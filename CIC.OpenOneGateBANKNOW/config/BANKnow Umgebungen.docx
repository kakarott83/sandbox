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="Tahoma"/>
          <w:color w:val="17365D" w:themeColor="text2" w:themeShade="BF"/>
          <w:spacing w:val="5"/>
          <w:kern w:val="28"/>
          <w:sz w:val="52"/>
          <w:szCs w:val="24"/>
        </w:rPr>
        <w:id w:val="1376735529"/>
        <w:docPartObj>
          <w:docPartGallery w:val="Cover Pages"/>
          <w:docPartUnique/>
        </w:docPartObj>
      </w:sdtPr>
      <w:sdtEndPr>
        <w:rPr>
          <w:rFonts w:cstheme="majorBidi"/>
          <w:szCs w:val="52"/>
        </w:rPr>
      </w:sdtEndPr>
      <w:sdtContent>
        <w:tbl>
          <w:tblPr>
            <w:tblpPr w:leftFromText="187" w:rightFromText="187" w:horzAnchor="margin" w:tblpXSpec="center" w:tblpY="2881"/>
            <w:tblW w:w="4752" w:type="pct"/>
            <w:tblBorders>
              <w:left w:val="single" w:sz="18" w:space="0" w:color="003B5C"/>
            </w:tblBorders>
            <w:tblLook w:val="04A0" w:firstRow="1" w:lastRow="0" w:firstColumn="1" w:lastColumn="0" w:noHBand="0" w:noVBand="1"/>
          </w:tblPr>
          <w:tblGrid>
            <w:gridCol w:w="8571"/>
          </w:tblGrid>
          <w:tr w:rsidR="00573C20" w:rsidRPr="00573C20" w14:paraId="60E525BD" w14:textId="77777777" w:rsidTr="00B3234B">
            <w:sdt>
              <w:sdtPr>
                <w:rPr>
                  <w:rFonts w:asciiTheme="majorHAnsi" w:eastAsiaTheme="majorEastAsia" w:hAnsiTheme="majorHAnsi" w:cs="Tahoma"/>
                  <w:color w:val="17365D" w:themeColor="text2" w:themeShade="BF"/>
                  <w:spacing w:val="5"/>
                  <w:kern w:val="28"/>
                  <w:sz w:val="52"/>
                  <w:szCs w:val="24"/>
                </w:rPr>
                <w:alias w:val="Firma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ahoma" w:hAnsi="Tahoma"/>
                  <w:color w:val="003B5C"/>
                  <w:spacing w:val="0"/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762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0E525BC" w14:textId="77777777" w:rsidR="00573C20" w:rsidRPr="00573C20" w:rsidRDefault="00573C20" w:rsidP="00573C20">
                    <w:pPr>
                      <w:pStyle w:val="KeinLeerraum"/>
                      <w:rPr>
                        <w:rFonts w:eastAsiaTheme="majorEastAsia" w:cs="Tahoma"/>
                      </w:rPr>
                    </w:pPr>
                    <w:r>
                      <w:rPr>
                        <w:rFonts w:eastAsiaTheme="majorEastAsia" w:cs="Tahoma"/>
                      </w:rPr>
                      <w:t>C.I.C. Software GmbH</w:t>
                    </w:r>
                  </w:p>
                </w:tc>
              </w:sdtContent>
            </w:sdt>
          </w:tr>
          <w:tr w:rsidR="00573C20" w:rsidRPr="00573C20" w14:paraId="60E525BF" w14:textId="77777777" w:rsidTr="00B3234B">
            <w:tc>
              <w:tcPr>
                <w:tcW w:w="7628" w:type="dxa"/>
              </w:tcPr>
              <w:p w14:paraId="60E525BE" w14:textId="77777777" w:rsidR="00573C20" w:rsidRPr="00922856" w:rsidRDefault="00D71698" w:rsidP="00D71698">
                <w:pPr>
                  <w:pStyle w:val="Titel2"/>
                  <w:framePr w:hSpace="0" w:wrap="auto" w:hAnchor="text" w:xAlign="left" w:yAlign="inline"/>
                  <w:numPr>
                    <w:ilvl w:val="0"/>
                    <w:numId w:val="0"/>
                  </w:numPr>
                  <w:ind w:left="1008" w:hanging="1008"/>
                </w:pPr>
                <w:proofErr w:type="spellStart"/>
                <w:r>
                  <w:t>BANKnow</w:t>
                </w:r>
                <w:proofErr w:type="spellEnd"/>
                <w:r>
                  <w:t xml:space="preserve"> Umgebungen</w:t>
                </w:r>
              </w:p>
            </w:tc>
          </w:tr>
          <w:tr w:rsidR="00573C20" w:rsidRPr="00573C20" w14:paraId="60E525C1" w14:textId="77777777" w:rsidTr="00B3234B">
            <w:tc>
              <w:tcPr>
                <w:tcW w:w="762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0E525C0" w14:textId="77777777" w:rsidR="00573C20" w:rsidRPr="00573C20" w:rsidRDefault="00573C20" w:rsidP="00D71698">
                <w:pPr>
                  <w:pStyle w:val="KeinLeerraum"/>
                  <w:rPr>
                    <w:rFonts w:eastAsiaTheme="majorEastAsia"/>
                  </w:rPr>
                </w:pPr>
              </w:p>
            </w:tc>
          </w:tr>
          <w:tr w:rsidR="00493108" w:rsidRPr="00573C20" w14:paraId="60E525C3" w14:textId="77777777" w:rsidTr="00B3234B">
            <w:tc>
              <w:tcPr>
                <w:tcW w:w="762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0E525C2" w14:textId="1D520EE0" w:rsidR="00493108" w:rsidRDefault="00493108" w:rsidP="0073277B">
                <w:pPr>
                  <w:pStyle w:val="KeinLeerraum"/>
                  <w:rPr>
                    <w:rFonts w:eastAsiaTheme="majorEastAsia"/>
                  </w:rPr>
                </w:pPr>
                <w:r>
                  <w:rPr>
                    <w:rFonts w:eastAsiaTheme="majorEastAsia"/>
                  </w:rPr>
                  <w:t xml:space="preserve">Stand </w:t>
                </w:r>
                <w:r w:rsidR="0073277B">
                  <w:rPr>
                    <w:rFonts w:eastAsiaTheme="majorEastAsia"/>
                  </w:rPr>
                  <w:t>0</w:t>
                </w:r>
                <w:r w:rsidR="00372574">
                  <w:rPr>
                    <w:rFonts w:eastAsiaTheme="majorEastAsia"/>
                  </w:rPr>
                  <w:t>9</w:t>
                </w:r>
                <w:r w:rsidR="00CE1135">
                  <w:rPr>
                    <w:rFonts w:eastAsiaTheme="majorEastAsia"/>
                  </w:rPr>
                  <w:t>.</w:t>
                </w:r>
                <w:r w:rsidR="0073277B">
                  <w:rPr>
                    <w:rFonts w:eastAsiaTheme="majorEastAsia"/>
                  </w:rPr>
                  <w:t>10</w:t>
                </w:r>
                <w:r w:rsidR="00641F1C">
                  <w:rPr>
                    <w:rFonts w:eastAsiaTheme="majorEastAsia"/>
                  </w:rPr>
                  <w:t>.2013</w:t>
                </w:r>
              </w:p>
            </w:tc>
          </w:tr>
        </w:tbl>
        <w:p w14:paraId="60E525C4" w14:textId="77777777" w:rsidR="00573C20" w:rsidRPr="00573C20" w:rsidRDefault="00573C20" w:rsidP="00922856">
          <w:pPr>
            <w:pStyle w:val="KeinLeerraum"/>
          </w:pPr>
        </w:p>
        <w:p w14:paraId="60E525C5" w14:textId="77777777" w:rsidR="00573C20" w:rsidRPr="00573C20" w:rsidRDefault="00573C20" w:rsidP="00922856">
          <w:pPr>
            <w:pStyle w:val="KeinLeerraum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14"/>
          </w:tblGrid>
          <w:tr w:rsidR="00573C20" w:rsidRPr="00573C20" w14:paraId="60E525CF" w14:textId="77777777" w:rsidTr="00B3234B">
            <w:trPr>
              <w:trHeight w:val="2194"/>
            </w:trPr>
            <w:tc>
              <w:tcPr>
                <w:tcW w:w="721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0E525C6" w14:textId="77777777" w:rsidR="00573C20" w:rsidRPr="00B3234B" w:rsidRDefault="00573C20" w:rsidP="00922856">
                <w:pPr>
                  <w:pStyle w:val="KeinLeerraum"/>
                </w:pPr>
                <w:r w:rsidRPr="00B3234B">
                  <w:t>C.I.C. Software Gm</w:t>
                </w:r>
                <w:r w:rsidR="00922856">
                  <w:t>b</w:t>
                </w:r>
                <w:r w:rsidRPr="00B3234B">
                  <w:t>H</w:t>
                </w:r>
              </w:p>
              <w:p w14:paraId="60E525C7" w14:textId="77777777" w:rsidR="00573C20" w:rsidRPr="00B3234B" w:rsidRDefault="00573C20" w:rsidP="00922856">
                <w:pPr>
                  <w:pStyle w:val="KeinLeerraum"/>
                </w:pPr>
                <w:proofErr w:type="spellStart"/>
                <w:r w:rsidRPr="00B3234B">
                  <w:t>Bajuwarenring</w:t>
                </w:r>
                <w:proofErr w:type="spellEnd"/>
                <w:r w:rsidRPr="00B3234B">
                  <w:t xml:space="preserve"> 12</w:t>
                </w:r>
              </w:p>
              <w:p w14:paraId="60E525C8" w14:textId="77777777" w:rsidR="00573C20" w:rsidRPr="00B3234B" w:rsidRDefault="00573C20" w:rsidP="00922856">
                <w:pPr>
                  <w:pStyle w:val="KeinLeerraum"/>
                </w:pPr>
                <w:r w:rsidRPr="00B3234B">
                  <w:t>82041 Oberhaching</w:t>
                </w:r>
              </w:p>
              <w:p w14:paraId="60E525C9" w14:textId="77777777" w:rsidR="00573C20" w:rsidRPr="00B3234B" w:rsidRDefault="00573C20" w:rsidP="00922856">
                <w:pPr>
                  <w:pStyle w:val="KeinLeerraum"/>
                </w:pPr>
              </w:p>
              <w:p w14:paraId="60E525CA" w14:textId="77777777" w:rsidR="00573C20" w:rsidRPr="00B3234B" w:rsidRDefault="00573C20" w:rsidP="00922856">
                <w:pPr>
                  <w:pStyle w:val="KeinLeerraum"/>
                </w:pPr>
                <w:r w:rsidRPr="00B3234B">
                  <w:t>Fon</w:t>
                </w:r>
                <w:r w:rsidRPr="00B3234B">
                  <w:tab/>
                  <w:t>+49 89 63839 100</w:t>
                </w:r>
              </w:p>
              <w:p w14:paraId="60E525CB" w14:textId="77777777" w:rsidR="00573C20" w:rsidRPr="00B3234B" w:rsidRDefault="00573C20" w:rsidP="00922856">
                <w:pPr>
                  <w:pStyle w:val="KeinLeerraum"/>
                </w:pPr>
                <w:r w:rsidRPr="00B3234B">
                  <w:t>Fax</w:t>
                </w:r>
                <w:r w:rsidRPr="00B3234B">
                  <w:tab/>
                  <w:t>+49 89 63839 101</w:t>
                </w:r>
              </w:p>
              <w:p w14:paraId="60E525CC" w14:textId="77777777" w:rsidR="00573C20" w:rsidRPr="00B3234B" w:rsidRDefault="00573C20" w:rsidP="00922856">
                <w:pPr>
                  <w:pStyle w:val="KeinLeerraum"/>
                </w:pPr>
                <w:r w:rsidRPr="00B3234B">
                  <w:t>Mail</w:t>
                </w:r>
                <w:r w:rsidRPr="00B3234B">
                  <w:tab/>
                  <w:t>info@cic-software.de</w:t>
                </w:r>
                <w:r w:rsidRPr="00B3234B">
                  <w:tab/>
                </w:r>
                <w:r w:rsidRPr="00B3234B">
                  <w:tab/>
                </w:r>
              </w:p>
              <w:p w14:paraId="60E525CD" w14:textId="77777777" w:rsidR="00573C20" w:rsidRPr="00B3234B" w:rsidRDefault="00573C20" w:rsidP="00922856">
                <w:pPr>
                  <w:pStyle w:val="KeinLeerraum"/>
                </w:pPr>
              </w:p>
              <w:p w14:paraId="60E525CE" w14:textId="77777777" w:rsidR="00573C20" w:rsidRPr="00573C20" w:rsidRDefault="00573C20" w:rsidP="00922856">
                <w:pPr>
                  <w:pStyle w:val="KeinLeerraum"/>
                  <w:rPr>
                    <w:color w:val="4F81BD" w:themeColor="accent1"/>
                  </w:rPr>
                </w:pPr>
                <w:r w:rsidRPr="00B3234B">
                  <w:t>www.cic-software.de</w:t>
                </w:r>
              </w:p>
            </w:tc>
          </w:tr>
        </w:tbl>
        <w:p w14:paraId="60E525D0" w14:textId="77777777" w:rsidR="00573C20" w:rsidRPr="00573C20" w:rsidRDefault="00573C20" w:rsidP="00922856">
          <w:pPr>
            <w:pStyle w:val="KeinLeerraum"/>
          </w:pPr>
        </w:p>
        <w:p w14:paraId="60E525D1" w14:textId="77777777" w:rsidR="00B3234B" w:rsidRDefault="00B3234B" w:rsidP="00922856">
          <w:pPr>
            <w:pStyle w:val="KeinLeerraum"/>
            <w:rPr>
              <w:b/>
              <w:sz w:val="32"/>
              <w:szCs w:val="32"/>
            </w:rPr>
          </w:pPr>
        </w:p>
        <w:p w14:paraId="60E525D2" w14:textId="77777777" w:rsidR="00B3234B" w:rsidRDefault="00B3234B">
          <w:pPr>
            <w:spacing w:after="200"/>
            <w:rPr>
              <w:rFonts w:cs="Tahoma"/>
              <w:b/>
              <w:sz w:val="32"/>
              <w:szCs w:val="32"/>
            </w:rPr>
          </w:pPr>
        </w:p>
        <w:p w14:paraId="60E525D3" w14:textId="77777777" w:rsidR="00B3234B" w:rsidRPr="00B3234B" w:rsidRDefault="00B3234B" w:rsidP="00B3234B">
          <w:pPr>
            <w:rPr>
              <w:rFonts w:cs="Tahoma"/>
              <w:sz w:val="32"/>
              <w:szCs w:val="32"/>
            </w:rPr>
          </w:pPr>
        </w:p>
        <w:p w14:paraId="60E525D4" w14:textId="77777777" w:rsidR="00B3234B" w:rsidRPr="00B3234B" w:rsidRDefault="00B3234B" w:rsidP="00B3234B">
          <w:pPr>
            <w:rPr>
              <w:rFonts w:cs="Tahoma"/>
              <w:sz w:val="32"/>
              <w:szCs w:val="32"/>
            </w:rPr>
          </w:pPr>
        </w:p>
        <w:p w14:paraId="60E525D5" w14:textId="77777777" w:rsidR="00B3234B" w:rsidRPr="00B3234B" w:rsidRDefault="00B3234B" w:rsidP="00B3234B">
          <w:pPr>
            <w:rPr>
              <w:rFonts w:cs="Tahoma"/>
              <w:sz w:val="32"/>
              <w:szCs w:val="32"/>
            </w:rPr>
          </w:pPr>
        </w:p>
        <w:p w14:paraId="60E525D6" w14:textId="77777777" w:rsidR="00B3234B" w:rsidRDefault="00573C20" w:rsidP="00922856">
          <w:pPr>
            <w:pStyle w:val="Titel"/>
          </w:pPr>
          <w:r w:rsidRPr="00B3234B">
            <w:br w:type="page"/>
          </w:r>
        </w:p>
      </w:sdtContent>
    </w:sdt>
    <w:p w14:paraId="60E525D7" w14:textId="77777777" w:rsidR="00493108" w:rsidRPr="003A682E" w:rsidRDefault="00493108" w:rsidP="00493108">
      <w:pPr>
        <w:pStyle w:val="Verzeichnis1"/>
        <w:rPr>
          <w:rFonts w:cs="Tahoma"/>
        </w:rPr>
      </w:pPr>
      <w:r w:rsidRPr="003A682E">
        <w:rPr>
          <w:rFonts w:cs="Tahoma"/>
        </w:rPr>
        <w:lastRenderedPageBreak/>
        <w:t>Versionsangaben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1"/>
        <w:gridCol w:w="2096"/>
        <w:gridCol w:w="1998"/>
        <w:gridCol w:w="2945"/>
      </w:tblGrid>
      <w:tr w:rsidR="00493108" w:rsidRPr="003A682E" w14:paraId="60E525DC" w14:textId="77777777" w:rsidTr="00493108">
        <w:trPr>
          <w:trHeight w:val="262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shd w:val="clear" w:color="auto" w:fill="auto"/>
          </w:tcPr>
          <w:p w14:paraId="60E525D8" w14:textId="77777777" w:rsidR="00493108" w:rsidRPr="003A682E" w:rsidRDefault="00493108" w:rsidP="00922856">
            <w:r w:rsidRPr="003A682E">
              <w:t>Autor</w:t>
            </w:r>
          </w:p>
        </w:tc>
        <w:tc>
          <w:tcPr>
            <w:tcW w:w="2096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60E525D9" w14:textId="77777777" w:rsidR="00493108" w:rsidRPr="003A682E" w:rsidRDefault="00493108" w:rsidP="00922856">
            <w:r w:rsidRPr="003A682E">
              <w:t>Version</w:t>
            </w:r>
          </w:p>
        </w:tc>
        <w:tc>
          <w:tcPr>
            <w:tcW w:w="19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60E525DA" w14:textId="77777777" w:rsidR="00493108" w:rsidRPr="003A682E" w:rsidRDefault="00493108" w:rsidP="00922856">
            <w:r w:rsidRPr="003A682E">
              <w:t>Datum</w:t>
            </w:r>
          </w:p>
        </w:tc>
        <w:tc>
          <w:tcPr>
            <w:tcW w:w="294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60E525DB" w14:textId="77777777" w:rsidR="00493108" w:rsidRPr="003A682E" w:rsidRDefault="00493108" w:rsidP="00922856">
            <w:r w:rsidRPr="003A682E">
              <w:t>Kommentar</w:t>
            </w:r>
          </w:p>
        </w:tc>
      </w:tr>
      <w:tr w:rsidR="00493108" w:rsidRPr="003A682E" w14:paraId="60E525E1" w14:textId="77777777" w:rsidTr="00493108">
        <w:trPr>
          <w:trHeight w:val="247"/>
        </w:trPr>
        <w:tc>
          <w:tcPr>
            <w:tcW w:w="214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0E525DD" w14:textId="77777777" w:rsidR="00493108" w:rsidRPr="003A682E" w:rsidRDefault="00D71698" w:rsidP="00886AEC">
            <w:pPr>
              <w:pStyle w:val="Kopfzeile"/>
              <w:tabs>
                <w:tab w:val="clear" w:pos="4536"/>
                <w:tab w:val="clear" w:pos="9072"/>
              </w:tabs>
            </w:pPr>
            <w:r>
              <w:t>Jürgen Kamleiter</w:t>
            </w:r>
          </w:p>
        </w:tc>
        <w:tc>
          <w:tcPr>
            <w:tcW w:w="209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0E525DE" w14:textId="77777777" w:rsidR="00493108" w:rsidRPr="003A682E" w:rsidRDefault="00D71698" w:rsidP="00493108">
            <w:pPr>
              <w:rPr>
                <w:rFonts w:cs="Tahoma"/>
              </w:rPr>
            </w:pPr>
            <w:r>
              <w:rPr>
                <w:rFonts w:cs="Tahoma"/>
              </w:rPr>
              <w:t>1.0</w:t>
            </w:r>
          </w:p>
        </w:tc>
        <w:tc>
          <w:tcPr>
            <w:tcW w:w="19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0E525DF" w14:textId="77777777" w:rsidR="00493108" w:rsidRPr="003A682E" w:rsidRDefault="00D71698" w:rsidP="00493108">
            <w:pPr>
              <w:rPr>
                <w:rFonts w:cs="Tahoma"/>
              </w:rPr>
            </w:pPr>
            <w:r>
              <w:rPr>
                <w:rFonts w:cs="Tahoma"/>
              </w:rPr>
              <w:t>04.02.2013</w:t>
            </w:r>
          </w:p>
        </w:tc>
        <w:tc>
          <w:tcPr>
            <w:tcW w:w="294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0E525E0" w14:textId="77777777" w:rsidR="00493108" w:rsidRPr="003A682E" w:rsidRDefault="00493108" w:rsidP="00493108">
            <w:pPr>
              <w:rPr>
                <w:rFonts w:cs="Tahoma"/>
              </w:rPr>
            </w:pPr>
          </w:p>
        </w:tc>
      </w:tr>
      <w:tr w:rsidR="00493108" w:rsidRPr="003A682E" w14:paraId="60E525E6" w14:textId="77777777" w:rsidTr="00641F1C">
        <w:trPr>
          <w:trHeight w:val="262"/>
        </w:trPr>
        <w:tc>
          <w:tcPr>
            <w:tcW w:w="2141" w:type="dxa"/>
            <w:tcBorders>
              <w:left w:val="single" w:sz="4" w:space="0" w:color="auto"/>
            </w:tcBorders>
            <w:shd w:val="clear" w:color="auto" w:fill="auto"/>
          </w:tcPr>
          <w:p w14:paraId="60E525E2" w14:textId="420D8D71" w:rsidR="00493108" w:rsidRPr="003A682E" w:rsidRDefault="005B73C2" w:rsidP="00493108">
            <w:pPr>
              <w:rPr>
                <w:rFonts w:cs="Tahoma"/>
              </w:rPr>
            </w:pPr>
            <w:r>
              <w:rPr>
                <w:rFonts w:cs="Tahoma"/>
              </w:rPr>
              <w:t>Ralph Berger</w:t>
            </w:r>
          </w:p>
        </w:tc>
        <w:tc>
          <w:tcPr>
            <w:tcW w:w="2096" w:type="dxa"/>
            <w:shd w:val="clear" w:color="auto" w:fill="auto"/>
          </w:tcPr>
          <w:p w14:paraId="60E525E3" w14:textId="5EF21D13" w:rsidR="00493108" w:rsidRPr="003A682E" w:rsidRDefault="005B73C2" w:rsidP="00493108">
            <w:pPr>
              <w:rPr>
                <w:rFonts w:cs="Tahoma"/>
              </w:rPr>
            </w:pPr>
            <w:r>
              <w:rPr>
                <w:rFonts w:cs="Tahoma"/>
              </w:rPr>
              <w:t>1.1</w:t>
            </w:r>
          </w:p>
        </w:tc>
        <w:tc>
          <w:tcPr>
            <w:tcW w:w="1998" w:type="dxa"/>
            <w:shd w:val="clear" w:color="auto" w:fill="auto"/>
          </w:tcPr>
          <w:p w14:paraId="60E525E4" w14:textId="61D5FDFF" w:rsidR="00493108" w:rsidRPr="003A682E" w:rsidRDefault="005B73C2" w:rsidP="00493108">
            <w:pPr>
              <w:rPr>
                <w:rFonts w:cs="Tahoma"/>
              </w:rPr>
            </w:pPr>
            <w:r>
              <w:rPr>
                <w:rFonts w:cs="Tahoma"/>
              </w:rPr>
              <w:t>22.02.2013</w:t>
            </w:r>
          </w:p>
        </w:tc>
        <w:tc>
          <w:tcPr>
            <w:tcW w:w="2945" w:type="dxa"/>
            <w:tcBorders>
              <w:right w:val="single" w:sz="4" w:space="0" w:color="auto"/>
            </w:tcBorders>
            <w:shd w:val="clear" w:color="auto" w:fill="auto"/>
          </w:tcPr>
          <w:p w14:paraId="60E525E5" w14:textId="19F1B62C" w:rsidR="00493108" w:rsidRPr="003A682E" w:rsidRDefault="005B73C2" w:rsidP="005B73C2">
            <w:pPr>
              <w:rPr>
                <w:rFonts w:cs="Tahoma"/>
              </w:rPr>
            </w:pPr>
            <w:r>
              <w:rPr>
                <w:rFonts w:cs="Tahoma"/>
              </w:rPr>
              <w:t xml:space="preserve">Alle Visios + </w:t>
            </w:r>
            <w:proofErr w:type="spellStart"/>
            <w:r>
              <w:rPr>
                <w:rFonts w:cs="Tahoma"/>
              </w:rPr>
              <w:t>Eurotax</w:t>
            </w:r>
            <w:proofErr w:type="spellEnd"/>
            <w:r>
              <w:rPr>
                <w:rFonts w:cs="Tahoma"/>
              </w:rPr>
              <w:t xml:space="preserve"> Link</w:t>
            </w:r>
          </w:p>
        </w:tc>
      </w:tr>
      <w:tr w:rsidR="00641F1C" w:rsidRPr="003A682E" w14:paraId="70ABE177" w14:textId="77777777" w:rsidTr="00CE1135">
        <w:trPr>
          <w:trHeight w:val="262"/>
        </w:trPr>
        <w:tc>
          <w:tcPr>
            <w:tcW w:w="2141" w:type="dxa"/>
            <w:tcBorders>
              <w:left w:val="single" w:sz="4" w:space="0" w:color="auto"/>
            </w:tcBorders>
            <w:shd w:val="clear" w:color="auto" w:fill="auto"/>
          </w:tcPr>
          <w:p w14:paraId="13826CB6" w14:textId="0CF58493" w:rsidR="00641F1C" w:rsidRDefault="00641F1C" w:rsidP="00493108">
            <w:pPr>
              <w:rPr>
                <w:rFonts w:cs="Tahoma"/>
              </w:rPr>
            </w:pPr>
            <w:r>
              <w:rPr>
                <w:rFonts w:cs="Tahoma"/>
              </w:rPr>
              <w:t>Jürgen Kamleiter</w:t>
            </w:r>
          </w:p>
        </w:tc>
        <w:tc>
          <w:tcPr>
            <w:tcW w:w="2096" w:type="dxa"/>
            <w:shd w:val="clear" w:color="auto" w:fill="auto"/>
          </w:tcPr>
          <w:p w14:paraId="0D912D6E" w14:textId="41EBB5EC" w:rsidR="00641F1C" w:rsidRDefault="00641F1C" w:rsidP="00493108">
            <w:pPr>
              <w:rPr>
                <w:rFonts w:cs="Tahoma"/>
              </w:rPr>
            </w:pPr>
            <w:r>
              <w:rPr>
                <w:rFonts w:cs="Tahoma"/>
              </w:rPr>
              <w:t>1.2</w:t>
            </w:r>
          </w:p>
        </w:tc>
        <w:tc>
          <w:tcPr>
            <w:tcW w:w="1998" w:type="dxa"/>
            <w:shd w:val="clear" w:color="auto" w:fill="auto"/>
          </w:tcPr>
          <w:p w14:paraId="158887FD" w14:textId="0AAEF342" w:rsidR="00641F1C" w:rsidRDefault="00641F1C" w:rsidP="00493108">
            <w:pPr>
              <w:rPr>
                <w:rFonts w:cs="Tahoma"/>
              </w:rPr>
            </w:pPr>
            <w:r>
              <w:rPr>
                <w:rFonts w:cs="Tahoma"/>
              </w:rPr>
              <w:t>12.07.2013</w:t>
            </w:r>
          </w:p>
        </w:tc>
        <w:tc>
          <w:tcPr>
            <w:tcW w:w="2945" w:type="dxa"/>
            <w:tcBorders>
              <w:right w:val="single" w:sz="4" w:space="0" w:color="auto"/>
            </w:tcBorders>
            <w:shd w:val="clear" w:color="auto" w:fill="auto"/>
          </w:tcPr>
          <w:p w14:paraId="31D5C323" w14:textId="74B6DA41" w:rsidR="00641F1C" w:rsidRDefault="00641F1C" w:rsidP="005B73C2">
            <w:pPr>
              <w:rPr>
                <w:rFonts w:cs="Tahoma"/>
              </w:rPr>
            </w:pPr>
            <w:r>
              <w:rPr>
                <w:rFonts w:cs="Tahoma"/>
              </w:rPr>
              <w:t>Aktualisierung Dokument</w:t>
            </w:r>
          </w:p>
        </w:tc>
      </w:tr>
      <w:tr w:rsidR="00CE1135" w:rsidRPr="003A682E" w14:paraId="13C05ECA" w14:textId="77777777" w:rsidTr="00372574">
        <w:trPr>
          <w:trHeight w:val="262"/>
        </w:trPr>
        <w:tc>
          <w:tcPr>
            <w:tcW w:w="2141" w:type="dxa"/>
            <w:tcBorders>
              <w:left w:val="single" w:sz="4" w:space="0" w:color="auto"/>
            </w:tcBorders>
            <w:shd w:val="clear" w:color="auto" w:fill="auto"/>
          </w:tcPr>
          <w:p w14:paraId="2F28745C" w14:textId="560115CB" w:rsidR="00CE1135" w:rsidRDefault="00CE1135" w:rsidP="00493108">
            <w:pPr>
              <w:rPr>
                <w:rFonts w:cs="Tahoma"/>
              </w:rPr>
            </w:pPr>
            <w:r>
              <w:rPr>
                <w:rFonts w:cs="Tahoma"/>
              </w:rPr>
              <w:t>Jürgen Kamleiter</w:t>
            </w:r>
          </w:p>
        </w:tc>
        <w:tc>
          <w:tcPr>
            <w:tcW w:w="2096" w:type="dxa"/>
            <w:shd w:val="clear" w:color="auto" w:fill="auto"/>
          </w:tcPr>
          <w:p w14:paraId="3E04C3E4" w14:textId="02ADDF3F" w:rsidR="00CE1135" w:rsidRDefault="00CE1135" w:rsidP="00493108">
            <w:pPr>
              <w:rPr>
                <w:rFonts w:cs="Tahoma"/>
              </w:rPr>
            </w:pPr>
            <w:r>
              <w:rPr>
                <w:rFonts w:cs="Tahoma"/>
              </w:rPr>
              <w:t>1.3</w:t>
            </w:r>
          </w:p>
        </w:tc>
        <w:tc>
          <w:tcPr>
            <w:tcW w:w="1998" w:type="dxa"/>
            <w:shd w:val="clear" w:color="auto" w:fill="auto"/>
          </w:tcPr>
          <w:p w14:paraId="57DBCCD5" w14:textId="635A26D6" w:rsidR="00CE1135" w:rsidRDefault="00CE1135" w:rsidP="00493108">
            <w:pPr>
              <w:rPr>
                <w:rFonts w:cs="Tahoma"/>
              </w:rPr>
            </w:pPr>
            <w:r>
              <w:rPr>
                <w:rFonts w:cs="Tahoma"/>
              </w:rPr>
              <w:t>21.08.2013</w:t>
            </w:r>
          </w:p>
        </w:tc>
        <w:tc>
          <w:tcPr>
            <w:tcW w:w="2945" w:type="dxa"/>
            <w:tcBorders>
              <w:right w:val="single" w:sz="4" w:space="0" w:color="auto"/>
            </w:tcBorders>
            <w:shd w:val="clear" w:color="auto" w:fill="auto"/>
          </w:tcPr>
          <w:p w14:paraId="264DDA67" w14:textId="1490CD5E" w:rsidR="00CE1135" w:rsidRDefault="00CE1135" w:rsidP="005B73C2">
            <w:pPr>
              <w:rPr>
                <w:rFonts w:cs="Tahoma"/>
              </w:rPr>
            </w:pPr>
            <w:r>
              <w:rPr>
                <w:rFonts w:cs="Tahoma"/>
              </w:rPr>
              <w:t>Anpassung Release 7</w:t>
            </w:r>
          </w:p>
        </w:tc>
      </w:tr>
      <w:tr w:rsidR="00372574" w:rsidRPr="003A682E" w14:paraId="29146402" w14:textId="77777777" w:rsidTr="0073277B">
        <w:trPr>
          <w:trHeight w:val="262"/>
        </w:trPr>
        <w:tc>
          <w:tcPr>
            <w:tcW w:w="2141" w:type="dxa"/>
            <w:tcBorders>
              <w:left w:val="single" w:sz="4" w:space="0" w:color="auto"/>
            </w:tcBorders>
            <w:shd w:val="clear" w:color="auto" w:fill="auto"/>
          </w:tcPr>
          <w:p w14:paraId="3559CD76" w14:textId="0E4D698F" w:rsidR="00372574" w:rsidRDefault="00372574" w:rsidP="00493108">
            <w:pPr>
              <w:rPr>
                <w:rFonts w:cs="Tahoma"/>
              </w:rPr>
            </w:pPr>
            <w:r>
              <w:rPr>
                <w:rFonts w:cs="Tahoma"/>
              </w:rPr>
              <w:t>Vladimir Yantsalovskyy</w:t>
            </w:r>
          </w:p>
        </w:tc>
        <w:tc>
          <w:tcPr>
            <w:tcW w:w="2096" w:type="dxa"/>
            <w:shd w:val="clear" w:color="auto" w:fill="auto"/>
          </w:tcPr>
          <w:p w14:paraId="512BF8CA" w14:textId="4AD75BB4" w:rsidR="00372574" w:rsidRDefault="00372574" w:rsidP="00493108">
            <w:pPr>
              <w:rPr>
                <w:rFonts w:cs="Tahoma"/>
              </w:rPr>
            </w:pPr>
            <w:r>
              <w:rPr>
                <w:rFonts w:cs="Tahoma"/>
              </w:rPr>
              <w:t>1.4</w:t>
            </w:r>
          </w:p>
        </w:tc>
        <w:tc>
          <w:tcPr>
            <w:tcW w:w="1998" w:type="dxa"/>
            <w:shd w:val="clear" w:color="auto" w:fill="auto"/>
          </w:tcPr>
          <w:p w14:paraId="1EF43DD1" w14:textId="1AE86D59" w:rsidR="00372574" w:rsidRDefault="00372574" w:rsidP="00493108">
            <w:pPr>
              <w:rPr>
                <w:rFonts w:cs="Tahoma"/>
              </w:rPr>
            </w:pPr>
            <w:r>
              <w:rPr>
                <w:rFonts w:cs="Tahoma"/>
              </w:rPr>
              <w:t>29.08.2013</w:t>
            </w:r>
          </w:p>
        </w:tc>
        <w:tc>
          <w:tcPr>
            <w:tcW w:w="2945" w:type="dxa"/>
            <w:tcBorders>
              <w:right w:val="single" w:sz="4" w:space="0" w:color="auto"/>
            </w:tcBorders>
            <w:shd w:val="clear" w:color="auto" w:fill="auto"/>
          </w:tcPr>
          <w:p w14:paraId="1AF44C00" w14:textId="1BF88350" w:rsidR="00372574" w:rsidRDefault="00372574" w:rsidP="005B73C2">
            <w:pPr>
              <w:rPr>
                <w:rFonts w:cs="Tahoma"/>
              </w:rPr>
            </w:pPr>
            <w:r>
              <w:rPr>
                <w:rFonts w:cs="Tahoma"/>
              </w:rPr>
              <w:t>Anpassung Release 7 und Release 6TST Datenbanken</w:t>
            </w:r>
          </w:p>
        </w:tc>
      </w:tr>
      <w:tr w:rsidR="0073277B" w:rsidRPr="003A682E" w14:paraId="1921590A" w14:textId="77777777" w:rsidTr="00493108">
        <w:trPr>
          <w:trHeight w:val="262"/>
        </w:trPr>
        <w:tc>
          <w:tcPr>
            <w:tcW w:w="214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76E0478" w14:textId="36750834" w:rsidR="0073277B" w:rsidRDefault="0073277B" w:rsidP="00493108">
            <w:pPr>
              <w:rPr>
                <w:rFonts w:cs="Tahoma"/>
              </w:rPr>
            </w:pPr>
            <w:r>
              <w:rPr>
                <w:rFonts w:cs="Tahoma"/>
              </w:rPr>
              <w:t>Vladimir Yantsalovskyy</w:t>
            </w:r>
          </w:p>
        </w:tc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14:paraId="32AE45D6" w14:textId="42C884F0" w:rsidR="0073277B" w:rsidRDefault="0073277B" w:rsidP="00493108">
            <w:pPr>
              <w:rPr>
                <w:rFonts w:cs="Tahoma"/>
              </w:rPr>
            </w:pPr>
            <w:r>
              <w:rPr>
                <w:rFonts w:cs="Tahoma"/>
              </w:rPr>
              <w:t>1.5</w:t>
            </w:r>
          </w:p>
        </w:tc>
        <w:tc>
          <w:tcPr>
            <w:tcW w:w="1998" w:type="dxa"/>
            <w:tcBorders>
              <w:bottom w:val="single" w:sz="4" w:space="0" w:color="auto"/>
            </w:tcBorders>
            <w:shd w:val="clear" w:color="auto" w:fill="auto"/>
          </w:tcPr>
          <w:p w14:paraId="62B9FF34" w14:textId="21A0C10F" w:rsidR="0073277B" w:rsidRDefault="0073277B" w:rsidP="00493108">
            <w:pPr>
              <w:rPr>
                <w:rFonts w:cs="Tahoma"/>
              </w:rPr>
            </w:pPr>
            <w:r>
              <w:rPr>
                <w:rFonts w:cs="Tahoma"/>
              </w:rPr>
              <w:t>09.10.2013</w:t>
            </w:r>
          </w:p>
        </w:tc>
        <w:tc>
          <w:tcPr>
            <w:tcW w:w="294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04D47" w14:textId="1202EDAC" w:rsidR="0073277B" w:rsidRPr="005E475D" w:rsidRDefault="005E475D" w:rsidP="005B73C2">
            <w:pPr>
              <w:rPr>
                <w:rFonts w:cs="Tahoma"/>
              </w:rPr>
            </w:pPr>
            <w:proofErr w:type="spellStart"/>
            <w:r w:rsidRPr="005E475D">
              <w:rPr>
                <w:rFonts w:cs="Tahoma"/>
                <w:bCs/>
              </w:rPr>
              <w:t>WebServiceStubsInfo</w:t>
            </w:r>
            <w:proofErr w:type="spellEnd"/>
            <w:r w:rsidR="0073277B" w:rsidRPr="005E475D">
              <w:rPr>
                <w:rFonts w:cs="Tahoma"/>
              </w:rPr>
              <w:t xml:space="preserve"> Link Adressen eingetragen</w:t>
            </w:r>
          </w:p>
        </w:tc>
      </w:tr>
    </w:tbl>
    <w:p w14:paraId="60E525E7" w14:textId="77777777" w:rsidR="0073277B" w:rsidRPr="003A682E" w:rsidRDefault="0073277B" w:rsidP="00493108">
      <w:pPr>
        <w:rPr>
          <w:rFonts w:cs="Tahoma"/>
        </w:rPr>
      </w:pPr>
    </w:p>
    <w:p w14:paraId="60E525E8" w14:textId="77777777" w:rsidR="00D71698" w:rsidRDefault="00D71698">
      <w:pPr>
        <w:rPr>
          <w:rFonts w:cs="Tahoma"/>
        </w:rPr>
      </w:pPr>
      <w:r>
        <w:rPr>
          <w:rFonts w:cs="Tahoma"/>
        </w:rPr>
        <w:br w:type="page"/>
      </w:r>
    </w:p>
    <w:p w14:paraId="60E525E9" w14:textId="77777777" w:rsidR="00493108" w:rsidRPr="003A682E" w:rsidRDefault="00493108" w:rsidP="00493108">
      <w:pPr>
        <w:rPr>
          <w:rFonts w:cs="Tahoma"/>
        </w:rPr>
      </w:pPr>
    </w:p>
    <w:p w14:paraId="60E525EA" w14:textId="77777777" w:rsidR="00493108" w:rsidRPr="00922856" w:rsidRDefault="00493108" w:rsidP="00922856">
      <w:pPr>
        <w:pStyle w:val="berschrift1"/>
      </w:pPr>
      <w:bookmarkStart w:id="0" w:name="_Toc367087870"/>
      <w:r w:rsidRPr="00922856">
        <w:t>Inhaltsübersicht</w:t>
      </w:r>
      <w:bookmarkEnd w:id="0"/>
    </w:p>
    <w:p w14:paraId="60E525EB" w14:textId="77777777" w:rsidR="00493108" w:rsidRDefault="00493108" w:rsidP="00493108">
      <w:pPr>
        <w:pStyle w:val="Verzeichnis1"/>
        <w:rPr>
          <w:rFonts w:cs="Tahoma"/>
        </w:rPr>
      </w:pPr>
    </w:p>
    <w:p w14:paraId="27CB5711" w14:textId="77777777" w:rsidR="00941643" w:rsidRDefault="006752D4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r w:rsidRPr="003A682E">
        <w:rPr>
          <w:rFonts w:cs="Tahoma"/>
        </w:rPr>
        <w:fldChar w:fldCharType="begin"/>
      </w:r>
      <w:r w:rsidR="00493108" w:rsidRPr="003A682E">
        <w:rPr>
          <w:rFonts w:cs="Tahoma"/>
        </w:rPr>
        <w:instrText xml:space="preserve"> TOC \o "1-3" \h \z \u </w:instrText>
      </w:r>
      <w:r w:rsidRPr="003A682E">
        <w:rPr>
          <w:rFonts w:cs="Tahoma"/>
        </w:rPr>
        <w:fldChar w:fldCharType="separate"/>
      </w:r>
      <w:hyperlink w:anchor="_Toc367087870" w:history="1">
        <w:r w:rsidR="00941643" w:rsidRPr="00621A03">
          <w:rPr>
            <w:rStyle w:val="Hyperlink"/>
          </w:rPr>
          <w:t>1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Inhaltsübersicht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_Toc367087870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2</w:t>
        </w:r>
        <w:r w:rsidR="00941643">
          <w:rPr>
            <w:webHidden/>
          </w:rPr>
          <w:fldChar w:fldCharType="end"/>
        </w:r>
      </w:hyperlink>
    </w:p>
    <w:p w14:paraId="3ED7F9F9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71" w:history="1">
        <w:r w:rsidR="00941643" w:rsidRPr="00621A03">
          <w:rPr>
            <w:rStyle w:val="Hyperlink"/>
          </w:rPr>
          <w:t>2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Allgemeines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_Toc367087871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3</w:t>
        </w:r>
        <w:r w:rsidR="00941643">
          <w:rPr>
            <w:webHidden/>
          </w:rPr>
          <w:fldChar w:fldCharType="end"/>
        </w:r>
      </w:hyperlink>
    </w:p>
    <w:p w14:paraId="7E9D9447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72" w:history="1">
        <w:r w:rsidR="00941643" w:rsidRPr="00621A03">
          <w:rPr>
            <w:rStyle w:val="Hyperlink"/>
          </w:rPr>
          <w:t>2.1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Zweck des Dokuments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_Toc367087872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3</w:t>
        </w:r>
        <w:r w:rsidR="00941643">
          <w:rPr>
            <w:webHidden/>
          </w:rPr>
          <w:fldChar w:fldCharType="end"/>
        </w:r>
      </w:hyperlink>
    </w:p>
    <w:p w14:paraId="7E4E6B4A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73" w:history="1">
        <w:r w:rsidR="00941643" w:rsidRPr="00621A03">
          <w:rPr>
            <w:rStyle w:val="Hyperlink"/>
          </w:rPr>
          <w:t>3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Release 6 Umgebungen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_Toc367087873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4</w:t>
        </w:r>
        <w:r w:rsidR="00941643">
          <w:rPr>
            <w:webHidden/>
          </w:rPr>
          <w:fldChar w:fldCharType="end"/>
        </w:r>
      </w:hyperlink>
    </w:p>
    <w:p w14:paraId="2176EDB2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74" w:history="1">
        <w:r w:rsidR="00941643" w:rsidRPr="00621A03">
          <w:rPr>
            <w:rStyle w:val="Hyperlink"/>
          </w:rPr>
          <w:t>3.1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6 DEV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_Toc367087874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4</w:t>
        </w:r>
        <w:r w:rsidR="00941643">
          <w:rPr>
            <w:webHidden/>
          </w:rPr>
          <w:fldChar w:fldCharType="end"/>
        </w:r>
      </w:hyperlink>
    </w:p>
    <w:p w14:paraId="6A898A39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75" w:history="1">
        <w:r w:rsidR="00941643" w:rsidRPr="00621A03">
          <w:rPr>
            <w:rStyle w:val="Hyperlink"/>
          </w:rPr>
          <w:t>3.2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6 TST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_Toc367087875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5</w:t>
        </w:r>
        <w:r w:rsidR="00941643">
          <w:rPr>
            <w:webHidden/>
          </w:rPr>
          <w:fldChar w:fldCharType="end"/>
        </w:r>
      </w:hyperlink>
    </w:p>
    <w:p w14:paraId="39888E44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76" w:history="1">
        <w:r w:rsidR="00941643" w:rsidRPr="00621A03">
          <w:rPr>
            <w:rStyle w:val="Hyperlink"/>
          </w:rPr>
          <w:t>3.3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6 ET-Umgebung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_Toc367087876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6</w:t>
        </w:r>
        <w:r w:rsidR="00941643">
          <w:rPr>
            <w:webHidden/>
          </w:rPr>
          <w:fldChar w:fldCharType="end"/>
        </w:r>
      </w:hyperlink>
    </w:p>
    <w:p w14:paraId="46C68D36" w14:textId="77777777" w:rsidR="00941643" w:rsidRDefault="00D0393D">
      <w:pPr>
        <w:pStyle w:val="Verzeichnis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087877" w:history="1">
        <w:r w:rsidR="00941643" w:rsidRPr="00621A03">
          <w:rPr>
            <w:rStyle w:val="Hyperlink"/>
            <w:noProof/>
          </w:rPr>
          <w:t>3.3.1</w:t>
        </w:r>
        <w:r w:rsidR="009416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1643" w:rsidRPr="00621A03">
          <w:rPr>
            <w:rStyle w:val="Hyperlink"/>
            <w:noProof/>
          </w:rPr>
          <w:t>Architekturschaubild Release 6 ET-Umgebung</w:t>
        </w:r>
        <w:r w:rsidR="00941643">
          <w:rPr>
            <w:noProof/>
            <w:webHidden/>
          </w:rPr>
          <w:tab/>
        </w:r>
        <w:r w:rsidR="00941643">
          <w:rPr>
            <w:noProof/>
            <w:webHidden/>
          </w:rPr>
          <w:fldChar w:fldCharType="begin"/>
        </w:r>
        <w:r w:rsidR="00941643">
          <w:rPr>
            <w:noProof/>
            <w:webHidden/>
          </w:rPr>
          <w:instrText xml:space="preserve"> PAGEREF _Toc367087877 \h </w:instrText>
        </w:r>
        <w:r w:rsidR="00941643">
          <w:rPr>
            <w:noProof/>
            <w:webHidden/>
          </w:rPr>
        </w:r>
        <w:r w:rsidR="00941643">
          <w:rPr>
            <w:noProof/>
            <w:webHidden/>
          </w:rPr>
          <w:fldChar w:fldCharType="separate"/>
        </w:r>
        <w:r w:rsidR="00941643">
          <w:rPr>
            <w:noProof/>
            <w:webHidden/>
          </w:rPr>
          <w:t>6</w:t>
        </w:r>
        <w:r w:rsidR="00941643">
          <w:rPr>
            <w:noProof/>
            <w:webHidden/>
          </w:rPr>
          <w:fldChar w:fldCharType="end"/>
        </w:r>
      </w:hyperlink>
    </w:p>
    <w:p w14:paraId="4A242789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78" w:history="1">
        <w:r w:rsidR="00941643" w:rsidRPr="00621A03">
          <w:rPr>
            <w:rStyle w:val="Hyperlink"/>
          </w:rPr>
          <w:t>4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Release 7 Umgebungen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_Toc367087878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7</w:t>
        </w:r>
        <w:r w:rsidR="00941643">
          <w:rPr>
            <w:webHidden/>
          </w:rPr>
          <w:fldChar w:fldCharType="end"/>
        </w:r>
      </w:hyperlink>
    </w:p>
    <w:p w14:paraId="680D8138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79" w:history="1">
        <w:r w:rsidR="00941643" w:rsidRPr="00621A03">
          <w:rPr>
            <w:rStyle w:val="Hyperlink"/>
          </w:rPr>
          <w:t>4.1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7 DEV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_Toc367087879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7</w:t>
        </w:r>
        <w:r w:rsidR="00941643">
          <w:rPr>
            <w:webHidden/>
          </w:rPr>
          <w:fldChar w:fldCharType="end"/>
        </w:r>
      </w:hyperlink>
    </w:p>
    <w:p w14:paraId="69232200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80" w:history="1">
        <w:r w:rsidR="00941643" w:rsidRPr="00621A03">
          <w:rPr>
            <w:rStyle w:val="Hyperlink"/>
          </w:rPr>
          <w:t>5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Release 5.1 Umgebungen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_Toc367087880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8</w:t>
        </w:r>
        <w:r w:rsidR="00941643">
          <w:rPr>
            <w:webHidden/>
          </w:rPr>
          <w:fldChar w:fldCharType="end"/>
        </w:r>
      </w:hyperlink>
    </w:p>
    <w:p w14:paraId="03DC3FFB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81" w:history="1">
        <w:r w:rsidR="00941643" w:rsidRPr="00621A03">
          <w:rPr>
            <w:rStyle w:val="Hyperlink"/>
          </w:rPr>
          <w:t>5.1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5.1 ET-Umgebung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_Toc367087881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8</w:t>
        </w:r>
        <w:r w:rsidR="00941643">
          <w:rPr>
            <w:webHidden/>
          </w:rPr>
          <w:fldChar w:fldCharType="end"/>
        </w:r>
      </w:hyperlink>
    </w:p>
    <w:p w14:paraId="338F3BD4" w14:textId="77777777" w:rsidR="00941643" w:rsidRDefault="00D0393D">
      <w:pPr>
        <w:pStyle w:val="Verzeichnis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087882" w:history="1">
        <w:r w:rsidR="00941643" w:rsidRPr="00621A03">
          <w:rPr>
            <w:rStyle w:val="Hyperlink"/>
            <w:noProof/>
          </w:rPr>
          <w:t>5.1.1</w:t>
        </w:r>
        <w:r w:rsidR="009416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1643" w:rsidRPr="00621A03">
          <w:rPr>
            <w:rStyle w:val="Hyperlink"/>
            <w:noProof/>
          </w:rPr>
          <w:t>Architekturschaubild Release 5.1 ET</w:t>
        </w:r>
        <w:r w:rsidR="00941643">
          <w:rPr>
            <w:noProof/>
            <w:webHidden/>
          </w:rPr>
          <w:tab/>
        </w:r>
        <w:r w:rsidR="00941643">
          <w:rPr>
            <w:noProof/>
            <w:webHidden/>
          </w:rPr>
          <w:fldChar w:fldCharType="begin"/>
        </w:r>
        <w:r w:rsidR="00941643">
          <w:rPr>
            <w:noProof/>
            <w:webHidden/>
          </w:rPr>
          <w:instrText xml:space="preserve"> PAGEREF _Toc367087882 \h </w:instrText>
        </w:r>
        <w:r w:rsidR="00941643">
          <w:rPr>
            <w:noProof/>
            <w:webHidden/>
          </w:rPr>
        </w:r>
        <w:r w:rsidR="00941643">
          <w:rPr>
            <w:noProof/>
            <w:webHidden/>
          </w:rPr>
          <w:fldChar w:fldCharType="separate"/>
        </w:r>
        <w:r w:rsidR="00941643">
          <w:rPr>
            <w:noProof/>
            <w:webHidden/>
          </w:rPr>
          <w:t>8</w:t>
        </w:r>
        <w:r w:rsidR="00941643">
          <w:rPr>
            <w:noProof/>
            <w:webHidden/>
          </w:rPr>
          <w:fldChar w:fldCharType="end"/>
        </w:r>
      </w:hyperlink>
    </w:p>
    <w:p w14:paraId="18F6FDF9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83" w:history="1">
        <w:r w:rsidR="00941643" w:rsidRPr="00621A03">
          <w:rPr>
            <w:rStyle w:val="Hyperlink"/>
          </w:rPr>
          <w:t>6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XFR/HFX Umgebungen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_Toc367087883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9</w:t>
        </w:r>
        <w:r w:rsidR="00941643">
          <w:rPr>
            <w:webHidden/>
          </w:rPr>
          <w:fldChar w:fldCharType="end"/>
        </w:r>
      </w:hyperlink>
    </w:p>
    <w:p w14:paraId="5679F7A5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84" w:history="1">
        <w:r w:rsidR="00941643" w:rsidRPr="00621A03">
          <w:rPr>
            <w:rStyle w:val="Hyperlink"/>
          </w:rPr>
          <w:t>6.1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XFR-Umgebung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_Toc367087884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9</w:t>
        </w:r>
        <w:r w:rsidR="00941643">
          <w:rPr>
            <w:webHidden/>
          </w:rPr>
          <w:fldChar w:fldCharType="end"/>
        </w:r>
      </w:hyperlink>
    </w:p>
    <w:p w14:paraId="201E6C01" w14:textId="77777777" w:rsidR="00941643" w:rsidRDefault="00D0393D">
      <w:pPr>
        <w:pStyle w:val="Verzeichnis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087885" w:history="1">
        <w:r w:rsidR="00941643" w:rsidRPr="00621A03">
          <w:rPr>
            <w:rStyle w:val="Hyperlink"/>
            <w:noProof/>
          </w:rPr>
          <w:t>6.1.1</w:t>
        </w:r>
        <w:r w:rsidR="009416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1643" w:rsidRPr="00621A03">
          <w:rPr>
            <w:rStyle w:val="Hyperlink"/>
            <w:noProof/>
          </w:rPr>
          <w:t>Architekturschaubild XFR-Umgebung</w:t>
        </w:r>
        <w:r w:rsidR="00941643">
          <w:rPr>
            <w:noProof/>
            <w:webHidden/>
          </w:rPr>
          <w:tab/>
        </w:r>
        <w:r w:rsidR="00941643">
          <w:rPr>
            <w:noProof/>
            <w:webHidden/>
          </w:rPr>
          <w:fldChar w:fldCharType="begin"/>
        </w:r>
        <w:r w:rsidR="00941643">
          <w:rPr>
            <w:noProof/>
            <w:webHidden/>
          </w:rPr>
          <w:instrText xml:space="preserve"> PAGEREF _Toc367087885 \h </w:instrText>
        </w:r>
        <w:r w:rsidR="00941643">
          <w:rPr>
            <w:noProof/>
            <w:webHidden/>
          </w:rPr>
        </w:r>
        <w:r w:rsidR="00941643">
          <w:rPr>
            <w:noProof/>
            <w:webHidden/>
          </w:rPr>
          <w:fldChar w:fldCharType="separate"/>
        </w:r>
        <w:r w:rsidR="00941643">
          <w:rPr>
            <w:noProof/>
            <w:webHidden/>
          </w:rPr>
          <w:t>9</w:t>
        </w:r>
        <w:r w:rsidR="00941643">
          <w:rPr>
            <w:noProof/>
            <w:webHidden/>
          </w:rPr>
          <w:fldChar w:fldCharType="end"/>
        </w:r>
      </w:hyperlink>
    </w:p>
    <w:p w14:paraId="4A222DE4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86" w:history="1">
        <w:r w:rsidR="00941643" w:rsidRPr="00621A03">
          <w:rPr>
            <w:rStyle w:val="Hyperlink"/>
          </w:rPr>
          <w:t>6.2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HFX-Umgebung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_Toc367087886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10</w:t>
        </w:r>
        <w:r w:rsidR="00941643">
          <w:rPr>
            <w:webHidden/>
          </w:rPr>
          <w:fldChar w:fldCharType="end"/>
        </w:r>
      </w:hyperlink>
    </w:p>
    <w:p w14:paraId="1C476144" w14:textId="77777777" w:rsidR="00941643" w:rsidRDefault="00D0393D">
      <w:pPr>
        <w:pStyle w:val="Verzeichnis3"/>
        <w:tabs>
          <w:tab w:val="left" w:pos="1320"/>
          <w:tab w:val="right" w:leader="dot" w:pos="8778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087887" w:history="1">
        <w:r w:rsidR="00941643" w:rsidRPr="00621A03">
          <w:rPr>
            <w:rStyle w:val="Hyperlink"/>
            <w:noProof/>
          </w:rPr>
          <w:t>6.2.1</w:t>
        </w:r>
        <w:r w:rsidR="009416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941643" w:rsidRPr="00621A03">
          <w:rPr>
            <w:rStyle w:val="Hyperlink"/>
            <w:noProof/>
          </w:rPr>
          <w:t>Architekturschaubild HFX-Umgebung</w:t>
        </w:r>
        <w:r w:rsidR="00941643">
          <w:rPr>
            <w:noProof/>
            <w:webHidden/>
          </w:rPr>
          <w:tab/>
        </w:r>
        <w:r w:rsidR="00941643">
          <w:rPr>
            <w:noProof/>
            <w:webHidden/>
          </w:rPr>
          <w:fldChar w:fldCharType="begin"/>
        </w:r>
        <w:r w:rsidR="00941643">
          <w:rPr>
            <w:noProof/>
            <w:webHidden/>
          </w:rPr>
          <w:instrText xml:space="preserve"> PAGEREF _Toc367087887 \h </w:instrText>
        </w:r>
        <w:r w:rsidR="00941643">
          <w:rPr>
            <w:noProof/>
            <w:webHidden/>
          </w:rPr>
        </w:r>
        <w:r w:rsidR="00941643">
          <w:rPr>
            <w:noProof/>
            <w:webHidden/>
          </w:rPr>
          <w:fldChar w:fldCharType="separate"/>
        </w:r>
        <w:r w:rsidR="00941643">
          <w:rPr>
            <w:noProof/>
            <w:webHidden/>
          </w:rPr>
          <w:t>10</w:t>
        </w:r>
        <w:r w:rsidR="00941643">
          <w:rPr>
            <w:noProof/>
            <w:webHidden/>
          </w:rPr>
          <w:fldChar w:fldCharType="end"/>
        </w:r>
      </w:hyperlink>
    </w:p>
    <w:p w14:paraId="796B3495" w14:textId="77777777" w:rsidR="00941643" w:rsidRDefault="00D0393D">
      <w:pPr>
        <w:pStyle w:val="Verzeichnis1"/>
        <w:rPr>
          <w:rFonts w:asciiTheme="minorHAnsi" w:eastAsiaTheme="minorEastAsia" w:hAnsiTheme="minorHAnsi" w:cstheme="minorBidi"/>
          <w:szCs w:val="22"/>
          <w:lang w:eastAsia="de-DE"/>
        </w:rPr>
      </w:pPr>
      <w:hyperlink w:anchor="_Toc367087888" w:history="1">
        <w:r w:rsidR="00941643" w:rsidRPr="00621A03">
          <w:rPr>
            <w:rStyle w:val="Hyperlink"/>
          </w:rPr>
          <w:t>7</w:t>
        </w:r>
        <w:r w:rsidR="00941643">
          <w:rPr>
            <w:rFonts w:asciiTheme="minorHAnsi" w:eastAsiaTheme="minorEastAsia" w:hAnsiTheme="minorHAnsi" w:cstheme="minorBidi"/>
            <w:szCs w:val="22"/>
            <w:lang w:eastAsia="de-DE"/>
          </w:rPr>
          <w:tab/>
        </w:r>
        <w:r w:rsidR="00941643" w:rsidRPr="00621A03">
          <w:rPr>
            <w:rStyle w:val="Hyperlink"/>
          </w:rPr>
          <w:t>Layer-Modell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_Toc367087888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11</w:t>
        </w:r>
        <w:r w:rsidR="00941643">
          <w:rPr>
            <w:webHidden/>
          </w:rPr>
          <w:fldChar w:fldCharType="end"/>
        </w:r>
      </w:hyperlink>
    </w:p>
    <w:p w14:paraId="20CD31E4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89" w:history="1">
        <w:r w:rsidR="00941643" w:rsidRPr="00621A03">
          <w:rPr>
            <w:rStyle w:val="Hyperlink"/>
          </w:rPr>
          <w:t>7.1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Release 5.1 DEV / Release 6 / XFR-Umgebung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_Toc367087889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11</w:t>
        </w:r>
        <w:r w:rsidR="00941643">
          <w:rPr>
            <w:webHidden/>
          </w:rPr>
          <w:fldChar w:fldCharType="end"/>
        </w:r>
      </w:hyperlink>
    </w:p>
    <w:p w14:paraId="7AFFB1BF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90" w:history="1">
        <w:r w:rsidR="00941643" w:rsidRPr="00621A03">
          <w:rPr>
            <w:rStyle w:val="Hyperlink"/>
          </w:rPr>
          <w:t>7.2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HFX-Umgebung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_Toc367087890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12</w:t>
        </w:r>
        <w:r w:rsidR="00941643">
          <w:rPr>
            <w:webHidden/>
          </w:rPr>
          <w:fldChar w:fldCharType="end"/>
        </w:r>
      </w:hyperlink>
    </w:p>
    <w:p w14:paraId="3E52D5E3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91" w:history="1">
        <w:r w:rsidR="00941643" w:rsidRPr="00621A03">
          <w:rPr>
            <w:rStyle w:val="Hyperlink"/>
          </w:rPr>
          <w:t>7.3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ET-Release 5.1 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_Toc367087891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13</w:t>
        </w:r>
        <w:r w:rsidR="00941643">
          <w:rPr>
            <w:webHidden/>
          </w:rPr>
          <w:fldChar w:fldCharType="end"/>
        </w:r>
      </w:hyperlink>
    </w:p>
    <w:p w14:paraId="0AE435B7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92" w:history="1">
        <w:r w:rsidR="00941643" w:rsidRPr="00621A03">
          <w:rPr>
            <w:rStyle w:val="Hyperlink"/>
          </w:rPr>
          <w:t>7.4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ET-Release 6 Umgebung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_Toc367087892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14</w:t>
        </w:r>
        <w:r w:rsidR="00941643">
          <w:rPr>
            <w:webHidden/>
          </w:rPr>
          <w:fldChar w:fldCharType="end"/>
        </w:r>
      </w:hyperlink>
    </w:p>
    <w:p w14:paraId="6FED758F" w14:textId="77777777" w:rsidR="00941643" w:rsidRDefault="00D0393D">
      <w:pPr>
        <w:pStyle w:val="Verzeichnis2"/>
        <w:rPr>
          <w:rFonts w:asciiTheme="minorHAnsi" w:eastAsiaTheme="minorEastAsia" w:hAnsiTheme="minorHAnsi" w:cstheme="minorBidi"/>
          <w:szCs w:val="22"/>
          <w:lang w:val="de-DE" w:eastAsia="de-DE"/>
        </w:rPr>
      </w:pPr>
      <w:hyperlink w:anchor="_Toc367087893" w:history="1">
        <w:r w:rsidR="00941643" w:rsidRPr="00621A03">
          <w:rPr>
            <w:rStyle w:val="Hyperlink"/>
          </w:rPr>
          <w:t>7.5</w:t>
        </w:r>
        <w:r w:rsidR="00941643">
          <w:rPr>
            <w:rFonts w:asciiTheme="minorHAnsi" w:eastAsiaTheme="minorEastAsia" w:hAnsiTheme="minorHAnsi" w:cstheme="minorBidi"/>
            <w:szCs w:val="22"/>
            <w:lang w:val="de-DE" w:eastAsia="de-DE"/>
          </w:rPr>
          <w:tab/>
        </w:r>
        <w:r w:rsidR="00941643" w:rsidRPr="00621A03">
          <w:rPr>
            <w:rStyle w:val="Hyperlink"/>
          </w:rPr>
          <w:t>Schaubild Oracle-Client Versionen</w:t>
        </w:r>
        <w:r w:rsidR="00941643">
          <w:rPr>
            <w:webHidden/>
          </w:rPr>
          <w:tab/>
        </w:r>
        <w:r w:rsidR="00941643">
          <w:rPr>
            <w:webHidden/>
          </w:rPr>
          <w:fldChar w:fldCharType="begin"/>
        </w:r>
        <w:r w:rsidR="00941643">
          <w:rPr>
            <w:webHidden/>
          </w:rPr>
          <w:instrText xml:space="preserve"> PAGEREF _Toc367087893 \h </w:instrText>
        </w:r>
        <w:r w:rsidR="00941643">
          <w:rPr>
            <w:webHidden/>
          </w:rPr>
        </w:r>
        <w:r w:rsidR="00941643">
          <w:rPr>
            <w:webHidden/>
          </w:rPr>
          <w:fldChar w:fldCharType="separate"/>
        </w:r>
        <w:r w:rsidR="00941643">
          <w:rPr>
            <w:webHidden/>
          </w:rPr>
          <w:t>15</w:t>
        </w:r>
        <w:r w:rsidR="00941643">
          <w:rPr>
            <w:webHidden/>
          </w:rPr>
          <w:fldChar w:fldCharType="end"/>
        </w:r>
      </w:hyperlink>
    </w:p>
    <w:p w14:paraId="60E52605" w14:textId="77777777" w:rsidR="00D71698" w:rsidRDefault="006752D4" w:rsidP="00493108">
      <w:pPr>
        <w:pStyle w:val="Verzeichnis2"/>
        <w:rPr>
          <w:rFonts w:cs="Tahoma"/>
          <w:szCs w:val="22"/>
          <w:lang w:val="de-DE"/>
        </w:rPr>
      </w:pPr>
      <w:r w:rsidRPr="003A682E">
        <w:rPr>
          <w:rFonts w:cs="Tahoma"/>
          <w:szCs w:val="22"/>
          <w:lang w:val="de-DE"/>
        </w:rPr>
        <w:fldChar w:fldCharType="end"/>
      </w:r>
    </w:p>
    <w:p w14:paraId="60E52606" w14:textId="77777777" w:rsidR="00D71698" w:rsidRDefault="00D71698">
      <w:pPr>
        <w:rPr>
          <w:rFonts w:cs="Tahoma"/>
          <w:noProof/>
          <w:szCs w:val="22"/>
          <w:lang w:eastAsia="en-US"/>
        </w:rPr>
      </w:pPr>
      <w:r>
        <w:rPr>
          <w:rFonts w:cs="Tahoma"/>
          <w:szCs w:val="22"/>
        </w:rPr>
        <w:br w:type="page"/>
      </w:r>
    </w:p>
    <w:p w14:paraId="60E52608" w14:textId="77777777" w:rsidR="00493108" w:rsidRPr="00493108" w:rsidRDefault="00493108" w:rsidP="00922856">
      <w:pPr>
        <w:pStyle w:val="berschrift1"/>
      </w:pPr>
      <w:bookmarkStart w:id="1" w:name="_Hlt56917782"/>
      <w:bookmarkStart w:id="2" w:name="_Toc130119508"/>
      <w:bookmarkStart w:id="3" w:name="_Toc367087871"/>
      <w:bookmarkEnd w:id="1"/>
      <w:r w:rsidRPr="00493108">
        <w:lastRenderedPageBreak/>
        <w:t>Allgemeines</w:t>
      </w:r>
      <w:bookmarkEnd w:id="2"/>
      <w:bookmarkEnd w:id="3"/>
    </w:p>
    <w:p w14:paraId="60E52609" w14:textId="77777777" w:rsidR="00493108" w:rsidRPr="00922856" w:rsidRDefault="00493108" w:rsidP="0023633A">
      <w:pPr>
        <w:pStyle w:val="berschrift2"/>
      </w:pPr>
      <w:bookmarkStart w:id="4" w:name="_Hlt56917792"/>
      <w:bookmarkStart w:id="5" w:name="_Toc130119509"/>
      <w:bookmarkStart w:id="6" w:name="_Toc367087872"/>
      <w:bookmarkStart w:id="7" w:name="_Toc483288302"/>
      <w:bookmarkEnd w:id="4"/>
      <w:r w:rsidRPr="00922856">
        <w:t>Zweck des Dokument</w:t>
      </w:r>
      <w:bookmarkEnd w:id="5"/>
      <w:r w:rsidRPr="00922856">
        <w:t>s</w:t>
      </w:r>
      <w:bookmarkEnd w:id="6"/>
    </w:p>
    <w:p w14:paraId="60E5260A" w14:textId="77777777" w:rsidR="00493108" w:rsidRPr="003A682E" w:rsidRDefault="00D71698" w:rsidP="00493108">
      <w:pPr>
        <w:pStyle w:val="a"/>
        <w:ind w:left="0"/>
        <w:rPr>
          <w:rFonts w:cs="Tahoma"/>
        </w:rPr>
      </w:pPr>
      <w:r>
        <w:rPr>
          <w:rFonts w:cs="Tahoma"/>
        </w:rPr>
        <w:t xml:space="preserve">Das vorliegende Dokument zeigt alle </w:t>
      </w:r>
      <w:proofErr w:type="spellStart"/>
      <w:r>
        <w:rPr>
          <w:rFonts w:cs="Tahoma"/>
        </w:rPr>
        <w:t>BANKnow</w:t>
      </w:r>
      <w:proofErr w:type="spellEnd"/>
      <w:r>
        <w:rPr>
          <w:rFonts w:cs="Tahoma"/>
        </w:rPr>
        <w:t xml:space="preserve"> Umgebungen in Oberhaching und die ET-Umgebungen bei der CS-IT auf.</w:t>
      </w:r>
    </w:p>
    <w:p w14:paraId="60E5260B" w14:textId="77777777" w:rsidR="00493108" w:rsidRPr="00493108" w:rsidRDefault="00493108" w:rsidP="00493108">
      <w:pPr>
        <w:pStyle w:val="berschrift2"/>
        <w:numPr>
          <w:ilvl w:val="1"/>
          <w:numId w:val="0"/>
        </w:numPr>
        <w:tabs>
          <w:tab w:val="left" w:pos="567"/>
          <w:tab w:val="left" w:pos="709"/>
          <w:tab w:val="num" w:pos="1002"/>
          <w:tab w:val="left" w:pos="1134"/>
        </w:tabs>
        <w:spacing w:before="280" w:after="60" w:line="240" w:lineRule="auto"/>
        <w:rPr>
          <w:rFonts w:cs="Tahoma"/>
          <w:color w:val="365F91" w:themeColor="accent1" w:themeShade="BF"/>
        </w:rPr>
      </w:pPr>
      <w:r w:rsidRPr="003A682E">
        <w:rPr>
          <w:rFonts w:cs="Tahoma"/>
          <w:lang w:eastAsia="en-US"/>
        </w:rPr>
        <w:br w:type="page"/>
      </w:r>
    </w:p>
    <w:p w14:paraId="2226DED9" w14:textId="77777777" w:rsidR="00641F1C" w:rsidRDefault="00641F1C" w:rsidP="00641F1C">
      <w:pPr>
        <w:pStyle w:val="berschrift1"/>
      </w:pPr>
      <w:bookmarkStart w:id="8" w:name="_Toc367087873"/>
      <w:r>
        <w:lastRenderedPageBreak/>
        <w:t>Release 6 Umgebungen</w:t>
      </w:r>
      <w:bookmarkEnd w:id="8"/>
    </w:p>
    <w:p w14:paraId="483FE87F" w14:textId="77777777" w:rsidR="00641F1C" w:rsidRDefault="00641F1C" w:rsidP="00641F1C">
      <w:pPr>
        <w:pStyle w:val="berschrift2"/>
      </w:pPr>
      <w:bookmarkStart w:id="9" w:name="_Toc367087874"/>
      <w:r>
        <w:t>Release 6 DEV</w:t>
      </w:r>
      <w:bookmarkEnd w:id="9"/>
    </w:p>
    <w:p w14:paraId="56C73CC8" w14:textId="77777777" w:rsidR="00641F1C" w:rsidRDefault="00641F1C" w:rsidP="00641F1C">
      <w:r>
        <w:t xml:space="preserve">B2B-Aufruf: </w:t>
      </w:r>
      <w:r>
        <w:tab/>
      </w:r>
      <w:r>
        <w:tab/>
      </w:r>
      <w:hyperlink r:id="rId12" w:history="1">
        <w:r w:rsidRPr="00692D7E">
          <w:rPr>
            <w:rStyle w:val="Hyperlink"/>
            <w:rFonts w:ascii="Tahoma" w:hAnsi="Tahoma"/>
          </w:rPr>
          <w:t>http://bnow-web.cic.muc:4928/B2B-R6</w:t>
        </w:r>
      </w:hyperlink>
      <w:r>
        <w:t xml:space="preserve"> </w:t>
      </w:r>
    </w:p>
    <w:p w14:paraId="3473AD08" w14:textId="412D380C" w:rsidR="00641F1C" w:rsidRPr="0040083E" w:rsidRDefault="00641F1C" w:rsidP="00641F1C">
      <w:pPr>
        <w:rPr>
          <w:lang w:val="en-US"/>
        </w:rPr>
      </w:pPr>
      <w:proofErr w:type="spellStart"/>
      <w:r w:rsidRPr="0040083E">
        <w:rPr>
          <w:lang w:val="en-US"/>
        </w:rPr>
        <w:t>Testuser</w:t>
      </w:r>
      <w:proofErr w:type="spellEnd"/>
      <w:r w:rsidRPr="0040083E">
        <w:rPr>
          <w:lang w:val="en-US"/>
        </w:rPr>
        <w:t>:</w:t>
      </w:r>
      <w:r w:rsidRPr="0040083E">
        <w:rPr>
          <w:lang w:val="en-US"/>
        </w:rPr>
        <w:tab/>
      </w:r>
      <w:r w:rsidRPr="0040083E">
        <w:rPr>
          <w:lang w:val="en-US"/>
        </w:rPr>
        <w:tab/>
        <w:t>07333377</w:t>
      </w:r>
      <w:r>
        <w:rPr>
          <w:lang w:val="en-US"/>
        </w:rPr>
        <w:t>, 072222</w:t>
      </w:r>
      <w:r w:rsidRPr="0040083E">
        <w:rPr>
          <w:lang w:val="en-US"/>
        </w:rPr>
        <w:t>77</w:t>
      </w:r>
      <w:r w:rsidRPr="0040083E">
        <w:rPr>
          <w:lang w:val="en-US"/>
        </w:rPr>
        <w:tab/>
      </w:r>
    </w:p>
    <w:p w14:paraId="2236F1FE" w14:textId="4DB04CED" w:rsidR="0073277B" w:rsidRPr="0073277B" w:rsidRDefault="0073277B" w:rsidP="00641F1C">
      <w:pPr>
        <w:rPr>
          <w:lang w:val="en-US"/>
        </w:rPr>
      </w:pPr>
      <w:proofErr w:type="spellStart"/>
      <w:r w:rsidRPr="0073277B">
        <w:rPr>
          <w:bCs/>
          <w:lang w:val="en-US"/>
        </w:rPr>
        <w:t>WebServiceStubsInfo</w:t>
      </w:r>
      <w:proofErr w:type="spellEnd"/>
      <w:r w:rsidRPr="0073277B">
        <w:rPr>
          <w:lang w:val="en-US"/>
        </w:rPr>
        <w:t>:</w:t>
      </w:r>
      <w:r w:rsidR="00406E3C">
        <w:rPr>
          <w:lang w:val="en-US"/>
        </w:rPr>
        <w:tab/>
      </w:r>
      <w:hyperlink r:id="rId13" w:history="1">
        <w:r w:rsidR="00A17575" w:rsidRPr="00A17575">
          <w:rPr>
            <w:rStyle w:val="Hyperlink"/>
            <w:lang w:val="en-US"/>
          </w:rPr>
          <w:t>http://bnow-web.cic.muc:4928/B2B-R6/page/debug/version.jsp</w:t>
        </w:r>
      </w:hyperlink>
    </w:p>
    <w:p w14:paraId="54C1E6B8" w14:textId="77777777" w:rsidR="00641F1C" w:rsidRDefault="00641F1C" w:rsidP="00641F1C">
      <w:pPr>
        <w:rPr>
          <w:lang w:val="en-US"/>
        </w:rPr>
      </w:pPr>
      <w:proofErr w:type="spellStart"/>
      <w:r w:rsidRPr="0040083E">
        <w:rPr>
          <w:lang w:val="en-US"/>
        </w:rPr>
        <w:t>WebServices</w:t>
      </w:r>
      <w:proofErr w:type="spellEnd"/>
      <w:r w:rsidRPr="0040083E">
        <w:rPr>
          <w:lang w:val="en-US"/>
        </w:rPr>
        <w:t xml:space="preserve"> – B2B: </w:t>
      </w:r>
      <w:r w:rsidRPr="0040083E">
        <w:rPr>
          <w:lang w:val="en-US"/>
        </w:rPr>
        <w:tab/>
      </w:r>
      <w:hyperlink r:id="rId14" w:history="1">
        <w:r w:rsidRPr="00692D7E">
          <w:rPr>
            <w:rStyle w:val="Hyperlink"/>
            <w:rFonts w:ascii="Tahoma" w:hAnsi="Tahoma"/>
            <w:lang w:val="en-US"/>
          </w:rPr>
          <w:t>https://bnow-dev-bosb2b.cic.muc/OFiSWeb-R6/default.aspx</w:t>
        </w:r>
      </w:hyperlink>
      <w:r>
        <w:rPr>
          <w:lang w:val="en-US"/>
        </w:rPr>
        <w:t xml:space="preserve"> </w:t>
      </w:r>
    </w:p>
    <w:p w14:paraId="2DBD0061" w14:textId="3CF9B713" w:rsidR="00641F1C" w:rsidRDefault="00641F1C" w:rsidP="00641F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  <w:rPr>
          <w:lang w:val="en-US"/>
        </w:rPr>
      </w:pPr>
      <w:proofErr w:type="spellStart"/>
      <w:r w:rsidRPr="00D71698">
        <w:rPr>
          <w:lang w:val="en-US"/>
        </w:rPr>
        <w:t>WebServices</w:t>
      </w:r>
      <w:proofErr w:type="spellEnd"/>
      <w:r w:rsidR="00240021" w:rsidRPr="0040083E">
        <w:rPr>
          <w:lang w:val="en-US"/>
        </w:rPr>
        <w:t xml:space="preserve"> – </w:t>
      </w:r>
      <w:r>
        <w:rPr>
          <w:lang w:val="en-US"/>
        </w:rPr>
        <w:t>EAI</w:t>
      </w:r>
      <w:r w:rsidR="00EF6A5A">
        <w:rPr>
          <w:lang w:val="en-US"/>
        </w:rPr>
        <w:t>:</w:t>
      </w:r>
      <w:r w:rsidRPr="00D71698">
        <w:rPr>
          <w:lang w:val="en-US"/>
        </w:rPr>
        <w:tab/>
      </w:r>
      <w:hyperlink r:id="rId15" w:history="1">
        <w:r w:rsidRPr="00692D7E">
          <w:rPr>
            <w:rStyle w:val="Hyperlink"/>
            <w:rFonts w:ascii="Tahoma" w:hAnsi="Tahoma"/>
            <w:lang w:val="en-US"/>
          </w:rPr>
          <w:t>https://bnow-dev-boseai.cic.muc/OFiSWeb-R6/default.aspx</w:t>
        </w:r>
      </w:hyperlink>
    </w:p>
    <w:p w14:paraId="46C4536B" w14:textId="77777777" w:rsidR="00641F1C" w:rsidRDefault="00641F1C" w:rsidP="00641F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  <w:rPr>
          <w:lang w:val="en-US"/>
        </w:rPr>
      </w:pPr>
    </w:p>
    <w:p w14:paraId="74C102F7" w14:textId="77777777" w:rsidR="00641F1C" w:rsidRDefault="00641F1C" w:rsidP="00641F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</w:pPr>
      <w:r>
        <w:t>Architekturschaubild Release 6 DEV</w:t>
      </w:r>
    </w:p>
    <w:p w14:paraId="2B9BA86E" w14:textId="77777777" w:rsidR="00641F1C" w:rsidRPr="00260CF2" w:rsidRDefault="00641F1C" w:rsidP="00641F1C"/>
    <w:p w14:paraId="0D99509E" w14:textId="737EC013" w:rsidR="00DE7F69" w:rsidRDefault="00DE7F69" w:rsidP="00641F1C">
      <w:r>
        <w:object w:dxaOrig="16398" w:dyaOrig="10788" w14:anchorId="22475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1.1pt;height:322.95pt" o:ole="">
            <v:imagedata r:id="rId16" o:title=""/>
          </v:shape>
          <o:OLEObject Type="Embed" ProgID="Visio.Drawing.11" ShapeID="_x0000_i1025" DrawAspect="Content" ObjectID="_1443247122" r:id="rId17"/>
        </w:object>
      </w:r>
    </w:p>
    <w:p w14:paraId="609B9CB3" w14:textId="77777777" w:rsidR="00DE7F69" w:rsidRDefault="00DE7F69">
      <w:r>
        <w:br w:type="page"/>
      </w:r>
    </w:p>
    <w:p w14:paraId="02C5BF69" w14:textId="77777777" w:rsidR="00DE7F69" w:rsidRDefault="00DE7F69" w:rsidP="00DE7F69">
      <w:pPr>
        <w:pStyle w:val="berschrift2"/>
      </w:pPr>
      <w:bookmarkStart w:id="10" w:name="_Toc367087875"/>
      <w:r>
        <w:lastRenderedPageBreak/>
        <w:t>Release 6 TST</w:t>
      </w:r>
      <w:bookmarkEnd w:id="10"/>
    </w:p>
    <w:p w14:paraId="774CD384" w14:textId="77777777" w:rsidR="00DE7F69" w:rsidRDefault="00DE7F69" w:rsidP="00DE7F69">
      <w:r>
        <w:t xml:space="preserve">B2B-Aufruf: </w:t>
      </w:r>
      <w:r>
        <w:tab/>
      </w:r>
      <w:r>
        <w:tab/>
      </w:r>
      <w:hyperlink r:id="rId18" w:history="1">
        <w:r w:rsidRPr="00342491">
          <w:rPr>
            <w:rStyle w:val="Hyperlink"/>
            <w:rFonts w:ascii="Tahoma" w:hAnsi="Tahoma"/>
          </w:rPr>
          <w:t>http://bnow-web.cic.muc:8362/B2B-R6TST/</w:t>
        </w:r>
      </w:hyperlink>
      <w:r>
        <w:t xml:space="preserve"> </w:t>
      </w:r>
    </w:p>
    <w:p w14:paraId="595B6DE2" w14:textId="27B85A9E" w:rsidR="00DE7F69" w:rsidRPr="002F73D9" w:rsidRDefault="00DE7F69" w:rsidP="00DE7F69">
      <w:pPr>
        <w:rPr>
          <w:lang w:val="en-US"/>
        </w:rPr>
      </w:pPr>
      <w:proofErr w:type="spellStart"/>
      <w:r w:rsidRPr="002F73D9">
        <w:rPr>
          <w:lang w:val="en-US"/>
        </w:rPr>
        <w:t>Testuser</w:t>
      </w:r>
      <w:proofErr w:type="spellEnd"/>
      <w:r w:rsidRPr="002F73D9">
        <w:rPr>
          <w:lang w:val="en-US"/>
        </w:rPr>
        <w:t>:</w:t>
      </w:r>
      <w:r w:rsidRPr="002F73D9">
        <w:rPr>
          <w:lang w:val="en-US"/>
        </w:rPr>
        <w:tab/>
      </w:r>
      <w:r w:rsidRPr="002F73D9">
        <w:rPr>
          <w:lang w:val="en-US"/>
        </w:rPr>
        <w:tab/>
        <w:t>07</w:t>
      </w:r>
      <w:r>
        <w:rPr>
          <w:lang w:val="en-US"/>
        </w:rPr>
        <w:t>222277, 07333377</w:t>
      </w:r>
    </w:p>
    <w:p w14:paraId="5A89CD7C" w14:textId="1222313C" w:rsidR="00A17575" w:rsidRDefault="00A17575" w:rsidP="00DE7F69">
      <w:pPr>
        <w:rPr>
          <w:lang w:val="en-US"/>
        </w:rPr>
      </w:pPr>
      <w:proofErr w:type="spellStart"/>
      <w:r w:rsidRPr="0073277B">
        <w:rPr>
          <w:bCs/>
          <w:lang w:val="en-US"/>
        </w:rPr>
        <w:t>WebServiceStubsInfo</w:t>
      </w:r>
      <w:proofErr w:type="spellEnd"/>
      <w:r w:rsidRPr="0073277B">
        <w:rPr>
          <w:lang w:val="en-US"/>
        </w:rPr>
        <w:t>:</w:t>
      </w:r>
      <w:r w:rsidR="00C2289E">
        <w:rPr>
          <w:lang w:val="en-US"/>
        </w:rPr>
        <w:tab/>
      </w:r>
      <w:hyperlink r:id="rId19" w:history="1">
        <w:r w:rsidRPr="00A17575">
          <w:rPr>
            <w:rStyle w:val="Hyperlink"/>
            <w:lang w:val="en-US"/>
          </w:rPr>
          <w:t>http://bnow-web.cic.muc:8362/B2B-R6TST/page/debug/version.jsp</w:t>
        </w:r>
      </w:hyperlink>
    </w:p>
    <w:p w14:paraId="23935C55" w14:textId="77777777" w:rsidR="00DE7F69" w:rsidRPr="002F73D9" w:rsidRDefault="00DE7F69" w:rsidP="00DE7F69">
      <w:pPr>
        <w:rPr>
          <w:lang w:val="en-US"/>
        </w:rPr>
      </w:pPr>
      <w:proofErr w:type="spellStart"/>
      <w:r w:rsidRPr="002F73D9">
        <w:rPr>
          <w:lang w:val="en-US"/>
        </w:rPr>
        <w:t>WebServices</w:t>
      </w:r>
      <w:proofErr w:type="spellEnd"/>
      <w:r w:rsidRPr="002F73D9">
        <w:rPr>
          <w:lang w:val="en-US"/>
        </w:rPr>
        <w:t xml:space="preserve"> – B2B: </w:t>
      </w:r>
      <w:r w:rsidRPr="002F73D9">
        <w:rPr>
          <w:lang w:val="en-US"/>
        </w:rPr>
        <w:tab/>
      </w:r>
      <w:hyperlink r:id="rId20" w:history="1">
        <w:r w:rsidRPr="002F73D9">
          <w:rPr>
            <w:rStyle w:val="Hyperlink"/>
            <w:rFonts w:ascii="Tahoma" w:hAnsi="Tahoma"/>
            <w:lang w:val="en-US"/>
          </w:rPr>
          <w:t>https://bnow-dev-bosb2b.cic.muc/OFiSWeb-R6TST/default.aspx</w:t>
        </w:r>
      </w:hyperlink>
      <w:r w:rsidRPr="002F73D9">
        <w:rPr>
          <w:lang w:val="en-US"/>
        </w:rPr>
        <w:t xml:space="preserve"> </w:t>
      </w:r>
    </w:p>
    <w:p w14:paraId="6749EB90" w14:textId="0F013923" w:rsidR="00DE7F69" w:rsidRPr="002F73D9" w:rsidRDefault="00DE7F69" w:rsidP="00DE7F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  <w:rPr>
          <w:lang w:val="en-US"/>
        </w:rPr>
      </w:pPr>
      <w:proofErr w:type="spellStart"/>
      <w:r w:rsidRPr="002F73D9">
        <w:rPr>
          <w:lang w:val="en-US"/>
        </w:rPr>
        <w:t>WebServices</w:t>
      </w:r>
      <w:proofErr w:type="spellEnd"/>
      <w:r w:rsidR="00240021" w:rsidRPr="0040083E">
        <w:rPr>
          <w:lang w:val="en-US"/>
        </w:rPr>
        <w:t xml:space="preserve"> – </w:t>
      </w:r>
      <w:r w:rsidRPr="002F73D9">
        <w:rPr>
          <w:lang w:val="en-US"/>
        </w:rPr>
        <w:t>EAI</w:t>
      </w:r>
      <w:r w:rsidR="00EF6A5A">
        <w:rPr>
          <w:lang w:val="en-US"/>
        </w:rPr>
        <w:t>:</w:t>
      </w:r>
      <w:r w:rsidRPr="002F73D9">
        <w:rPr>
          <w:lang w:val="en-US"/>
        </w:rPr>
        <w:tab/>
      </w:r>
      <w:hyperlink r:id="rId21" w:history="1">
        <w:r w:rsidRPr="002F73D9">
          <w:rPr>
            <w:rStyle w:val="Hyperlink"/>
            <w:rFonts w:ascii="Tahoma" w:hAnsi="Tahoma"/>
            <w:lang w:val="en-US"/>
          </w:rPr>
          <w:t>https://bnow-dev-boseai.cic.muc/OFiSWeb-R6TST/default.aspx</w:t>
        </w:r>
      </w:hyperlink>
      <w:r w:rsidRPr="002F73D9">
        <w:rPr>
          <w:lang w:val="en-US"/>
        </w:rPr>
        <w:t xml:space="preserve"> </w:t>
      </w:r>
    </w:p>
    <w:p w14:paraId="19DEE67B" w14:textId="77777777" w:rsidR="00DE7F69" w:rsidRPr="002F73D9" w:rsidRDefault="00DE7F69" w:rsidP="00DE7F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  <w:rPr>
          <w:lang w:val="en-US"/>
        </w:rPr>
      </w:pPr>
    </w:p>
    <w:p w14:paraId="173CB721" w14:textId="77777777" w:rsidR="00DE7F69" w:rsidRDefault="00DE7F69" w:rsidP="00DE7F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</w:pPr>
      <w:r>
        <w:t>Architekturschaubild Release 6 TST</w:t>
      </w:r>
    </w:p>
    <w:p w14:paraId="0F4A3A8B" w14:textId="77777777" w:rsidR="00DE7F69" w:rsidRDefault="00DE7F69" w:rsidP="00DE7F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334"/>
        </w:tabs>
      </w:pPr>
    </w:p>
    <w:p w14:paraId="2DB499E6" w14:textId="425D25DF" w:rsidR="00DE7F69" w:rsidRPr="00260CF2" w:rsidRDefault="006A0ABB" w:rsidP="00DE7F69">
      <w:r>
        <w:object w:dxaOrig="16398" w:dyaOrig="10788" w14:anchorId="24BDCC3A">
          <v:shape id="_x0000_i1026" type="#_x0000_t75" style="width:458.35pt;height:301.45pt" o:ole="">
            <v:imagedata r:id="rId22" o:title=""/>
          </v:shape>
          <o:OLEObject Type="Embed" ProgID="Visio.Drawing.11" ShapeID="_x0000_i1026" DrawAspect="Content" ObjectID="_1443247123" r:id="rId23"/>
        </w:object>
      </w:r>
    </w:p>
    <w:p w14:paraId="0480D743" w14:textId="538DE940" w:rsidR="0015197D" w:rsidRDefault="0015197D">
      <w:r>
        <w:br w:type="page"/>
      </w:r>
    </w:p>
    <w:p w14:paraId="7BE193DF" w14:textId="77777777" w:rsidR="0015197D" w:rsidRDefault="0015197D" w:rsidP="0015197D">
      <w:pPr>
        <w:pStyle w:val="berschrift2"/>
      </w:pPr>
      <w:bookmarkStart w:id="11" w:name="_Toc367087876"/>
      <w:bookmarkStart w:id="12" w:name="_GoBack"/>
      <w:bookmarkEnd w:id="12"/>
      <w:r>
        <w:lastRenderedPageBreak/>
        <w:t>Release 6 ET-Umgebung</w:t>
      </w:r>
      <w:bookmarkEnd w:id="11"/>
    </w:p>
    <w:p w14:paraId="17F2CB06" w14:textId="77777777" w:rsidR="0015197D" w:rsidRDefault="0015197D" w:rsidP="002921DF">
      <w:pPr>
        <w:rPr>
          <w:rStyle w:val="Hyperlink"/>
          <w:lang w:val="de-CH"/>
        </w:rPr>
      </w:pPr>
      <w:r w:rsidRPr="0058209D">
        <w:t xml:space="preserve">B2B-Aufruf: </w:t>
      </w:r>
      <w:r w:rsidRPr="0058209D">
        <w:tab/>
      </w:r>
      <w:r w:rsidRPr="0058209D">
        <w:tab/>
      </w:r>
      <w:hyperlink r:id="rId24" w:history="1">
        <w:r w:rsidRPr="0094525A">
          <w:rPr>
            <w:rStyle w:val="Hyperlink"/>
            <w:lang w:val="de-CH"/>
          </w:rPr>
          <w:t>https://bn-online.cspit.ch:444/bn/consweb/c/cls/auth</w:t>
        </w:r>
      </w:hyperlink>
    </w:p>
    <w:p w14:paraId="58636624" w14:textId="77777777" w:rsidR="0015197D" w:rsidRDefault="0015197D" w:rsidP="0015197D"/>
    <w:p w14:paraId="78525F6C" w14:textId="77777777" w:rsidR="0015197D" w:rsidRPr="0040083E" w:rsidRDefault="0015197D" w:rsidP="0015197D">
      <w:proofErr w:type="spellStart"/>
      <w:r w:rsidRPr="0040083E">
        <w:t>Testuser</w:t>
      </w:r>
      <w:proofErr w:type="spellEnd"/>
      <w: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43"/>
        <w:gridCol w:w="2244"/>
        <w:gridCol w:w="2262"/>
        <w:gridCol w:w="2255"/>
      </w:tblGrid>
      <w:tr w:rsidR="0015197D" w14:paraId="02BA9CA9" w14:textId="77777777" w:rsidTr="005E475D">
        <w:tc>
          <w:tcPr>
            <w:tcW w:w="2303" w:type="dxa"/>
          </w:tcPr>
          <w:p w14:paraId="0B23A51A" w14:textId="77777777" w:rsidR="0015197D" w:rsidRDefault="0015197D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proofErr w:type="spellStart"/>
            <w:r>
              <w:rPr>
                <w:color w:val="1F497D"/>
                <w:lang w:val="en-US"/>
              </w:rPr>
              <w:t>Benutzer</w:t>
            </w:r>
            <w:proofErr w:type="spellEnd"/>
            <w:r>
              <w:rPr>
                <w:color w:val="1F497D"/>
                <w:lang w:val="en-US"/>
              </w:rPr>
              <w:t xml:space="preserve"> ID</w:t>
            </w:r>
          </w:p>
        </w:tc>
        <w:tc>
          <w:tcPr>
            <w:tcW w:w="2303" w:type="dxa"/>
          </w:tcPr>
          <w:p w14:paraId="71819B74" w14:textId="77777777" w:rsidR="0015197D" w:rsidRDefault="0015197D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r>
              <w:rPr>
                <w:color w:val="1F497D"/>
                <w:lang w:val="en-US"/>
              </w:rPr>
              <w:t>C-PID</w:t>
            </w:r>
          </w:p>
        </w:tc>
        <w:tc>
          <w:tcPr>
            <w:tcW w:w="2303" w:type="dxa"/>
          </w:tcPr>
          <w:p w14:paraId="14359626" w14:textId="77777777" w:rsidR="0015197D" w:rsidRPr="00B8576D" w:rsidRDefault="0015197D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  <w:lang w:val="en-US"/>
              </w:rPr>
            </w:pPr>
            <w:r>
              <w:rPr>
                <w:color w:val="1F497D"/>
                <w:lang w:val="en-US"/>
              </w:rPr>
              <w:t>CIF (not in use anymore)</w:t>
            </w:r>
          </w:p>
        </w:tc>
        <w:tc>
          <w:tcPr>
            <w:tcW w:w="2303" w:type="dxa"/>
          </w:tcPr>
          <w:p w14:paraId="66CDDD95" w14:textId="77777777" w:rsidR="0015197D" w:rsidRDefault="0015197D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r>
              <w:rPr>
                <w:color w:val="1F497D"/>
                <w:lang w:val="en-US"/>
              </w:rPr>
              <w:t>WF User</w:t>
            </w:r>
          </w:p>
        </w:tc>
      </w:tr>
      <w:tr w:rsidR="0015197D" w14:paraId="2748AAF9" w14:textId="77777777" w:rsidTr="005E475D">
        <w:tc>
          <w:tcPr>
            <w:tcW w:w="2303" w:type="dxa"/>
          </w:tcPr>
          <w:p w14:paraId="4C18B8B7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588149</w:t>
            </w:r>
          </w:p>
        </w:tc>
        <w:tc>
          <w:tcPr>
            <w:tcW w:w="2303" w:type="dxa"/>
          </w:tcPr>
          <w:p w14:paraId="6B731C99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 w:rsidRPr="00B8576D">
              <w:rPr>
                <w:rFonts w:ascii="Credit Suisse Type Light" w:hAnsi="Credit Suisse Type Light"/>
                <w:lang w:eastAsia="de-CH"/>
              </w:rPr>
              <w:t>C1333560</w:t>
            </w:r>
          </w:p>
        </w:tc>
        <w:tc>
          <w:tcPr>
            <w:tcW w:w="2303" w:type="dxa"/>
          </w:tcPr>
          <w:p w14:paraId="3A1CFB70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907197753</w:t>
            </w:r>
          </w:p>
        </w:tc>
        <w:tc>
          <w:tcPr>
            <w:tcW w:w="2303" w:type="dxa"/>
          </w:tcPr>
          <w:p w14:paraId="04E6DA13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FE00000040</w:t>
            </w:r>
          </w:p>
        </w:tc>
      </w:tr>
      <w:tr w:rsidR="0015197D" w14:paraId="6EFBC009" w14:textId="77777777" w:rsidTr="005E475D">
        <w:tc>
          <w:tcPr>
            <w:tcW w:w="2303" w:type="dxa"/>
          </w:tcPr>
          <w:p w14:paraId="29D3E268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465965</w:t>
            </w:r>
          </w:p>
        </w:tc>
        <w:tc>
          <w:tcPr>
            <w:tcW w:w="2303" w:type="dxa"/>
          </w:tcPr>
          <w:p w14:paraId="40A1825A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C7608321</w:t>
            </w:r>
          </w:p>
        </w:tc>
        <w:tc>
          <w:tcPr>
            <w:tcW w:w="2303" w:type="dxa"/>
          </w:tcPr>
          <w:p w14:paraId="0F1296FB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  <w:r w:rsidRPr="00B8576D">
              <w:rPr>
                <w:rFonts w:ascii="Credit Suisse Type Light" w:hAnsi="Credit Suisse Type Light"/>
                <w:lang w:eastAsia="de-CH"/>
              </w:rPr>
              <w:t>056409616718</w:t>
            </w:r>
          </w:p>
        </w:tc>
        <w:tc>
          <w:tcPr>
            <w:tcW w:w="2303" w:type="dxa"/>
          </w:tcPr>
          <w:p w14:paraId="5736DE51" w14:textId="77777777" w:rsidR="0015197D" w:rsidRPr="00B8576D" w:rsidRDefault="0015197D" w:rsidP="005E475D">
            <w:pPr>
              <w:rPr>
                <w:rFonts w:ascii="Credit Suisse Type Light" w:hAnsi="Credit Suisse Type Light"/>
                <w:lang w:eastAsia="de-CH"/>
              </w:rPr>
            </w:pPr>
          </w:p>
        </w:tc>
      </w:tr>
    </w:tbl>
    <w:p w14:paraId="4B0307B7" w14:textId="77777777" w:rsidR="0015197D" w:rsidRDefault="0015197D" w:rsidP="0015197D">
      <w:pPr>
        <w:rPr>
          <w:rFonts w:ascii="Calibri" w:hAnsi="Calibri"/>
          <w:color w:val="1F497D"/>
        </w:rPr>
      </w:pPr>
    </w:p>
    <w:p w14:paraId="4E4BC747" w14:textId="77777777" w:rsidR="0015197D" w:rsidRPr="00710C5F" w:rsidRDefault="0015197D" w:rsidP="0015197D">
      <w:pPr>
        <w:rPr>
          <w:rFonts w:ascii="Calibri" w:hAnsi="Calibri"/>
          <w:color w:val="1F497D"/>
        </w:rPr>
      </w:pPr>
      <w:r w:rsidRPr="00710C5F">
        <w:rPr>
          <w:rFonts w:ascii="Calibri" w:hAnsi="Calibri"/>
          <w:color w:val="1F497D"/>
        </w:rPr>
        <w:t xml:space="preserve">Die Anmeldung am B2B erfolgt mit der </w:t>
      </w:r>
      <w:proofErr w:type="spellStart"/>
      <w:r w:rsidRPr="00710C5F">
        <w:rPr>
          <w:rFonts w:ascii="Calibri" w:hAnsi="Calibri"/>
          <w:color w:val="1F497D"/>
        </w:rPr>
        <w:t>BenutzerID</w:t>
      </w:r>
      <w:proofErr w:type="spellEnd"/>
      <w:r w:rsidRPr="00710C5F">
        <w:rPr>
          <w:rFonts w:ascii="Calibri" w:hAnsi="Calibri"/>
          <w:color w:val="1F497D"/>
        </w:rPr>
        <w:t>, dem PW 1111111 und Token 123456.</w:t>
      </w:r>
    </w:p>
    <w:p w14:paraId="4C28D9CA" w14:textId="77777777" w:rsidR="0015197D" w:rsidRPr="0058209D" w:rsidRDefault="0015197D" w:rsidP="0015197D"/>
    <w:p w14:paraId="563802E8" w14:textId="77777777" w:rsidR="0015197D" w:rsidRDefault="0015197D" w:rsidP="0015197D">
      <w:pPr>
        <w:pStyle w:val="berschrift3"/>
      </w:pPr>
      <w:bookmarkStart w:id="13" w:name="_Toc367087877"/>
      <w:r>
        <w:t>Architekturschaubild Release 6 ET-Umgebung</w:t>
      </w:r>
      <w:bookmarkEnd w:id="13"/>
    </w:p>
    <w:p w14:paraId="063A0BC1" w14:textId="3BFDE2F8" w:rsidR="00DE7F69" w:rsidRDefault="0015197D" w:rsidP="0015197D">
      <w:r>
        <w:object w:dxaOrig="16435" w:dyaOrig="10788" w14:anchorId="17385017">
          <v:shape id="_x0000_i1027" type="#_x0000_t75" style="width:476.05pt;height:312.7pt" o:ole="">
            <v:imagedata r:id="rId25" o:title=""/>
          </v:shape>
          <o:OLEObject Type="Embed" ProgID="Visio.Drawing.11" ShapeID="_x0000_i1027" DrawAspect="Content" ObjectID="_1443247124" r:id="rId26"/>
        </w:object>
      </w:r>
    </w:p>
    <w:p w14:paraId="2C19C3F1" w14:textId="01A50285" w:rsidR="00802849" w:rsidRDefault="00802849">
      <w:r>
        <w:br w:type="page"/>
      </w:r>
    </w:p>
    <w:p w14:paraId="197606BE" w14:textId="33AC6485" w:rsidR="00CE1135" w:rsidRDefault="00CE1135" w:rsidP="00CE1135">
      <w:pPr>
        <w:pStyle w:val="berschrift1"/>
      </w:pPr>
      <w:bookmarkStart w:id="14" w:name="_Toc367087878"/>
      <w:r>
        <w:lastRenderedPageBreak/>
        <w:t>Release 7 Umgebungen</w:t>
      </w:r>
      <w:bookmarkEnd w:id="14"/>
    </w:p>
    <w:p w14:paraId="483E97AD" w14:textId="5293DF59" w:rsidR="00CE1135" w:rsidRDefault="00CE1135" w:rsidP="00CE1135">
      <w:pPr>
        <w:pStyle w:val="berschrift2"/>
      </w:pPr>
      <w:bookmarkStart w:id="15" w:name="_Toc367087879"/>
      <w:r>
        <w:t>Release 7 DEV</w:t>
      </w:r>
      <w:bookmarkEnd w:id="15"/>
    </w:p>
    <w:p w14:paraId="46C764A9" w14:textId="77777777" w:rsidR="00CE1135" w:rsidRDefault="00CE1135" w:rsidP="00CE1135">
      <w:r>
        <w:t xml:space="preserve">B2B-Aufruf: </w:t>
      </w:r>
      <w:r>
        <w:tab/>
      </w:r>
      <w:r>
        <w:tab/>
      </w:r>
      <w:hyperlink r:id="rId27" w:history="1">
        <w:r w:rsidRPr="00692D7E">
          <w:rPr>
            <w:rStyle w:val="Hyperlink"/>
            <w:rFonts w:ascii="Tahoma" w:hAnsi="Tahoma"/>
          </w:rPr>
          <w:t>http://bnow-web:8080/B2B</w:t>
        </w:r>
      </w:hyperlink>
      <w:r w:rsidRPr="00B87F3C">
        <w:tab/>
      </w:r>
    </w:p>
    <w:p w14:paraId="6A6D75D8" w14:textId="77777777" w:rsidR="00CE1135" w:rsidRPr="00C2289E" w:rsidRDefault="00CE1135" w:rsidP="00CE1135">
      <w:proofErr w:type="spellStart"/>
      <w:r w:rsidRPr="00C2289E">
        <w:t>Testuser</w:t>
      </w:r>
      <w:proofErr w:type="spellEnd"/>
      <w:r w:rsidRPr="00C2289E">
        <w:t>:</w:t>
      </w:r>
      <w:r w:rsidRPr="00C2289E">
        <w:tab/>
      </w:r>
      <w:r w:rsidRPr="00C2289E">
        <w:tab/>
        <w:t>07333377, 07222277</w:t>
      </w:r>
      <w:r w:rsidRPr="00C2289E">
        <w:tab/>
      </w:r>
    </w:p>
    <w:p w14:paraId="19CA23BB" w14:textId="34C84F27" w:rsidR="0056606E" w:rsidRDefault="0056606E" w:rsidP="00CE1135">
      <w:pPr>
        <w:rPr>
          <w:lang w:val="en-US"/>
        </w:rPr>
      </w:pPr>
      <w:proofErr w:type="spellStart"/>
      <w:r w:rsidRPr="00C2289E">
        <w:rPr>
          <w:bCs/>
        </w:rPr>
        <w:t>WebServiceStubsInfo</w:t>
      </w:r>
      <w:proofErr w:type="spellEnd"/>
      <w:r w:rsidRPr="00C2289E">
        <w:t>:</w:t>
      </w:r>
      <w:r w:rsidR="00C2289E" w:rsidRPr="00C2289E">
        <w:tab/>
      </w:r>
      <w:hyperlink r:id="rId28" w:history="1">
        <w:r w:rsidRPr="00C2289E">
          <w:rPr>
            <w:color w:val="0000FF"/>
            <w:u w:val="single"/>
          </w:rPr>
          <w:t>http://bnow-</w:t>
        </w:r>
        <w:r w:rsidRPr="0056606E">
          <w:rPr>
            <w:color w:val="0000FF"/>
            <w:u w:val="single"/>
            <w:lang w:val="en-US"/>
          </w:rPr>
          <w:t>web:8080/B2B/page/debug/</w:t>
        </w:r>
        <w:proofErr w:type="spellStart"/>
        <w:r w:rsidRPr="0056606E">
          <w:rPr>
            <w:color w:val="0000FF"/>
            <w:u w:val="single"/>
            <w:lang w:val="en-US"/>
          </w:rPr>
          <w:t>version.jsp</w:t>
        </w:r>
        <w:proofErr w:type="spellEnd"/>
      </w:hyperlink>
    </w:p>
    <w:p w14:paraId="044EC021" w14:textId="77777777" w:rsidR="00CE1135" w:rsidRPr="00D71698" w:rsidRDefault="00CE1135" w:rsidP="00CE1135">
      <w:pPr>
        <w:rPr>
          <w:lang w:val="en-US"/>
        </w:rPr>
      </w:pPr>
      <w:proofErr w:type="spellStart"/>
      <w:r w:rsidRPr="0040083E">
        <w:rPr>
          <w:lang w:val="en-US"/>
        </w:rPr>
        <w:t>WebServices</w:t>
      </w:r>
      <w:proofErr w:type="spellEnd"/>
      <w:r w:rsidRPr="0040083E">
        <w:rPr>
          <w:lang w:val="en-US"/>
        </w:rPr>
        <w:t xml:space="preserve"> – B2B: </w:t>
      </w:r>
      <w:r w:rsidRPr="0040083E">
        <w:rPr>
          <w:lang w:val="en-US"/>
        </w:rPr>
        <w:tab/>
      </w:r>
      <w:hyperlink r:id="rId29" w:history="1">
        <w:r w:rsidRPr="00692D7E">
          <w:rPr>
            <w:rStyle w:val="Hyperlink"/>
            <w:rFonts w:ascii="Tahoma" w:hAnsi="Tahoma"/>
            <w:lang w:val="en-US"/>
          </w:rPr>
          <w:t>https://bnow-dev-bosb2b.cic.muc/OFiSWebServices/default.aspx</w:t>
        </w:r>
      </w:hyperlink>
      <w:r>
        <w:rPr>
          <w:lang w:val="en-US"/>
        </w:rPr>
        <w:t xml:space="preserve"> </w:t>
      </w:r>
    </w:p>
    <w:p w14:paraId="5C2D719A" w14:textId="757B1C7F" w:rsidR="00CE1135" w:rsidRDefault="00CE1135" w:rsidP="00CE1135">
      <w:pPr>
        <w:rPr>
          <w:lang w:val="en-US"/>
        </w:rPr>
      </w:pPr>
      <w:proofErr w:type="spellStart"/>
      <w:r w:rsidRPr="00D71698">
        <w:rPr>
          <w:lang w:val="en-US"/>
        </w:rPr>
        <w:t>WebServices</w:t>
      </w:r>
      <w:proofErr w:type="spellEnd"/>
      <w:r w:rsidR="00240021" w:rsidRPr="0040083E">
        <w:rPr>
          <w:lang w:val="en-US"/>
        </w:rPr>
        <w:t xml:space="preserve"> – </w:t>
      </w:r>
      <w:r>
        <w:rPr>
          <w:lang w:val="en-US"/>
        </w:rPr>
        <w:t>EAI</w:t>
      </w:r>
      <w:r w:rsidR="00EF6A5A">
        <w:rPr>
          <w:lang w:val="en-US"/>
        </w:rPr>
        <w:t>:</w:t>
      </w:r>
      <w:r w:rsidRPr="00D71698">
        <w:rPr>
          <w:lang w:val="en-US"/>
        </w:rPr>
        <w:tab/>
      </w:r>
      <w:hyperlink r:id="rId30" w:history="1">
        <w:r w:rsidRPr="00692D7E">
          <w:rPr>
            <w:rStyle w:val="Hyperlink"/>
            <w:rFonts w:ascii="Tahoma" w:hAnsi="Tahoma"/>
            <w:lang w:val="en-US"/>
          </w:rPr>
          <w:t>https://bnow-dev-boseai.cic.muc/OFiSWebServices/default.aspx</w:t>
        </w:r>
      </w:hyperlink>
      <w:r>
        <w:rPr>
          <w:lang w:val="en-US"/>
        </w:rPr>
        <w:t xml:space="preserve"> </w:t>
      </w:r>
    </w:p>
    <w:p w14:paraId="566C02F3" w14:textId="77777777" w:rsidR="00CE1135" w:rsidRDefault="00CE1135">
      <w:pPr>
        <w:rPr>
          <w:lang w:val="en-US"/>
        </w:rPr>
      </w:pPr>
    </w:p>
    <w:p w14:paraId="3933B30B" w14:textId="77777777" w:rsidR="006A0ABB" w:rsidRDefault="00CE1135">
      <w:pPr>
        <w:rPr>
          <w:b/>
        </w:rPr>
      </w:pPr>
      <w:r w:rsidRPr="00CE1135">
        <w:rPr>
          <w:b/>
        </w:rPr>
        <w:t>Architekturschaubild Release 7 DEV</w:t>
      </w:r>
    </w:p>
    <w:p w14:paraId="6FB3EF4B" w14:textId="3FFEBE39" w:rsidR="00CE1135" w:rsidRDefault="006A0ABB">
      <w:r>
        <w:object w:dxaOrig="16398" w:dyaOrig="10788" w14:anchorId="3710A4A8">
          <v:shape id="_x0000_i1028" type="#_x0000_t75" style="width:491.1pt;height:322.95pt" o:ole="">
            <v:imagedata r:id="rId31" o:title=""/>
          </v:shape>
          <o:OLEObject Type="Embed" ProgID="Visio.Drawing.11" ShapeID="_x0000_i1028" DrawAspect="Content" ObjectID="_1443247125" r:id="rId32"/>
        </w:object>
      </w:r>
    </w:p>
    <w:p w14:paraId="647EA3EC" w14:textId="77777777" w:rsidR="00CE1135" w:rsidRDefault="00CE1135">
      <w:r>
        <w:br w:type="page"/>
      </w:r>
    </w:p>
    <w:p w14:paraId="60E5260C" w14:textId="12234FAA" w:rsidR="00493108" w:rsidRDefault="00D71698" w:rsidP="00922856">
      <w:pPr>
        <w:pStyle w:val="berschrift1"/>
      </w:pPr>
      <w:bookmarkStart w:id="16" w:name="_Toc367087880"/>
      <w:r>
        <w:lastRenderedPageBreak/>
        <w:t>Release 5.1 Umgebungen</w:t>
      </w:r>
      <w:bookmarkEnd w:id="16"/>
    </w:p>
    <w:p w14:paraId="60E52616" w14:textId="77777777" w:rsidR="0040083E" w:rsidRDefault="0040083E" w:rsidP="0040083E">
      <w:pPr>
        <w:pStyle w:val="berschrift2"/>
      </w:pPr>
      <w:bookmarkStart w:id="17" w:name="_Toc367087881"/>
      <w:r>
        <w:t>Release 5.1 ET-Umgebung</w:t>
      </w:r>
      <w:bookmarkEnd w:id="17"/>
    </w:p>
    <w:p w14:paraId="60E52617" w14:textId="39C41C15" w:rsidR="0040083E" w:rsidRDefault="0040083E" w:rsidP="0040083E">
      <w:r>
        <w:t xml:space="preserve">B2B-Aufruf: </w:t>
      </w:r>
      <w:r>
        <w:tab/>
      </w:r>
      <w:r>
        <w:tab/>
      </w:r>
      <w:r>
        <w:tab/>
      </w:r>
      <w:r>
        <w:tab/>
      </w:r>
      <w:r w:rsidR="0058209D">
        <w:rPr>
          <w:rFonts w:ascii="Akzidenz Grotesk Light" w:eastAsiaTheme="minorHAnsi" w:hAnsi="Akzidenz Grotesk Light" w:cs="Akzidenz Grotesk Light"/>
          <w:color w:val="0000FF"/>
          <w:sz w:val="20"/>
          <w:szCs w:val="20"/>
          <w:lang w:eastAsia="en-US"/>
        </w:rPr>
        <w:t>https://bn-online.cspit.ch</w:t>
      </w:r>
      <w:r w:rsidR="0058209D">
        <w:rPr>
          <w:rFonts w:ascii="Akzidenz Grotesk Light,Bold" w:eastAsiaTheme="minorHAnsi" w:hAnsi="Akzidenz Grotesk Light,Bold" w:cs="Akzidenz Grotesk Light,Bold"/>
          <w:b/>
          <w:bCs/>
          <w:color w:val="0000FF"/>
          <w:sz w:val="20"/>
          <w:szCs w:val="20"/>
          <w:lang w:eastAsia="en-US"/>
        </w:rPr>
        <w:t>:44</w:t>
      </w:r>
      <w:r w:rsidR="00E757C4">
        <w:rPr>
          <w:rFonts w:ascii="Akzidenz Grotesk Light,Bold" w:eastAsiaTheme="minorHAnsi" w:hAnsi="Akzidenz Grotesk Light,Bold" w:cs="Akzidenz Grotesk Light,Bold"/>
          <w:b/>
          <w:bCs/>
          <w:color w:val="0000FF"/>
          <w:sz w:val="20"/>
          <w:szCs w:val="20"/>
          <w:lang w:eastAsia="en-US"/>
        </w:rPr>
        <w:t>5</w:t>
      </w:r>
      <w:r w:rsidR="0058209D">
        <w:rPr>
          <w:rFonts w:ascii="Akzidenz Grotesk Light" w:eastAsiaTheme="minorHAnsi" w:hAnsi="Akzidenz Grotesk Light" w:cs="Akzidenz Grotesk Light"/>
          <w:color w:val="0000FF"/>
          <w:sz w:val="20"/>
          <w:szCs w:val="20"/>
          <w:lang w:eastAsia="en-US"/>
        </w:rPr>
        <w:t>/bn/consweb/c/cls/auth</w:t>
      </w:r>
      <w:r w:rsidRPr="00B87F3C">
        <w:tab/>
      </w:r>
    </w:p>
    <w:p w14:paraId="60E52618" w14:textId="77777777" w:rsidR="0040083E" w:rsidRPr="0040083E" w:rsidRDefault="0040083E" w:rsidP="0040083E">
      <w:proofErr w:type="spellStart"/>
      <w:r w:rsidRPr="0040083E">
        <w:t>Testuser</w:t>
      </w:r>
      <w:proofErr w:type="spellEnd"/>
      <w: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43"/>
        <w:gridCol w:w="2244"/>
        <w:gridCol w:w="2262"/>
        <w:gridCol w:w="2255"/>
      </w:tblGrid>
      <w:tr w:rsidR="0040083E" w14:paraId="60E5261D" w14:textId="77777777" w:rsidTr="005E475D">
        <w:tc>
          <w:tcPr>
            <w:tcW w:w="2303" w:type="dxa"/>
          </w:tcPr>
          <w:p w14:paraId="60E52619" w14:textId="77777777" w:rsidR="0040083E" w:rsidRDefault="0040083E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proofErr w:type="spellStart"/>
            <w:r>
              <w:rPr>
                <w:color w:val="1F497D"/>
                <w:lang w:val="en-US"/>
              </w:rPr>
              <w:t>Benutzer</w:t>
            </w:r>
            <w:proofErr w:type="spellEnd"/>
            <w:r>
              <w:rPr>
                <w:color w:val="1F497D"/>
                <w:lang w:val="en-US"/>
              </w:rPr>
              <w:t xml:space="preserve"> ID</w:t>
            </w:r>
          </w:p>
        </w:tc>
        <w:tc>
          <w:tcPr>
            <w:tcW w:w="2303" w:type="dxa"/>
          </w:tcPr>
          <w:p w14:paraId="60E5261A" w14:textId="77777777" w:rsidR="0040083E" w:rsidRDefault="0040083E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r>
              <w:rPr>
                <w:color w:val="1F497D"/>
                <w:lang w:val="en-US"/>
              </w:rPr>
              <w:t>C-PID</w:t>
            </w:r>
          </w:p>
        </w:tc>
        <w:tc>
          <w:tcPr>
            <w:tcW w:w="2303" w:type="dxa"/>
          </w:tcPr>
          <w:p w14:paraId="60E5261B" w14:textId="77777777" w:rsidR="0040083E" w:rsidRPr="00B8576D" w:rsidRDefault="0040083E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  <w:lang w:val="en-US"/>
              </w:rPr>
            </w:pPr>
            <w:r>
              <w:rPr>
                <w:color w:val="1F497D"/>
                <w:lang w:val="en-US"/>
              </w:rPr>
              <w:t>CIF (not in use anymore)</w:t>
            </w:r>
          </w:p>
        </w:tc>
        <w:tc>
          <w:tcPr>
            <w:tcW w:w="2303" w:type="dxa"/>
          </w:tcPr>
          <w:p w14:paraId="60E5261C" w14:textId="77777777" w:rsidR="0040083E" w:rsidRDefault="0040083E" w:rsidP="005E475D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4F81BD" w:themeColor="accent1"/>
                <w:sz w:val="36"/>
                <w:szCs w:val="36"/>
              </w:rPr>
            </w:pPr>
            <w:r>
              <w:rPr>
                <w:color w:val="1F497D"/>
                <w:lang w:val="en-US"/>
              </w:rPr>
              <w:t>WF User</w:t>
            </w:r>
          </w:p>
        </w:tc>
      </w:tr>
      <w:tr w:rsidR="0040083E" w14:paraId="60E52622" w14:textId="77777777" w:rsidTr="005E475D">
        <w:tc>
          <w:tcPr>
            <w:tcW w:w="2303" w:type="dxa"/>
          </w:tcPr>
          <w:p w14:paraId="60E5261E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588149</w:t>
            </w:r>
          </w:p>
        </w:tc>
        <w:tc>
          <w:tcPr>
            <w:tcW w:w="2303" w:type="dxa"/>
          </w:tcPr>
          <w:p w14:paraId="60E5261F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 w:rsidRPr="00B8576D">
              <w:rPr>
                <w:rFonts w:ascii="Credit Suisse Type Light" w:hAnsi="Credit Suisse Type Light"/>
                <w:lang w:eastAsia="de-CH"/>
              </w:rPr>
              <w:t>C1333560</w:t>
            </w:r>
          </w:p>
        </w:tc>
        <w:tc>
          <w:tcPr>
            <w:tcW w:w="2303" w:type="dxa"/>
          </w:tcPr>
          <w:p w14:paraId="60E52620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907197753</w:t>
            </w:r>
          </w:p>
        </w:tc>
        <w:tc>
          <w:tcPr>
            <w:tcW w:w="2303" w:type="dxa"/>
          </w:tcPr>
          <w:p w14:paraId="60E52621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FE00000040</w:t>
            </w:r>
          </w:p>
        </w:tc>
      </w:tr>
      <w:tr w:rsidR="0040083E" w14:paraId="60E52627" w14:textId="77777777" w:rsidTr="005E475D">
        <w:tc>
          <w:tcPr>
            <w:tcW w:w="2303" w:type="dxa"/>
          </w:tcPr>
          <w:p w14:paraId="60E52623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465965</w:t>
            </w:r>
          </w:p>
        </w:tc>
        <w:tc>
          <w:tcPr>
            <w:tcW w:w="2303" w:type="dxa"/>
          </w:tcPr>
          <w:p w14:paraId="60E52624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>
              <w:rPr>
                <w:rFonts w:ascii="Credit Suisse Type Light" w:hAnsi="Credit Suisse Type Light"/>
                <w:lang w:eastAsia="de-CH"/>
              </w:rPr>
              <w:t>C7608321</w:t>
            </w:r>
          </w:p>
        </w:tc>
        <w:tc>
          <w:tcPr>
            <w:tcW w:w="2303" w:type="dxa"/>
          </w:tcPr>
          <w:p w14:paraId="60E52625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  <w:r w:rsidRPr="00B8576D">
              <w:rPr>
                <w:rFonts w:ascii="Credit Suisse Type Light" w:hAnsi="Credit Suisse Type Light"/>
                <w:lang w:eastAsia="de-CH"/>
              </w:rPr>
              <w:t>056409616718</w:t>
            </w:r>
          </w:p>
        </w:tc>
        <w:tc>
          <w:tcPr>
            <w:tcW w:w="2303" w:type="dxa"/>
          </w:tcPr>
          <w:p w14:paraId="60E52626" w14:textId="77777777" w:rsidR="0040083E" w:rsidRPr="00B8576D" w:rsidRDefault="0040083E" w:rsidP="005E475D">
            <w:pPr>
              <w:rPr>
                <w:rFonts w:ascii="Credit Suisse Type Light" w:hAnsi="Credit Suisse Type Light"/>
                <w:lang w:eastAsia="de-CH"/>
              </w:rPr>
            </w:pPr>
          </w:p>
        </w:tc>
      </w:tr>
    </w:tbl>
    <w:p w14:paraId="60E52628" w14:textId="77777777" w:rsidR="0040083E" w:rsidRDefault="0040083E" w:rsidP="0040083E">
      <w:pPr>
        <w:rPr>
          <w:rFonts w:ascii="Calibri" w:hAnsi="Calibri"/>
          <w:color w:val="1F497D"/>
        </w:rPr>
      </w:pPr>
    </w:p>
    <w:p w14:paraId="60E52629" w14:textId="77777777" w:rsidR="0040083E" w:rsidRPr="00710C5F" w:rsidRDefault="0040083E" w:rsidP="0040083E">
      <w:pPr>
        <w:rPr>
          <w:rFonts w:ascii="Calibri" w:hAnsi="Calibri"/>
          <w:color w:val="1F497D"/>
        </w:rPr>
      </w:pPr>
      <w:r w:rsidRPr="00710C5F">
        <w:rPr>
          <w:rFonts w:ascii="Calibri" w:hAnsi="Calibri"/>
          <w:color w:val="1F497D"/>
        </w:rPr>
        <w:t xml:space="preserve">Die Anmeldung am B2B erfolgt mit der </w:t>
      </w:r>
      <w:proofErr w:type="spellStart"/>
      <w:r w:rsidRPr="00710C5F">
        <w:rPr>
          <w:rFonts w:ascii="Calibri" w:hAnsi="Calibri"/>
          <w:color w:val="1F497D"/>
        </w:rPr>
        <w:t>BenutzerID</w:t>
      </w:r>
      <w:proofErr w:type="spellEnd"/>
      <w:r w:rsidRPr="00710C5F">
        <w:rPr>
          <w:rFonts w:ascii="Calibri" w:hAnsi="Calibri"/>
          <w:color w:val="1F497D"/>
        </w:rPr>
        <w:t>, dem PW 1111111 und Token 123456.</w:t>
      </w:r>
    </w:p>
    <w:p w14:paraId="60E5262A" w14:textId="77777777" w:rsidR="0040083E" w:rsidRPr="0040083E" w:rsidRDefault="0040083E" w:rsidP="0040083E"/>
    <w:p w14:paraId="60E5262B" w14:textId="77777777" w:rsidR="0040083E" w:rsidRPr="00D71698" w:rsidRDefault="0040083E" w:rsidP="0040083E">
      <w:pPr>
        <w:pStyle w:val="berschrift3"/>
      </w:pPr>
      <w:bookmarkStart w:id="18" w:name="_Toc367087882"/>
      <w:r>
        <w:t>Architekturschaubild</w:t>
      </w:r>
      <w:r w:rsidR="00260CF2">
        <w:t xml:space="preserve"> Release 5.1 ET</w:t>
      </w:r>
      <w:bookmarkEnd w:id="18"/>
    </w:p>
    <w:p w14:paraId="60E5262C" w14:textId="276B0339" w:rsidR="0040083E" w:rsidRPr="0040083E" w:rsidRDefault="0015197D" w:rsidP="0040083E">
      <w:r>
        <w:object w:dxaOrig="16435" w:dyaOrig="10788" w14:anchorId="57EA5EEB">
          <v:shape id="_x0000_i1029" type="#_x0000_t75" style="width:465.3pt;height:305.75pt" o:ole="">
            <v:imagedata r:id="rId33" o:title=""/>
          </v:shape>
          <o:OLEObject Type="Embed" ProgID="Visio.Drawing.11" ShapeID="_x0000_i1029" DrawAspect="Content" ObjectID="_1443247126" r:id="rId34"/>
        </w:object>
      </w:r>
    </w:p>
    <w:p w14:paraId="60E5263C" w14:textId="60A88FB1" w:rsidR="00260CF2" w:rsidRDefault="00203C7A">
      <w:r>
        <w:br w:type="page"/>
      </w:r>
    </w:p>
    <w:p w14:paraId="60E52647" w14:textId="77777777" w:rsidR="00260CF2" w:rsidRDefault="00260CF2" w:rsidP="00260CF2">
      <w:pPr>
        <w:pStyle w:val="berschrift1"/>
      </w:pPr>
      <w:bookmarkStart w:id="19" w:name="_Toc367087883"/>
      <w:r>
        <w:lastRenderedPageBreak/>
        <w:t>XFR/HFX Umgebungen</w:t>
      </w:r>
      <w:bookmarkEnd w:id="19"/>
    </w:p>
    <w:p w14:paraId="60E52648" w14:textId="77777777" w:rsidR="00260CF2" w:rsidRDefault="00260CF2" w:rsidP="00260CF2"/>
    <w:p w14:paraId="60E52649" w14:textId="77777777" w:rsidR="00260CF2" w:rsidRDefault="00260CF2" w:rsidP="00260CF2">
      <w:pPr>
        <w:pStyle w:val="berschrift2"/>
      </w:pPr>
      <w:bookmarkStart w:id="20" w:name="_Toc367087884"/>
      <w:r>
        <w:t>XFR-Umgebung</w:t>
      </w:r>
      <w:bookmarkEnd w:id="20"/>
    </w:p>
    <w:p w14:paraId="60E5264A" w14:textId="1E5AAF3F" w:rsidR="00260CF2" w:rsidRDefault="00260CF2" w:rsidP="00260CF2">
      <w:r>
        <w:t xml:space="preserve">B2B-Aufruf: </w:t>
      </w:r>
      <w:r>
        <w:tab/>
      </w:r>
      <w:r>
        <w:tab/>
      </w:r>
      <w:r>
        <w:tab/>
      </w:r>
      <w:hyperlink r:id="rId35" w:history="1">
        <w:r w:rsidR="000A264C" w:rsidRPr="00692D7E">
          <w:rPr>
            <w:rStyle w:val="Hyperlink"/>
            <w:rFonts w:ascii="Tahoma" w:hAnsi="Tahoma"/>
          </w:rPr>
          <w:t>http://bnow-web.cic.muc:8261/B2B-XFR</w:t>
        </w:r>
      </w:hyperlink>
      <w:r w:rsidR="000A264C">
        <w:t xml:space="preserve"> </w:t>
      </w:r>
    </w:p>
    <w:p w14:paraId="60E5264B" w14:textId="4D335C18" w:rsidR="00260CF2" w:rsidRPr="0040083E" w:rsidRDefault="00260CF2" w:rsidP="000A264C">
      <w:pPr>
        <w:rPr>
          <w:lang w:val="en-US"/>
        </w:rPr>
      </w:pPr>
      <w:proofErr w:type="spellStart"/>
      <w:r w:rsidRPr="0040083E">
        <w:rPr>
          <w:lang w:val="en-US"/>
        </w:rPr>
        <w:t>Testuser</w:t>
      </w:r>
      <w:proofErr w:type="spellEnd"/>
      <w:r w:rsidRPr="0040083E">
        <w:rPr>
          <w:lang w:val="en-US"/>
        </w:rPr>
        <w:t>:</w:t>
      </w:r>
      <w:r w:rsidRPr="0040083E">
        <w:rPr>
          <w:lang w:val="en-US"/>
        </w:rPr>
        <w:tab/>
      </w:r>
      <w:r w:rsidRPr="0040083E">
        <w:rPr>
          <w:lang w:val="en-US"/>
        </w:rPr>
        <w:tab/>
      </w:r>
      <w:r w:rsidRPr="0040083E">
        <w:rPr>
          <w:lang w:val="en-US"/>
        </w:rPr>
        <w:tab/>
        <w:t>07333377</w:t>
      </w:r>
      <w:r w:rsidR="0015197D">
        <w:rPr>
          <w:lang w:val="en-US"/>
        </w:rPr>
        <w:t>, 072222</w:t>
      </w:r>
      <w:r w:rsidR="0015197D" w:rsidRPr="0040083E">
        <w:rPr>
          <w:lang w:val="en-US"/>
        </w:rPr>
        <w:t>77</w:t>
      </w:r>
      <w:r w:rsidRPr="0040083E">
        <w:rPr>
          <w:lang w:val="en-US"/>
        </w:rPr>
        <w:tab/>
      </w:r>
    </w:p>
    <w:p w14:paraId="70E65B88" w14:textId="6C712676" w:rsidR="0056606E" w:rsidRDefault="0056606E" w:rsidP="00260CF2">
      <w:pPr>
        <w:rPr>
          <w:lang w:val="en-US"/>
        </w:rPr>
      </w:pPr>
      <w:proofErr w:type="spellStart"/>
      <w:r w:rsidRPr="0073277B">
        <w:rPr>
          <w:bCs/>
          <w:lang w:val="en-US"/>
        </w:rPr>
        <w:t>WebServiceStubsInfo</w:t>
      </w:r>
      <w:proofErr w:type="spellEnd"/>
      <w:r w:rsidRPr="0073277B">
        <w:rPr>
          <w:lang w:val="en-US"/>
        </w:rPr>
        <w:t>:</w:t>
      </w:r>
      <w:r w:rsidR="00C2289E">
        <w:rPr>
          <w:lang w:val="en-US"/>
        </w:rPr>
        <w:tab/>
      </w:r>
      <w:r w:rsidR="00FE19C7">
        <w:rPr>
          <w:lang w:val="en-US"/>
        </w:rPr>
        <w:tab/>
      </w:r>
      <w:hyperlink r:id="rId36" w:history="1">
        <w:r w:rsidRPr="0056606E">
          <w:rPr>
            <w:color w:val="0000FF"/>
            <w:u w:val="single"/>
            <w:lang w:val="en-US"/>
          </w:rPr>
          <w:t>http://bnow-web.cic.muc:8261/B2B-XFR/page/debug/version.jsp</w:t>
        </w:r>
      </w:hyperlink>
    </w:p>
    <w:p w14:paraId="60E5264C" w14:textId="3D4158BC" w:rsidR="00260CF2" w:rsidRDefault="00260CF2" w:rsidP="00260CF2">
      <w:pPr>
        <w:rPr>
          <w:lang w:val="en-US"/>
        </w:rPr>
      </w:pPr>
      <w:proofErr w:type="spellStart"/>
      <w:r w:rsidRPr="0040083E">
        <w:rPr>
          <w:lang w:val="en-US"/>
        </w:rPr>
        <w:t>WebServices</w:t>
      </w:r>
      <w:proofErr w:type="spellEnd"/>
      <w:r w:rsidRPr="0040083E">
        <w:rPr>
          <w:lang w:val="en-US"/>
        </w:rPr>
        <w:t xml:space="preserve"> – B2B: </w:t>
      </w:r>
      <w:r w:rsidRPr="0040083E">
        <w:rPr>
          <w:lang w:val="en-US"/>
        </w:rPr>
        <w:tab/>
      </w:r>
      <w:r w:rsidRPr="0040083E">
        <w:rPr>
          <w:lang w:val="en-US"/>
        </w:rPr>
        <w:tab/>
      </w:r>
      <w:hyperlink r:id="rId37" w:history="1">
        <w:r w:rsidR="000A264C" w:rsidRPr="0044316D">
          <w:rPr>
            <w:rStyle w:val="Hyperlink"/>
            <w:rFonts w:ascii="Tahoma" w:hAnsi="Tahoma"/>
            <w:lang w:val="en-US"/>
          </w:rPr>
          <w:t>https://bnow-dev-bosb2b.cic.muc/OFiSWeb-XFR/deault.aspx</w:t>
        </w:r>
      </w:hyperlink>
      <w:r w:rsidR="000A264C" w:rsidRPr="0044316D">
        <w:rPr>
          <w:lang w:val="en-US"/>
        </w:rPr>
        <w:t xml:space="preserve"> </w:t>
      </w:r>
    </w:p>
    <w:p w14:paraId="60E5264D" w14:textId="5FF2823C" w:rsidR="00260CF2" w:rsidRPr="00203C7A" w:rsidRDefault="00260CF2" w:rsidP="00260CF2">
      <w:pPr>
        <w:rPr>
          <w:lang w:val="en-US"/>
        </w:rPr>
      </w:pPr>
      <w:proofErr w:type="spellStart"/>
      <w:r w:rsidRPr="00D71698">
        <w:rPr>
          <w:lang w:val="en-US"/>
        </w:rPr>
        <w:t>WebServices</w:t>
      </w:r>
      <w:proofErr w:type="spellEnd"/>
      <w:r w:rsidR="00240021" w:rsidRPr="0040083E">
        <w:rPr>
          <w:lang w:val="en-US"/>
        </w:rPr>
        <w:t xml:space="preserve"> – </w:t>
      </w:r>
      <w:r>
        <w:rPr>
          <w:lang w:val="en-US"/>
        </w:rPr>
        <w:t>EAI</w:t>
      </w:r>
      <w:r w:rsidR="00EF6A5A">
        <w:rPr>
          <w:lang w:val="en-US"/>
        </w:rPr>
        <w:t>:</w:t>
      </w:r>
      <w:r w:rsidRPr="00D71698">
        <w:rPr>
          <w:lang w:val="en-US"/>
        </w:rPr>
        <w:tab/>
      </w:r>
      <w:r>
        <w:rPr>
          <w:lang w:val="en-US"/>
        </w:rPr>
        <w:tab/>
      </w:r>
      <w:hyperlink r:id="rId38" w:history="1">
        <w:r w:rsidR="000A264C" w:rsidRPr="0044316D">
          <w:rPr>
            <w:rStyle w:val="Hyperlink"/>
            <w:rFonts w:ascii="Tahoma" w:hAnsi="Tahoma"/>
            <w:lang w:val="en-US"/>
          </w:rPr>
          <w:t>https://bnow-dev-boseai.cic.muc/OFiSWeb-XFR/default.aspx</w:t>
        </w:r>
      </w:hyperlink>
      <w:r w:rsidR="000A264C" w:rsidRPr="0044316D">
        <w:rPr>
          <w:lang w:val="en-US"/>
        </w:rPr>
        <w:t xml:space="preserve"> </w:t>
      </w:r>
    </w:p>
    <w:p w14:paraId="60E5264E" w14:textId="77777777" w:rsidR="00260CF2" w:rsidRPr="0044316D" w:rsidRDefault="00260CF2" w:rsidP="00260CF2">
      <w:pPr>
        <w:rPr>
          <w:lang w:val="en-US"/>
        </w:rPr>
      </w:pPr>
    </w:p>
    <w:p w14:paraId="60E5264F" w14:textId="77777777" w:rsidR="00260CF2" w:rsidRPr="0044316D" w:rsidRDefault="00260CF2" w:rsidP="00260CF2">
      <w:pPr>
        <w:rPr>
          <w:lang w:val="en-US"/>
        </w:rPr>
      </w:pPr>
    </w:p>
    <w:p w14:paraId="60E52650" w14:textId="77777777" w:rsidR="00260CF2" w:rsidRDefault="00260CF2" w:rsidP="00260CF2">
      <w:pPr>
        <w:pStyle w:val="berschrift3"/>
      </w:pPr>
      <w:bookmarkStart w:id="21" w:name="_Toc367087885"/>
      <w:r>
        <w:t>Architekturschaubild XFR-Umgebung</w:t>
      </w:r>
      <w:bookmarkEnd w:id="21"/>
    </w:p>
    <w:p w14:paraId="60E52651" w14:textId="6F3CC3D7" w:rsidR="00260CF2" w:rsidRDefault="002014AB" w:rsidP="00260CF2">
      <w:r>
        <w:object w:dxaOrig="16398" w:dyaOrig="10788" w14:anchorId="11900591">
          <v:shape id="_x0000_i1030" type="#_x0000_t75" style="width:486.8pt;height:320.25pt" o:ole="">
            <v:imagedata r:id="rId39" o:title=""/>
          </v:shape>
          <o:OLEObject Type="Embed" ProgID="Visio.Drawing.11" ShapeID="_x0000_i1030" DrawAspect="Content" ObjectID="_1443247127" r:id="rId40"/>
        </w:object>
      </w:r>
    </w:p>
    <w:p w14:paraId="60E52652" w14:textId="4660EAFF" w:rsidR="00260CF2" w:rsidRPr="00260CF2" w:rsidRDefault="00260CF2" w:rsidP="00260CF2"/>
    <w:p w14:paraId="60E52653" w14:textId="77777777" w:rsidR="00260CF2" w:rsidRDefault="00260CF2">
      <w:r>
        <w:br w:type="page"/>
      </w:r>
    </w:p>
    <w:p w14:paraId="60E52654" w14:textId="77777777" w:rsidR="00260CF2" w:rsidRDefault="00260CF2" w:rsidP="00260CF2">
      <w:pPr>
        <w:pStyle w:val="berschrift2"/>
      </w:pPr>
      <w:bookmarkStart w:id="22" w:name="_Toc367087886"/>
      <w:r>
        <w:lastRenderedPageBreak/>
        <w:t>HFX-Umgebung</w:t>
      </w:r>
      <w:bookmarkEnd w:id="22"/>
    </w:p>
    <w:p w14:paraId="60E52655" w14:textId="77777777" w:rsidR="00260CF2" w:rsidRDefault="00260CF2" w:rsidP="00260CF2"/>
    <w:p w14:paraId="60E52656" w14:textId="77777777" w:rsidR="00260CF2" w:rsidRPr="00260CF2" w:rsidRDefault="00260CF2" w:rsidP="00260CF2">
      <w:r w:rsidRPr="00260CF2">
        <w:t xml:space="preserve">B2B-Aufruf: </w:t>
      </w:r>
      <w:r w:rsidRPr="00260CF2">
        <w:tab/>
      </w:r>
      <w:r w:rsidRPr="00260CF2">
        <w:tab/>
      </w:r>
      <w:r w:rsidRPr="00260CF2">
        <w:tab/>
      </w:r>
      <w:r w:rsidRPr="00260CF2">
        <w:tab/>
      </w:r>
      <w:hyperlink r:id="rId41" w:history="1">
        <w:r w:rsidRPr="005F11DC">
          <w:rPr>
            <w:rStyle w:val="Hyperlink"/>
          </w:rPr>
          <w:t>http://bnow-hfx-web:8080/B2B/</w:t>
        </w:r>
      </w:hyperlink>
    </w:p>
    <w:p w14:paraId="60E52657" w14:textId="4884F1DD" w:rsidR="00260CF2" w:rsidRPr="0040083E" w:rsidRDefault="002014AB" w:rsidP="002014AB">
      <w:pPr>
        <w:rPr>
          <w:lang w:val="en-US"/>
        </w:rPr>
      </w:pPr>
      <w:proofErr w:type="spellStart"/>
      <w:r>
        <w:rPr>
          <w:lang w:val="en-US"/>
        </w:rPr>
        <w:t>Testuser</w:t>
      </w:r>
      <w:proofErr w:type="spellEnd"/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260CF2" w:rsidRPr="0040083E">
        <w:rPr>
          <w:lang w:val="en-US"/>
        </w:rPr>
        <w:t>07333377</w:t>
      </w:r>
      <w:r w:rsidR="00260CF2">
        <w:rPr>
          <w:lang w:val="en-US"/>
        </w:rPr>
        <w:t xml:space="preserve">, </w:t>
      </w:r>
      <w:r w:rsidR="00260CF2" w:rsidRPr="00260CF2">
        <w:rPr>
          <w:lang w:val="en-US"/>
        </w:rPr>
        <w:t>07222277</w:t>
      </w:r>
    </w:p>
    <w:p w14:paraId="60E52658" w14:textId="77777777" w:rsidR="00260CF2" w:rsidRDefault="00260CF2" w:rsidP="00260CF2">
      <w:pPr>
        <w:rPr>
          <w:lang w:val="en-US"/>
        </w:rPr>
      </w:pPr>
      <w:proofErr w:type="spellStart"/>
      <w:r w:rsidRPr="0040083E">
        <w:rPr>
          <w:lang w:val="en-US"/>
        </w:rPr>
        <w:t>WebServices</w:t>
      </w:r>
      <w:proofErr w:type="spellEnd"/>
      <w:r w:rsidRPr="0040083E">
        <w:rPr>
          <w:lang w:val="en-US"/>
        </w:rPr>
        <w:t xml:space="preserve"> – B2B: </w:t>
      </w:r>
      <w:r w:rsidRPr="0040083E">
        <w:rPr>
          <w:lang w:val="en-US"/>
        </w:rPr>
        <w:tab/>
      </w:r>
      <w:r w:rsidRPr="0040083E">
        <w:rPr>
          <w:lang w:val="en-US"/>
        </w:rPr>
        <w:tab/>
      </w:r>
      <w:r w:rsidRPr="0040083E">
        <w:rPr>
          <w:lang w:val="en-US"/>
        </w:rPr>
        <w:tab/>
      </w:r>
      <w:hyperlink r:id="rId42" w:history="1">
        <w:r w:rsidRPr="00260CF2">
          <w:rPr>
            <w:rStyle w:val="Hyperlink"/>
            <w:i/>
            <w:lang w:val="en-US"/>
          </w:rPr>
          <w:t>https://bnow-hfx-bos.cic.muc/OFISWebServices/</w:t>
        </w:r>
      </w:hyperlink>
    </w:p>
    <w:p w14:paraId="60E52659" w14:textId="558B66C5" w:rsidR="00260CF2" w:rsidRPr="00203C7A" w:rsidRDefault="00260CF2" w:rsidP="00260CF2">
      <w:pPr>
        <w:rPr>
          <w:lang w:val="en-US"/>
        </w:rPr>
      </w:pPr>
      <w:proofErr w:type="spellStart"/>
      <w:r w:rsidRPr="00D71698">
        <w:rPr>
          <w:lang w:val="en-US"/>
        </w:rPr>
        <w:t>WebServices</w:t>
      </w:r>
      <w:proofErr w:type="spellEnd"/>
      <w:r w:rsidR="00240021" w:rsidRPr="0040083E">
        <w:rPr>
          <w:lang w:val="en-US"/>
        </w:rPr>
        <w:t xml:space="preserve"> – </w:t>
      </w:r>
      <w:r>
        <w:rPr>
          <w:lang w:val="en-US"/>
        </w:rPr>
        <w:t>EAI</w:t>
      </w:r>
      <w:r w:rsidR="00EF6A5A">
        <w:rPr>
          <w:lang w:val="en-US"/>
        </w:rPr>
        <w:t>:</w:t>
      </w:r>
      <w:r w:rsidRPr="00D71698">
        <w:rPr>
          <w:lang w:val="en-US"/>
        </w:rPr>
        <w:tab/>
      </w:r>
      <w:r>
        <w:rPr>
          <w:lang w:val="en-US"/>
        </w:rPr>
        <w:tab/>
      </w:r>
      <w:r w:rsidRPr="0040083E">
        <w:rPr>
          <w:lang w:val="en-US"/>
        </w:rPr>
        <w:tab/>
      </w:r>
      <w:hyperlink r:id="rId43" w:history="1">
        <w:r w:rsidRPr="00260CF2">
          <w:rPr>
            <w:rStyle w:val="Hyperlink"/>
            <w:i/>
            <w:lang w:val="en-US"/>
          </w:rPr>
          <w:t>https://bnow-hfx-eai.cic.muc/OFISWebServices</w:t>
        </w:r>
      </w:hyperlink>
    </w:p>
    <w:p w14:paraId="60E5265A" w14:textId="77777777" w:rsidR="00260CF2" w:rsidRPr="00260CF2" w:rsidRDefault="00260CF2" w:rsidP="00260CF2">
      <w:pPr>
        <w:rPr>
          <w:lang w:val="en-US"/>
        </w:rPr>
      </w:pPr>
    </w:p>
    <w:p w14:paraId="60E5265B" w14:textId="77777777" w:rsidR="00260CF2" w:rsidRDefault="00260CF2" w:rsidP="00260CF2">
      <w:pPr>
        <w:pStyle w:val="berschrift3"/>
      </w:pPr>
      <w:bookmarkStart w:id="23" w:name="_Toc367087887"/>
      <w:r>
        <w:t>Architekturschaubild HFX-Umgebung</w:t>
      </w:r>
      <w:bookmarkEnd w:id="23"/>
    </w:p>
    <w:p w14:paraId="60E5265C" w14:textId="7E46BF40" w:rsidR="00260CF2" w:rsidRPr="00260CF2" w:rsidRDefault="002014AB" w:rsidP="00260CF2">
      <w:r>
        <w:object w:dxaOrig="16398" w:dyaOrig="10831" w14:anchorId="32EE6DC8">
          <v:shape id="_x0000_i1031" type="#_x0000_t75" style="width:478.75pt;height:316.5pt" o:ole="">
            <v:imagedata r:id="rId44" o:title=""/>
          </v:shape>
          <o:OLEObject Type="Embed" ProgID="Visio.Drawing.11" ShapeID="_x0000_i1031" DrawAspect="Content" ObjectID="_1443247128" r:id="rId45"/>
        </w:object>
      </w:r>
    </w:p>
    <w:p w14:paraId="60E5265D" w14:textId="77777777" w:rsidR="00203C7A" w:rsidRDefault="00203C7A">
      <w:r>
        <w:br w:type="page"/>
      </w:r>
    </w:p>
    <w:p w14:paraId="60E5265E" w14:textId="77777777" w:rsidR="00D71698" w:rsidRPr="00D71698" w:rsidRDefault="00D71698" w:rsidP="00D71698"/>
    <w:p w14:paraId="60E5265F" w14:textId="77777777" w:rsidR="00D71698" w:rsidRDefault="00D71698" w:rsidP="00D71698">
      <w:pPr>
        <w:pStyle w:val="berschrift1"/>
      </w:pPr>
      <w:bookmarkStart w:id="24" w:name="_Toc367087888"/>
      <w:r>
        <w:t>Layer-Modell</w:t>
      </w:r>
      <w:bookmarkEnd w:id="24"/>
    </w:p>
    <w:p w14:paraId="60E52660" w14:textId="77777777" w:rsidR="00D71698" w:rsidRPr="00D71698" w:rsidRDefault="00D71698" w:rsidP="00D71698"/>
    <w:p w14:paraId="60E52661" w14:textId="77777777" w:rsidR="00D71698" w:rsidRDefault="00D71698" w:rsidP="00D71698">
      <w:pPr>
        <w:pStyle w:val="berschrift2"/>
      </w:pPr>
      <w:bookmarkStart w:id="25" w:name="_Toc367087889"/>
      <w:r>
        <w:t>Release 5.1 DEV / Release 6 / XFR-Umgebung</w:t>
      </w:r>
      <w:bookmarkEnd w:id="25"/>
    </w:p>
    <w:bookmarkStart w:id="26" w:name="_MON_1435150507"/>
    <w:bookmarkEnd w:id="26"/>
    <w:p w14:paraId="60E52663" w14:textId="7E244F6E" w:rsidR="0040083E" w:rsidRDefault="00962A23" w:rsidP="00802849">
      <w:pPr>
        <w:jc w:val="both"/>
      </w:pPr>
      <w:r>
        <w:object w:dxaOrig="11295" w:dyaOrig="13959" w14:anchorId="23C157E4">
          <v:shape id="_x0000_i1032" type="#_x0000_t75" style="width:451.35pt;height:557.75pt" o:ole="">
            <v:imagedata r:id="rId46" o:title=""/>
          </v:shape>
          <o:OLEObject Type="Embed" ProgID="Excel.Sheet.12" ShapeID="_x0000_i1032" DrawAspect="Content" ObjectID="_1443247129" r:id="rId47"/>
        </w:object>
      </w:r>
      <w:r w:rsidR="0040083E">
        <w:br w:type="page"/>
      </w:r>
    </w:p>
    <w:p w14:paraId="60E52664" w14:textId="77777777" w:rsidR="00FF363F" w:rsidRDefault="00FF363F" w:rsidP="00FF363F">
      <w:pPr>
        <w:pStyle w:val="berschrift2"/>
      </w:pPr>
      <w:bookmarkStart w:id="27" w:name="_Toc367087890"/>
      <w:r>
        <w:lastRenderedPageBreak/>
        <w:t>HFX-Umgebung</w:t>
      </w:r>
      <w:bookmarkEnd w:id="27"/>
    </w:p>
    <w:p w14:paraId="60E52665" w14:textId="18DC02E4" w:rsidR="00FF363F" w:rsidRDefault="00FF363F" w:rsidP="00FF363F">
      <w:pPr>
        <w:rPr>
          <w:rFonts w:eastAsiaTheme="majorEastAsia"/>
          <w:bCs/>
        </w:rPr>
      </w:pPr>
      <w:r w:rsidRPr="00FF363F">
        <w:t xml:space="preserve"> </w:t>
      </w:r>
      <w:r w:rsidR="00802849">
        <w:object w:dxaOrig="10785" w:dyaOrig="8137" w14:anchorId="5E8FCF81">
          <v:shape id="_x0000_i1033" type="#_x0000_t75" style="width:471.2pt;height:355.15pt" o:ole="">
            <v:imagedata r:id="rId48" o:title=""/>
          </v:shape>
          <o:OLEObject Type="Embed" ProgID="Excel.Sheet.12" ShapeID="_x0000_i1033" DrawAspect="Content" ObjectID="_1443247130" r:id="rId49"/>
        </w:object>
      </w:r>
      <w:r>
        <w:br w:type="page"/>
      </w:r>
    </w:p>
    <w:p w14:paraId="60E52666" w14:textId="77777777" w:rsidR="0040083E" w:rsidRDefault="0040083E" w:rsidP="0040083E">
      <w:pPr>
        <w:pStyle w:val="berschrift2"/>
      </w:pPr>
      <w:bookmarkStart w:id="28" w:name="_Toc367087891"/>
      <w:r>
        <w:lastRenderedPageBreak/>
        <w:t>ET-Release 5.1 Umgebung</w:t>
      </w:r>
      <w:bookmarkEnd w:id="28"/>
      <w:r>
        <w:t xml:space="preserve"> </w:t>
      </w:r>
    </w:p>
    <w:p w14:paraId="60E52667" w14:textId="5B93721D" w:rsidR="0040083E" w:rsidRPr="0040083E" w:rsidRDefault="00802849" w:rsidP="0040083E">
      <w:r>
        <w:object w:dxaOrig="12784" w:dyaOrig="7871" w14:anchorId="0958D901">
          <v:shape id="_x0000_i1034" type="#_x0000_t75" style="width:511.5pt;height:314.85pt" o:ole="">
            <v:imagedata r:id="rId50" o:title=""/>
          </v:shape>
          <o:OLEObject Type="Embed" ProgID="Excel.Sheet.12" ShapeID="_x0000_i1034" DrawAspect="Content" ObjectID="_1443247131" r:id="rId51"/>
        </w:object>
      </w:r>
    </w:p>
    <w:bookmarkEnd w:id="7"/>
    <w:p w14:paraId="60E52668" w14:textId="77777777" w:rsidR="0040083E" w:rsidRDefault="0040083E" w:rsidP="00D71698">
      <w:pPr>
        <w:jc w:val="both"/>
      </w:pPr>
    </w:p>
    <w:p w14:paraId="60E52669" w14:textId="7E010CE6" w:rsidR="00FF363F" w:rsidRDefault="00FF363F" w:rsidP="00FF363F">
      <w:pPr>
        <w:pStyle w:val="berschrift2"/>
      </w:pPr>
      <w:bookmarkStart w:id="29" w:name="_Toc367087892"/>
      <w:r>
        <w:lastRenderedPageBreak/>
        <w:t xml:space="preserve">ET-Release </w:t>
      </w:r>
      <w:r w:rsidR="00802849">
        <w:t>6</w:t>
      </w:r>
      <w:r>
        <w:t xml:space="preserve"> Umgebung</w:t>
      </w:r>
      <w:bookmarkEnd w:id="29"/>
      <w:r>
        <w:t xml:space="preserve"> </w:t>
      </w:r>
    </w:p>
    <w:p w14:paraId="60E5266A" w14:textId="7879C99A" w:rsidR="00FF363F" w:rsidRDefault="00802849" w:rsidP="00D71698">
      <w:pPr>
        <w:jc w:val="both"/>
      </w:pPr>
      <w:r>
        <w:object w:dxaOrig="13232" w:dyaOrig="7581" w14:anchorId="7BF07317">
          <v:shape id="_x0000_i1035" type="#_x0000_t75" style="width:476.6pt;height:273.5pt" o:ole="">
            <v:imagedata r:id="rId52" o:title=""/>
          </v:shape>
          <o:OLEObject Type="Embed" ProgID="Excel.Sheet.12" ShapeID="_x0000_i1035" DrawAspect="Content" ObjectID="_1443247132" r:id="rId53"/>
        </w:object>
      </w:r>
    </w:p>
    <w:p w14:paraId="6198A2A2" w14:textId="77777777" w:rsidR="0044316D" w:rsidRDefault="0044316D" w:rsidP="00D71698">
      <w:pPr>
        <w:jc w:val="both"/>
      </w:pPr>
    </w:p>
    <w:p w14:paraId="2CB1FD7C" w14:textId="77777777" w:rsidR="0044316D" w:rsidRDefault="0044316D">
      <w:r>
        <w:br w:type="page"/>
      </w:r>
    </w:p>
    <w:p w14:paraId="166B2002" w14:textId="0705028A" w:rsidR="0044316D" w:rsidRDefault="0044316D" w:rsidP="0044316D">
      <w:pPr>
        <w:pStyle w:val="berschrift2"/>
      </w:pPr>
      <w:bookmarkStart w:id="30" w:name="_Toc367087893"/>
      <w:r>
        <w:lastRenderedPageBreak/>
        <w:t>Schaubild Oracle-Client Versionen</w:t>
      </w:r>
      <w:bookmarkEnd w:id="30"/>
    </w:p>
    <w:p w14:paraId="1B117011" w14:textId="0EBB24B5" w:rsidR="00802849" w:rsidRDefault="00802849" w:rsidP="0044316D">
      <w:r>
        <w:object w:dxaOrig="16117" w:dyaOrig="7964" w14:anchorId="48FBC60E">
          <v:shape id="_x0000_i1036" type="#_x0000_t75" style="width:455.1pt;height:224.05pt" o:ole="">
            <v:imagedata r:id="rId54" o:title=""/>
          </v:shape>
          <o:OLEObject Type="Embed" ProgID="Visio.Drawing.11" ShapeID="_x0000_i1036" DrawAspect="Content" ObjectID="_1443247133" r:id="rId55"/>
        </w:object>
      </w:r>
    </w:p>
    <w:sectPr w:rsidR="00802849" w:rsidSect="00B3234B">
      <w:headerReference w:type="default" r:id="rId56"/>
      <w:footerReference w:type="default" r:id="rId57"/>
      <w:headerReference w:type="first" r:id="rId58"/>
      <w:pgSz w:w="11906" w:h="16838" w:code="9"/>
      <w:pgMar w:top="2239" w:right="1700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C32860" w14:textId="77777777" w:rsidR="00D0393D" w:rsidRDefault="00D0393D" w:rsidP="00B3234B">
      <w:r>
        <w:separator/>
      </w:r>
    </w:p>
  </w:endnote>
  <w:endnote w:type="continuationSeparator" w:id="0">
    <w:p w14:paraId="7BD22A89" w14:textId="77777777" w:rsidR="00D0393D" w:rsidRDefault="00D0393D" w:rsidP="00B3234B">
      <w:r>
        <w:continuationSeparator/>
      </w:r>
    </w:p>
  </w:endnote>
  <w:endnote w:type="continuationNotice" w:id="1">
    <w:p w14:paraId="266C72D8" w14:textId="77777777" w:rsidR="00D0393D" w:rsidRDefault="00D0393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redit Suisse Type Light">
    <w:altName w:val="Corbel"/>
    <w:charset w:val="00"/>
    <w:family w:val="swiss"/>
    <w:pitch w:val="variable"/>
    <w:sig w:usb0="800000AF" w:usb1="5000204A" w:usb2="00000000" w:usb3="00000000" w:csb0="0000009B" w:csb1="00000000"/>
  </w:font>
  <w:font w:name="Akzidenz Grotesk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kzidenz Grotesk Light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margin" w:tblpXSpec="center" w:tblpYSpec="bottom"/>
      <w:tblW w:w="5000" w:type="pct"/>
      <w:tblBorders>
        <w:insideH w:val="triple" w:sz="4" w:space="0" w:color="4F81BD" w:themeColor="accent1"/>
        <w:insideV w:val="triple" w:sz="4" w:space="0" w:color="003B5C"/>
      </w:tblBorders>
      <w:tblLayout w:type="fixed"/>
      <w:tblLook w:val="04A0" w:firstRow="1" w:lastRow="0" w:firstColumn="1" w:lastColumn="0" w:noHBand="0" w:noVBand="1"/>
    </w:tblPr>
    <w:tblGrid>
      <w:gridCol w:w="7203"/>
      <w:gridCol w:w="1801"/>
    </w:tblGrid>
    <w:sdt>
      <w:sdtPr>
        <w:rPr>
          <w:rFonts w:eastAsiaTheme="majorEastAsia" w:cs="Tahoma"/>
          <w:sz w:val="20"/>
          <w:szCs w:val="20"/>
        </w:rPr>
        <w:id w:val="218334307"/>
        <w:docPartObj>
          <w:docPartGallery w:val="Page Numbers (Bottom of Page)"/>
          <w:docPartUnique/>
        </w:docPartObj>
      </w:sdtPr>
      <w:sdtEndPr>
        <w:rPr>
          <w:rFonts w:eastAsia="Times New Roman"/>
          <w:sz w:val="22"/>
          <w:szCs w:val="24"/>
        </w:rPr>
      </w:sdtEndPr>
      <w:sdtContent>
        <w:tr w:rsidR="005E475D" w14:paraId="60E52686" w14:textId="77777777" w:rsidTr="000B0837">
          <w:trPr>
            <w:trHeight w:val="727"/>
          </w:trPr>
          <w:tc>
            <w:tcPr>
              <w:tcW w:w="4000" w:type="pct"/>
            </w:tcPr>
            <w:p w14:paraId="60E52684" w14:textId="77777777" w:rsidR="005E475D" w:rsidRPr="000B0837" w:rsidRDefault="005E475D" w:rsidP="006954D5">
              <w:pPr>
                <w:tabs>
                  <w:tab w:val="left" w:pos="315"/>
                  <w:tab w:val="left" w:pos="620"/>
                  <w:tab w:val="center" w:pos="4320"/>
                  <w:tab w:val="right" w:pos="6987"/>
                </w:tabs>
                <w:rPr>
                  <w:rFonts w:eastAsiaTheme="majorEastAsia" w:cs="Tahoma"/>
                  <w:sz w:val="20"/>
                  <w:szCs w:val="20"/>
                </w:rPr>
              </w:pPr>
              <w:r>
                <w:rPr>
                  <w:rFonts w:eastAsiaTheme="majorEastAsia" w:cs="Tahoma"/>
                  <w:sz w:val="20"/>
                  <w:szCs w:val="20"/>
                </w:rPr>
                <w:tab/>
                <w:t>© C.I.C. Software GmbH</w:t>
              </w:r>
              <w:r>
                <w:rPr>
                  <w:rFonts w:eastAsiaTheme="majorEastAsia" w:cs="Tahoma"/>
                  <w:sz w:val="20"/>
                  <w:szCs w:val="20"/>
                </w:rPr>
                <w:tab/>
              </w:r>
              <w:r>
                <w:rPr>
                  <w:rFonts w:eastAsiaTheme="majorEastAsia" w:cs="Tahoma"/>
                  <w:sz w:val="20"/>
                  <w:szCs w:val="20"/>
                </w:rPr>
                <w:tab/>
              </w:r>
              <w:r>
                <w:rPr>
                  <w:rFonts w:eastAsiaTheme="majorEastAsia" w:cs="Tahoma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</w:tcPr>
            <w:p w14:paraId="60E52685" w14:textId="77777777" w:rsidR="005E475D" w:rsidRPr="000B0837" w:rsidRDefault="005E475D">
              <w:pPr>
                <w:tabs>
                  <w:tab w:val="left" w:pos="1490"/>
                </w:tabs>
                <w:rPr>
                  <w:rFonts w:eastAsiaTheme="majorEastAsia" w:cs="Tahoma"/>
                  <w:sz w:val="28"/>
                  <w:szCs w:val="28"/>
                </w:rPr>
              </w:pPr>
              <w:r w:rsidRPr="000B0837">
                <w:rPr>
                  <w:rFonts w:cs="Tahoma"/>
                </w:rPr>
                <w:fldChar w:fldCharType="begin"/>
              </w:r>
              <w:r w:rsidRPr="000B0837">
                <w:rPr>
                  <w:rFonts w:cs="Tahoma"/>
                </w:rPr>
                <w:instrText>PAGE    \* MERGEFORMAT</w:instrText>
              </w:r>
              <w:r w:rsidRPr="000B0837">
                <w:rPr>
                  <w:rFonts w:cs="Tahoma"/>
                </w:rPr>
                <w:fldChar w:fldCharType="separate"/>
              </w:r>
              <w:r w:rsidR="003C188B">
                <w:rPr>
                  <w:rFonts w:cs="Tahoma"/>
                  <w:noProof/>
                </w:rPr>
                <w:t>6</w:t>
              </w:r>
              <w:r w:rsidRPr="000B0837">
                <w:rPr>
                  <w:rFonts w:cs="Tahoma"/>
                </w:rPr>
                <w:fldChar w:fldCharType="end"/>
              </w:r>
            </w:p>
          </w:tc>
        </w:tr>
      </w:sdtContent>
    </w:sdt>
  </w:tbl>
  <w:p w14:paraId="60E52687" w14:textId="77777777" w:rsidR="005E475D" w:rsidRDefault="005E475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A035E" w14:textId="77777777" w:rsidR="00D0393D" w:rsidRDefault="00D0393D" w:rsidP="00B3234B">
      <w:r>
        <w:separator/>
      </w:r>
    </w:p>
  </w:footnote>
  <w:footnote w:type="continuationSeparator" w:id="0">
    <w:p w14:paraId="3C1F46CF" w14:textId="77777777" w:rsidR="00D0393D" w:rsidRDefault="00D0393D" w:rsidP="00B3234B">
      <w:r>
        <w:continuationSeparator/>
      </w:r>
    </w:p>
  </w:footnote>
  <w:footnote w:type="continuationNotice" w:id="1">
    <w:p w14:paraId="03DB38B8" w14:textId="77777777" w:rsidR="00D0393D" w:rsidRDefault="00D0393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52683" w14:textId="77777777" w:rsidR="005E475D" w:rsidRDefault="005E475D" w:rsidP="00B3234B">
    <w:pPr>
      <w:pStyle w:val="Kopfzeile"/>
      <w:jc w:val="right"/>
    </w:pPr>
    <w:r>
      <w:rPr>
        <w:noProof/>
      </w:rPr>
      <w:drawing>
        <wp:inline distT="0" distB="0" distL="0" distR="0" wp14:anchorId="60E52689" wp14:editId="60E5268A">
          <wp:extent cx="1889975" cy="598521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ic_sign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8902" cy="5981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E52688" w14:textId="77777777" w:rsidR="005E475D" w:rsidRDefault="005E475D" w:rsidP="00B3234B">
    <w:pPr>
      <w:pStyle w:val="Kopfzeile"/>
      <w:jc w:val="right"/>
    </w:pPr>
    <w:r>
      <w:rPr>
        <w:noProof/>
      </w:rPr>
      <w:drawing>
        <wp:inline distT="0" distB="0" distL="0" distR="0" wp14:anchorId="60E5268B" wp14:editId="60E5268C">
          <wp:extent cx="1889975" cy="5985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ic_sign_rgb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8902" cy="5981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E7B4605A"/>
    <w:lvl w:ilvl="0">
      <w:numFmt w:val="decimal"/>
      <w:pStyle w:val="akndl"/>
      <w:lvlText w:val="*"/>
      <w:lvlJc w:val="left"/>
    </w:lvl>
  </w:abstractNum>
  <w:abstractNum w:abstractNumId="1">
    <w:nsid w:val="0033591A"/>
    <w:multiLevelType w:val="hybridMultilevel"/>
    <w:tmpl w:val="F26A8494"/>
    <w:lvl w:ilvl="0" w:tplc="D27C5EC4">
      <w:start w:val="1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325E4E"/>
    <w:multiLevelType w:val="multilevel"/>
    <w:tmpl w:val="42E847E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>
    <w:nsid w:val="45493481"/>
    <w:multiLevelType w:val="hybridMultilevel"/>
    <w:tmpl w:val="B754AA04"/>
    <w:lvl w:ilvl="0" w:tplc="8CA65874">
      <w:start w:val="1"/>
      <w:numFmt w:val="decimal"/>
      <w:lvlText w:val="%1."/>
      <w:lvlJc w:val="left"/>
      <w:pPr>
        <w:ind w:left="720" w:hanging="360"/>
      </w:pPr>
      <w:rPr>
        <w:rFonts w:ascii="Tahoma" w:hAnsi="Tahoma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312623"/>
    <w:multiLevelType w:val="multilevel"/>
    <w:tmpl w:val="A500780A"/>
    <w:lvl w:ilvl="0">
      <w:start w:val="1"/>
      <w:numFmt w:val="decimal"/>
      <w:pStyle w:val="CICNumberschrift1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pStyle w:val="CICNumberschrift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CICNumberschrift3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59CC3BF4"/>
    <w:multiLevelType w:val="hybridMultilevel"/>
    <w:tmpl w:val="9482D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015B38"/>
    <w:multiLevelType w:val="hybridMultilevel"/>
    <w:tmpl w:val="6DE08CD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0"/>
    <w:lvlOverride w:ilvl="0">
      <w:lvl w:ilvl="0">
        <w:start w:val="1"/>
        <w:numFmt w:val="bullet"/>
        <w:pStyle w:val="akndl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698"/>
    <w:rsid w:val="000835A2"/>
    <w:rsid w:val="000A264C"/>
    <w:rsid w:val="000B0837"/>
    <w:rsid w:val="00126495"/>
    <w:rsid w:val="0015197D"/>
    <w:rsid w:val="001C1514"/>
    <w:rsid w:val="002014AB"/>
    <w:rsid w:val="00203C7A"/>
    <w:rsid w:val="0023633A"/>
    <w:rsid w:val="00240021"/>
    <w:rsid w:val="00260CF2"/>
    <w:rsid w:val="002921DF"/>
    <w:rsid w:val="002F3BD8"/>
    <w:rsid w:val="002F73D9"/>
    <w:rsid w:val="00356213"/>
    <w:rsid w:val="00372574"/>
    <w:rsid w:val="003C188B"/>
    <w:rsid w:val="0040083E"/>
    <w:rsid w:val="00406E3C"/>
    <w:rsid w:val="004178C7"/>
    <w:rsid w:val="0044316D"/>
    <w:rsid w:val="00463687"/>
    <w:rsid w:val="00493108"/>
    <w:rsid w:val="0056606E"/>
    <w:rsid w:val="00573C20"/>
    <w:rsid w:val="0057444D"/>
    <w:rsid w:val="0058209D"/>
    <w:rsid w:val="005B73C2"/>
    <w:rsid w:val="005E475D"/>
    <w:rsid w:val="00612193"/>
    <w:rsid w:val="00641F1C"/>
    <w:rsid w:val="006752D4"/>
    <w:rsid w:val="006954D5"/>
    <w:rsid w:val="006A0ABB"/>
    <w:rsid w:val="006E6F72"/>
    <w:rsid w:val="00701610"/>
    <w:rsid w:val="0073277B"/>
    <w:rsid w:val="00785AB4"/>
    <w:rsid w:val="00790CD0"/>
    <w:rsid w:val="007B1121"/>
    <w:rsid w:val="00802849"/>
    <w:rsid w:val="008831E2"/>
    <w:rsid w:val="00886AEC"/>
    <w:rsid w:val="00922856"/>
    <w:rsid w:val="00941643"/>
    <w:rsid w:val="00944A31"/>
    <w:rsid w:val="00962A23"/>
    <w:rsid w:val="009B4671"/>
    <w:rsid w:val="009F248A"/>
    <w:rsid w:val="00A17575"/>
    <w:rsid w:val="00B3234B"/>
    <w:rsid w:val="00B8444A"/>
    <w:rsid w:val="00C02B5B"/>
    <w:rsid w:val="00C2289E"/>
    <w:rsid w:val="00C7607C"/>
    <w:rsid w:val="00CA34D8"/>
    <w:rsid w:val="00CC3347"/>
    <w:rsid w:val="00CE1135"/>
    <w:rsid w:val="00D0393D"/>
    <w:rsid w:val="00D05B1E"/>
    <w:rsid w:val="00D71698"/>
    <w:rsid w:val="00D87811"/>
    <w:rsid w:val="00DC5B08"/>
    <w:rsid w:val="00DE7134"/>
    <w:rsid w:val="00DE7F69"/>
    <w:rsid w:val="00E31374"/>
    <w:rsid w:val="00E41C47"/>
    <w:rsid w:val="00E757C4"/>
    <w:rsid w:val="00EC60D2"/>
    <w:rsid w:val="00ED26CB"/>
    <w:rsid w:val="00EF6A5A"/>
    <w:rsid w:val="00F04D58"/>
    <w:rsid w:val="00F1696D"/>
    <w:rsid w:val="00FB4765"/>
    <w:rsid w:val="00FE19C7"/>
    <w:rsid w:val="00FE51FC"/>
    <w:rsid w:val="00FF21CF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E525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ahoma" w:eastAsiaTheme="minorHAnsi" w:hAnsi="Tahoma" w:cs="Tahoma"/>
        <w:sz w:val="22"/>
        <w:szCs w:val="22"/>
        <w:lang w:val="de-DE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22856"/>
    <w:rPr>
      <w:rFonts w:eastAsia="Times New Roman" w:cs="Times New Roman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922856"/>
    <w:pPr>
      <w:keepNext/>
      <w:numPr>
        <w:numId w:val="6"/>
      </w:numPr>
      <w:tabs>
        <w:tab w:val="left" w:pos="1134"/>
      </w:tabs>
      <w:spacing w:after="60" w:line="240" w:lineRule="auto"/>
      <w:outlineLvl w:val="0"/>
    </w:pPr>
    <w:rPr>
      <w:rFonts w:eastAsiaTheme="majorEastAsia" w:cs="Tahoma"/>
      <w:b/>
      <w:bCs/>
      <w:color w:val="003B5C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22856"/>
    <w:pPr>
      <w:keepNext/>
      <w:keepLines/>
      <w:numPr>
        <w:ilvl w:val="1"/>
        <w:numId w:val="6"/>
      </w:numPr>
      <w:spacing w:before="200"/>
      <w:outlineLvl w:val="1"/>
    </w:pPr>
    <w:rPr>
      <w:rFonts w:eastAsiaTheme="majorEastAsia" w:cstheme="majorBidi"/>
      <w:bCs/>
      <w:color w:val="003B5C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3633A"/>
    <w:pPr>
      <w:keepNext/>
      <w:keepLines/>
      <w:numPr>
        <w:ilvl w:val="2"/>
        <w:numId w:val="6"/>
      </w:numPr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3633A"/>
    <w:pPr>
      <w:keepNext/>
      <w:keepLines/>
      <w:numPr>
        <w:ilvl w:val="3"/>
        <w:numId w:val="6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6954D5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6954D5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6954D5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6954D5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6954D5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sid w:val="00573C20"/>
    <w:rPr>
      <w:rFonts w:ascii="Arial" w:hAnsi="Arial"/>
      <w:color w:val="0000FF"/>
      <w:u w:val="single"/>
    </w:rPr>
  </w:style>
  <w:style w:type="paragraph" w:styleId="KeinLeerraum">
    <w:name w:val="No Spacing"/>
    <w:link w:val="KeinLeerraumZchn"/>
    <w:autoRedefine/>
    <w:uiPriority w:val="1"/>
    <w:qFormat/>
    <w:rsid w:val="00922856"/>
    <w:pPr>
      <w:spacing w:after="0" w:line="240" w:lineRule="auto"/>
    </w:pPr>
    <w:rPr>
      <w:rFonts w:eastAsiaTheme="minorEastAsia" w:cstheme="minorBidi"/>
      <w:color w:val="003B5C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22856"/>
    <w:rPr>
      <w:rFonts w:eastAsiaTheme="minorEastAsia" w:cstheme="minorBidi"/>
      <w:color w:val="003B5C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73C20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73C20"/>
    <w:rPr>
      <w:rFonts w:eastAsia="Times New Roman"/>
      <w:sz w:val="16"/>
      <w:szCs w:val="16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B3234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3234B"/>
    <w:rPr>
      <w:rFonts w:ascii="Arial" w:eastAsia="Times New Roman" w:hAnsi="Arial" w:cs="Times New Roman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B3234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3234B"/>
    <w:rPr>
      <w:rFonts w:ascii="Arial" w:eastAsia="Times New Roman" w:hAnsi="Arial" w:cs="Times New Roman"/>
      <w:szCs w:val="24"/>
      <w:lang w:eastAsia="de-DE"/>
    </w:rPr>
  </w:style>
  <w:style w:type="table" w:styleId="Tabellenraster">
    <w:name w:val="Table Grid"/>
    <w:basedOn w:val="NormaleTabelle"/>
    <w:uiPriority w:val="59"/>
    <w:rsid w:val="00B3234B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de-D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ICNumberschrift1">
    <w:name w:val="CIC Num Überschrift 1"/>
    <w:basedOn w:val="Standard"/>
    <w:next w:val="Standard"/>
    <w:link w:val="CICNumberschrift1Zchn"/>
    <w:rsid w:val="00B3234B"/>
    <w:pPr>
      <w:numPr>
        <w:numId w:val="1"/>
      </w:numPr>
      <w:spacing w:before="360" w:after="240"/>
      <w:outlineLvl w:val="0"/>
    </w:pPr>
    <w:rPr>
      <w:b/>
      <w:sz w:val="32"/>
    </w:rPr>
  </w:style>
  <w:style w:type="paragraph" w:customStyle="1" w:styleId="CICNumberschrift2">
    <w:name w:val="CIC Num Überschrift 2"/>
    <w:basedOn w:val="CICNumberschrift1"/>
    <w:next w:val="Standard"/>
    <w:link w:val="CICNumberschrift2Zchn"/>
    <w:rsid w:val="00B3234B"/>
    <w:pPr>
      <w:numPr>
        <w:ilvl w:val="1"/>
      </w:numPr>
      <w:outlineLvl w:val="1"/>
    </w:pPr>
    <w:rPr>
      <w:sz w:val="28"/>
    </w:rPr>
  </w:style>
  <w:style w:type="paragraph" w:customStyle="1" w:styleId="CICNumberschrift3">
    <w:name w:val="CIC Num Überschrift 3"/>
    <w:basedOn w:val="CICNumberschrift2"/>
    <w:next w:val="Standard"/>
    <w:link w:val="CICNumberschrift3Zchn"/>
    <w:rsid w:val="00B3234B"/>
    <w:pPr>
      <w:numPr>
        <w:ilvl w:val="2"/>
      </w:numPr>
      <w:outlineLvl w:val="2"/>
    </w:pPr>
    <w:rPr>
      <w:sz w:val="24"/>
    </w:rPr>
  </w:style>
  <w:style w:type="character" w:customStyle="1" w:styleId="CICNumberschrift1Zchn">
    <w:name w:val="CIC Num Überschrift 1 Zchn"/>
    <w:basedOn w:val="Absatz-Standardschriftart"/>
    <w:link w:val="CICNumberschrift1"/>
    <w:rsid w:val="00B3234B"/>
    <w:rPr>
      <w:rFonts w:ascii="Arial" w:eastAsia="Times New Roman" w:hAnsi="Arial" w:cs="Times New Roman"/>
      <w:b/>
      <w:sz w:val="32"/>
      <w:szCs w:val="24"/>
      <w:lang w:eastAsia="de-DE"/>
    </w:rPr>
  </w:style>
  <w:style w:type="paragraph" w:customStyle="1" w:styleId="CICberschrift1">
    <w:name w:val="CIC  Überschrift 1"/>
    <w:basedOn w:val="Standard"/>
    <w:next w:val="Standard"/>
    <w:rsid w:val="00B3234B"/>
    <w:pPr>
      <w:spacing w:before="360" w:after="240"/>
    </w:pPr>
    <w:rPr>
      <w:b/>
      <w:sz w:val="32"/>
    </w:rPr>
  </w:style>
  <w:style w:type="paragraph" w:customStyle="1" w:styleId="CICberschrift2">
    <w:name w:val="CIC Überschrift 2"/>
    <w:basedOn w:val="CICberschrift1"/>
    <w:next w:val="Standard"/>
    <w:rsid w:val="00B3234B"/>
    <w:rPr>
      <w:sz w:val="28"/>
      <w:szCs w:val="22"/>
    </w:rPr>
  </w:style>
  <w:style w:type="paragraph" w:customStyle="1" w:styleId="CICberschrift3">
    <w:name w:val="CIC Überschrift 3"/>
    <w:basedOn w:val="CICberschrift2"/>
    <w:next w:val="Standard"/>
    <w:rsid w:val="00B3234B"/>
    <w:rPr>
      <w:sz w:val="24"/>
    </w:rPr>
  </w:style>
  <w:style w:type="character" w:customStyle="1" w:styleId="CICNumberschrift2Zchn">
    <w:name w:val="CIC Num Überschrift 2 Zchn"/>
    <w:basedOn w:val="CICNumberschrift1Zchn"/>
    <w:link w:val="CICNumberschrift2"/>
    <w:rsid w:val="00B3234B"/>
    <w:rPr>
      <w:rFonts w:ascii="Arial" w:eastAsia="Times New Roman" w:hAnsi="Arial" w:cs="Times New Roman"/>
      <w:b/>
      <w:sz w:val="28"/>
      <w:szCs w:val="24"/>
      <w:lang w:eastAsia="de-DE"/>
    </w:rPr>
  </w:style>
  <w:style w:type="character" w:customStyle="1" w:styleId="CICNumberschrift3Zchn">
    <w:name w:val="CIC Num Überschrift 3 Zchn"/>
    <w:basedOn w:val="CICNumberschrift2Zchn"/>
    <w:link w:val="CICNumberschrift3"/>
    <w:rsid w:val="00B3234B"/>
    <w:rPr>
      <w:rFonts w:ascii="Arial" w:eastAsia="Times New Roman" w:hAnsi="Arial" w:cs="Times New Roman"/>
      <w:b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6954D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22856"/>
    <w:rPr>
      <w:rFonts w:eastAsiaTheme="majorEastAsia"/>
      <w:b/>
      <w:bCs/>
      <w:color w:val="003B5C"/>
      <w:sz w:val="28"/>
      <w:szCs w:val="2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22856"/>
    <w:rPr>
      <w:rFonts w:eastAsiaTheme="majorEastAsia" w:cstheme="majorBidi"/>
      <w:bCs/>
      <w:color w:val="003B5C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3633A"/>
    <w:rPr>
      <w:rFonts w:eastAsiaTheme="majorEastAsia" w:cstheme="majorBidi"/>
      <w:b/>
      <w:bCs/>
      <w:color w:val="4F81BD" w:themeColor="accent1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3633A"/>
    <w:rPr>
      <w:rFonts w:eastAsiaTheme="majorEastAsia" w:cstheme="majorBidi"/>
      <w:b/>
      <w:bCs/>
      <w:i/>
      <w:iCs/>
      <w:color w:val="4F81BD" w:themeColor="accent1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954D5"/>
    <w:rPr>
      <w:rFonts w:asciiTheme="majorHAnsi" w:eastAsiaTheme="majorEastAsia" w:hAnsiTheme="majorHAnsi" w:cstheme="majorBidi"/>
      <w:color w:val="243F60" w:themeColor="accent1" w:themeShade="7F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954D5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6954D5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6954D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695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6954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954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954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954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DE"/>
    </w:rPr>
  </w:style>
  <w:style w:type="character" w:styleId="SchwacheHervorhebung">
    <w:name w:val="Subtle Emphasis"/>
    <w:basedOn w:val="Absatz-Standardschriftart"/>
    <w:uiPriority w:val="19"/>
    <w:qFormat/>
    <w:rsid w:val="0057444D"/>
    <w:rPr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57444D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57444D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7444D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57444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57444D"/>
    <w:rPr>
      <w:rFonts w:ascii="Arial" w:eastAsia="Times New Roman" w:hAnsi="Arial" w:cs="Times New Roman"/>
      <w:i/>
      <w:iCs/>
      <w:color w:val="000000" w:themeColor="text1"/>
      <w:szCs w:val="24"/>
      <w:lang w:eastAsia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7444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7444D"/>
    <w:rPr>
      <w:rFonts w:ascii="Arial" w:eastAsia="Times New Roman" w:hAnsi="Arial" w:cs="Times New Roman"/>
      <w:b/>
      <w:bCs/>
      <w:i/>
      <w:iCs/>
      <w:color w:val="4F81BD" w:themeColor="accent1"/>
      <w:szCs w:val="24"/>
      <w:lang w:eastAsia="de-DE"/>
    </w:rPr>
  </w:style>
  <w:style w:type="character" w:styleId="IntensiverVerweis">
    <w:name w:val="Intense Reference"/>
    <w:basedOn w:val="Absatz-Standardschriftart"/>
    <w:uiPriority w:val="32"/>
    <w:qFormat/>
    <w:rsid w:val="0057444D"/>
    <w:rPr>
      <w:b/>
      <w:bCs/>
      <w:smallCaps/>
      <w:color w:val="C0504D" w:themeColor="accent2"/>
      <w:spacing w:val="5"/>
      <w:u w:val="single"/>
    </w:rPr>
  </w:style>
  <w:style w:type="character" w:styleId="SchwacherVerweis">
    <w:name w:val="Subtle Reference"/>
    <w:basedOn w:val="Absatz-Standardschriftart"/>
    <w:uiPriority w:val="31"/>
    <w:qFormat/>
    <w:rsid w:val="0057444D"/>
    <w:rPr>
      <w:smallCaps/>
      <w:color w:val="C0504D" w:themeColor="accent2"/>
      <w:u w:val="single"/>
    </w:rPr>
  </w:style>
  <w:style w:type="character" w:styleId="Buchtitel">
    <w:name w:val="Book Title"/>
    <w:basedOn w:val="Absatz-Standardschriftart"/>
    <w:uiPriority w:val="33"/>
    <w:qFormat/>
    <w:rsid w:val="0057444D"/>
    <w:rPr>
      <w:b/>
      <w:bCs/>
      <w:smallCaps/>
      <w:spacing w:val="5"/>
    </w:rPr>
  </w:style>
  <w:style w:type="paragraph" w:customStyle="1" w:styleId="VorlageManuela">
    <w:name w:val="Vorlage Manuela"/>
    <w:basedOn w:val="berschrift5"/>
    <w:rsid w:val="0057444D"/>
    <w:pPr>
      <w:jc w:val="both"/>
    </w:pPr>
    <w:rPr>
      <w:rFonts w:ascii="Tahoma" w:hAnsi="Tahoma" w:cs="Tahoma"/>
      <w:color w:val="auto"/>
    </w:rPr>
  </w:style>
  <w:style w:type="paragraph" w:customStyle="1" w:styleId="a">
    <w:name w:val="a"/>
    <w:basedOn w:val="Standard"/>
    <w:link w:val="aChar"/>
    <w:rsid w:val="00493108"/>
    <w:pPr>
      <w:spacing w:before="240" w:after="60" w:line="240" w:lineRule="auto"/>
      <w:ind w:left="1134"/>
      <w:jc w:val="both"/>
    </w:pPr>
    <w:rPr>
      <w:szCs w:val="20"/>
      <w:lang w:eastAsia="en-US"/>
    </w:rPr>
  </w:style>
  <w:style w:type="paragraph" w:styleId="Verzeichnis1">
    <w:name w:val="toc 1"/>
    <w:basedOn w:val="Standard"/>
    <w:next w:val="Standard"/>
    <w:uiPriority w:val="39"/>
    <w:rsid w:val="00493108"/>
    <w:pPr>
      <w:keepNext/>
      <w:keepLines/>
      <w:widowControl w:val="0"/>
      <w:tabs>
        <w:tab w:val="left" w:pos="426"/>
        <w:tab w:val="right" w:leader="dot" w:pos="9072"/>
      </w:tabs>
      <w:spacing w:before="120" w:line="240" w:lineRule="auto"/>
    </w:pPr>
    <w:rPr>
      <w:rFonts w:cs="Arial"/>
      <w:noProof/>
      <w:szCs w:val="20"/>
      <w:lang w:eastAsia="de-CH"/>
    </w:rPr>
  </w:style>
  <w:style w:type="paragraph" w:customStyle="1" w:styleId="akndl">
    <w:name w:val="a:kndl"/>
    <w:basedOn w:val="Standard"/>
    <w:semiHidden/>
    <w:rsid w:val="00493108"/>
    <w:pPr>
      <w:keepNext/>
      <w:keepLines/>
      <w:numPr>
        <w:numId w:val="5"/>
      </w:numPr>
      <w:spacing w:before="30" w:after="30" w:line="240" w:lineRule="auto"/>
    </w:pPr>
    <w:rPr>
      <w:szCs w:val="20"/>
      <w:lang w:eastAsia="en-US"/>
    </w:rPr>
  </w:style>
  <w:style w:type="paragraph" w:styleId="Verzeichnis2">
    <w:name w:val="toc 2"/>
    <w:basedOn w:val="Standard"/>
    <w:autoRedefine/>
    <w:uiPriority w:val="39"/>
    <w:rsid w:val="00493108"/>
    <w:pPr>
      <w:keepNext/>
      <w:keepLines/>
      <w:widowControl w:val="0"/>
      <w:tabs>
        <w:tab w:val="left" w:pos="993"/>
        <w:tab w:val="right" w:leader="dot" w:pos="9072"/>
      </w:tabs>
      <w:spacing w:before="60" w:after="60" w:line="240" w:lineRule="auto"/>
      <w:ind w:left="425"/>
    </w:pPr>
    <w:rPr>
      <w:rFonts w:cs="Arial"/>
      <w:noProof/>
      <w:szCs w:val="20"/>
      <w:lang w:val="de-CH" w:eastAsia="en-US"/>
    </w:rPr>
  </w:style>
  <w:style w:type="character" w:customStyle="1" w:styleId="aChar">
    <w:name w:val="a Char"/>
    <w:link w:val="a"/>
    <w:rsid w:val="00493108"/>
    <w:rPr>
      <w:rFonts w:ascii="Arial" w:eastAsia="Times New Roman" w:hAnsi="Arial" w:cs="Times New Roman"/>
      <w:szCs w:val="20"/>
    </w:rPr>
  </w:style>
  <w:style w:type="paragraph" w:customStyle="1" w:styleId="Titel2">
    <w:name w:val="Titel2"/>
    <w:basedOn w:val="VorlageManuela"/>
    <w:autoRedefine/>
    <w:qFormat/>
    <w:rsid w:val="00922856"/>
    <w:pPr>
      <w:framePr w:hSpace="187" w:wrap="around" w:hAnchor="margin" w:xAlign="center" w:y="2881"/>
    </w:pPr>
    <w:rPr>
      <w:color w:val="003B5C"/>
      <w:sz w:val="80"/>
    </w:rPr>
  </w:style>
  <w:style w:type="paragraph" w:styleId="Verzeichnis3">
    <w:name w:val="toc 3"/>
    <w:basedOn w:val="Standard"/>
    <w:next w:val="Standard"/>
    <w:autoRedefine/>
    <w:uiPriority w:val="39"/>
    <w:unhideWhenUsed/>
    <w:rsid w:val="0040083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ahoma" w:eastAsiaTheme="minorHAnsi" w:hAnsi="Tahoma" w:cs="Tahoma"/>
        <w:sz w:val="22"/>
        <w:szCs w:val="22"/>
        <w:lang w:val="de-DE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22856"/>
    <w:rPr>
      <w:rFonts w:eastAsia="Times New Roman" w:cs="Times New Roman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922856"/>
    <w:pPr>
      <w:keepNext/>
      <w:numPr>
        <w:numId w:val="6"/>
      </w:numPr>
      <w:tabs>
        <w:tab w:val="left" w:pos="1134"/>
      </w:tabs>
      <w:spacing w:after="60" w:line="240" w:lineRule="auto"/>
      <w:outlineLvl w:val="0"/>
    </w:pPr>
    <w:rPr>
      <w:rFonts w:eastAsiaTheme="majorEastAsia" w:cs="Tahoma"/>
      <w:b/>
      <w:bCs/>
      <w:color w:val="003B5C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22856"/>
    <w:pPr>
      <w:keepNext/>
      <w:keepLines/>
      <w:numPr>
        <w:ilvl w:val="1"/>
        <w:numId w:val="6"/>
      </w:numPr>
      <w:spacing w:before="200"/>
      <w:outlineLvl w:val="1"/>
    </w:pPr>
    <w:rPr>
      <w:rFonts w:eastAsiaTheme="majorEastAsia" w:cstheme="majorBidi"/>
      <w:bCs/>
      <w:color w:val="003B5C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3633A"/>
    <w:pPr>
      <w:keepNext/>
      <w:keepLines/>
      <w:numPr>
        <w:ilvl w:val="2"/>
        <w:numId w:val="6"/>
      </w:numPr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3633A"/>
    <w:pPr>
      <w:keepNext/>
      <w:keepLines/>
      <w:numPr>
        <w:ilvl w:val="3"/>
        <w:numId w:val="6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6954D5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6954D5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6954D5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6954D5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6954D5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rsid w:val="00573C20"/>
    <w:rPr>
      <w:rFonts w:ascii="Arial" w:hAnsi="Arial"/>
      <w:color w:val="0000FF"/>
      <w:u w:val="single"/>
    </w:rPr>
  </w:style>
  <w:style w:type="paragraph" w:styleId="KeinLeerraum">
    <w:name w:val="No Spacing"/>
    <w:link w:val="KeinLeerraumZchn"/>
    <w:autoRedefine/>
    <w:uiPriority w:val="1"/>
    <w:qFormat/>
    <w:rsid w:val="00922856"/>
    <w:pPr>
      <w:spacing w:after="0" w:line="240" w:lineRule="auto"/>
    </w:pPr>
    <w:rPr>
      <w:rFonts w:eastAsiaTheme="minorEastAsia" w:cstheme="minorBidi"/>
      <w:color w:val="003B5C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22856"/>
    <w:rPr>
      <w:rFonts w:eastAsiaTheme="minorEastAsia" w:cstheme="minorBidi"/>
      <w:color w:val="003B5C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73C20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73C20"/>
    <w:rPr>
      <w:rFonts w:eastAsia="Times New Roman"/>
      <w:sz w:val="16"/>
      <w:szCs w:val="16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B3234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3234B"/>
    <w:rPr>
      <w:rFonts w:ascii="Arial" w:eastAsia="Times New Roman" w:hAnsi="Arial" w:cs="Times New Roman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B3234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3234B"/>
    <w:rPr>
      <w:rFonts w:ascii="Arial" w:eastAsia="Times New Roman" w:hAnsi="Arial" w:cs="Times New Roman"/>
      <w:szCs w:val="24"/>
      <w:lang w:eastAsia="de-DE"/>
    </w:rPr>
  </w:style>
  <w:style w:type="table" w:styleId="Tabellenraster">
    <w:name w:val="Table Grid"/>
    <w:basedOn w:val="NormaleTabelle"/>
    <w:uiPriority w:val="59"/>
    <w:rsid w:val="00B3234B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de-D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ICNumberschrift1">
    <w:name w:val="CIC Num Überschrift 1"/>
    <w:basedOn w:val="Standard"/>
    <w:next w:val="Standard"/>
    <w:link w:val="CICNumberschrift1Zchn"/>
    <w:rsid w:val="00B3234B"/>
    <w:pPr>
      <w:numPr>
        <w:numId w:val="1"/>
      </w:numPr>
      <w:spacing w:before="360" w:after="240"/>
      <w:outlineLvl w:val="0"/>
    </w:pPr>
    <w:rPr>
      <w:b/>
      <w:sz w:val="32"/>
    </w:rPr>
  </w:style>
  <w:style w:type="paragraph" w:customStyle="1" w:styleId="CICNumberschrift2">
    <w:name w:val="CIC Num Überschrift 2"/>
    <w:basedOn w:val="CICNumberschrift1"/>
    <w:next w:val="Standard"/>
    <w:link w:val="CICNumberschrift2Zchn"/>
    <w:rsid w:val="00B3234B"/>
    <w:pPr>
      <w:numPr>
        <w:ilvl w:val="1"/>
      </w:numPr>
      <w:outlineLvl w:val="1"/>
    </w:pPr>
    <w:rPr>
      <w:sz w:val="28"/>
    </w:rPr>
  </w:style>
  <w:style w:type="paragraph" w:customStyle="1" w:styleId="CICNumberschrift3">
    <w:name w:val="CIC Num Überschrift 3"/>
    <w:basedOn w:val="CICNumberschrift2"/>
    <w:next w:val="Standard"/>
    <w:link w:val="CICNumberschrift3Zchn"/>
    <w:rsid w:val="00B3234B"/>
    <w:pPr>
      <w:numPr>
        <w:ilvl w:val="2"/>
      </w:numPr>
      <w:outlineLvl w:val="2"/>
    </w:pPr>
    <w:rPr>
      <w:sz w:val="24"/>
    </w:rPr>
  </w:style>
  <w:style w:type="character" w:customStyle="1" w:styleId="CICNumberschrift1Zchn">
    <w:name w:val="CIC Num Überschrift 1 Zchn"/>
    <w:basedOn w:val="Absatz-Standardschriftart"/>
    <w:link w:val="CICNumberschrift1"/>
    <w:rsid w:val="00B3234B"/>
    <w:rPr>
      <w:rFonts w:ascii="Arial" w:eastAsia="Times New Roman" w:hAnsi="Arial" w:cs="Times New Roman"/>
      <w:b/>
      <w:sz w:val="32"/>
      <w:szCs w:val="24"/>
      <w:lang w:eastAsia="de-DE"/>
    </w:rPr>
  </w:style>
  <w:style w:type="paragraph" w:customStyle="1" w:styleId="CICberschrift1">
    <w:name w:val="CIC  Überschrift 1"/>
    <w:basedOn w:val="Standard"/>
    <w:next w:val="Standard"/>
    <w:rsid w:val="00B3234B"/>
    <w:pPr>
      <w:spacing w:before="360" w:after="240"/>
    </w:pPr>
    <w:rPr>
      <w:b/>
      <w:sz w:val="32"/>
    </w:rPr>
  </w:style>
  <w:style w:type="paragraph" w:customStyle="1" w:styleId="CICberschrift2">
    <w:name w:val="CIC Überschrift 2"/>
    <w:basedOn w:val="CICberschrift1"/>
    <w:next w:val="Standard"/>
    <w:rsid w:val="00B3234B"/>
    <w:rPr>
      <w:sz w:val="28"/>
      <w:szCs w:val="22"/>
    </w:rPr>
  </w:style>
  <w:style w:type="paragraph" w:customStyle="1" w:styleId="CICberschrift3">
    <w:name w:val="CIC Überschrift 3"/>
    <w:basedOn w:val="CICberschrift2"/>
    <w:next w:val="Standard"/>
    <w:rsid w:val="00B3234B"/>
    <w:rPr>
      <w:sz w:val="24"/>
    </w:rPr>
  </w:style>
  <w:style w:type="character" w:customStyle="1" w:styleId="CICNumberschrift2Zchn">
    <w:name w:val="CIC Num Überschrift 2 Zchn"/>
    <w:basedOn w:val="CICNumberschrift1Zchn"/>
    <w:link w:val="CICNumberschrift2"/>
    <w:rsid w:val="00B3234B"/>
    <w:rPr>
      <w:rFonts w:ascii="Arial" w:eastAsia="Times New Roman" w:hAnsi="Arial" w:cs="Times New Roman"/>
      <w:b/>
      <w:sz w:val="28"/>
      <w:szCs w:val="24"/>
      <w:lang w:eastAsia="de-DE"/>
    </w:rPr>
  </w:style>
  <w:style w:type="character" w:customStyle="1" w:styleId="CICNumberschrift3Zchn">
    <w:name w:val="CIC Num Überschrift 3 Zchn"/>
    <w:basedOn w:val="CICNumberschrift2Zchn"/>
    <w:link w:val="CICNumberschrift3"/>
    <w:rsid w:val="00B3234B"/>
    <w:rPr>
      <w:rFonts w:ascii="Arial" w:eastAsia="Times New Roman" w:hAnsi="Arial" w:cs="Times New Roman"/>
      <w:b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6954D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22856"/>
    <w:rPr>
      <w:rFonts w:eastAsiaTheme="majorEastAsia"/>
      <w:b/>
      <w:bCs/>
      <w:color w:val="003B5C"/>
      <w:sz w:val="28"/>
      <w:szCs w:val="2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22856"/>
    <w:rPr>
      <w:rFonts w:eastAsiaTheme="majorEastAsia" w:cstheme="majorBidi"/>
      <w:bCs/>
      <w:color w:val="003B5C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3633A"/>
    <w:rPr>
      <w:rFonts w:eastAsiaTheme="majorEastAsia" w:cstheme="majorBidi"/>
      <w:b/>
      <w:bCs/>
      <w:color w:val="4F81BD" w:themeColor="accent1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3633A"/>
    <w:rPr>
      <w:rFonts w:eastAsiaTheme="majorEastAsia" w:cstheme="majorBidi"/>
      <w:b/>
      <w:bCs/>
      <w:i/>
      <w:iCs/>
      <w:color w:val="4F81BD" w:themeColor="accent1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954D5"/>
    <w:rPr>
      <w:rFonts w:asciiTheme="majorHAnsi" w:eastAsiaTheme="majorEastAsia" w:hAnsiTheme="majorHAnsi" w:cstheme="majorBidi"/>
      <w:color w:val="243F60" w:themeColor="accent1" w:themeShade="7F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954D5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6954D5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6954D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695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6954D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954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954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954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de-DE"/>
    </w:rPr>
  </w:style>
  <w:style w:type="character" w:styleId="SchwacheHervorhebung">
    <w:name w:val="Subtle Emphasis"/>
    <w:basedOn w:val="Absatz-Standardschriftart"/>
    <w:uiPriority w:val="19"/>
    <w:qFormat/>
    <w:rsid w:val="0057444D"/>
    <w:rPr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57444D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57444D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7444D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57444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57444D"/>
    <w:rPr>
      <w:rFonts w:ascii="Arial" w:eastAsia="Times New Roman" w:hAnsi="Arial" w:cs="Times New Roman"/>
      <w:i/>
      <w:iCs/>
      <w:color w:val="000000" w:themeColor="text1"/>
      <w:szCs w:val="24"/>
      <w:lang w:eastAsia="de-D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7444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7444D"/>
    <w:rPr>
      <w:rFonts w:ascii="Arial" w:eastAsia="Times New Roman" w:hAnsi="Arial" w:cs="Times New Roman"/>
      <w:b/>
      <w:bCs/>
      <w:i/>
      <w:iCs/>
      <w:color w:val="4F81BD" w:themeColor="accent1"/>
      <w:szCs w:val="24"/>
      <w:lang w:eastAsia="de-DE"/>
    </w:rPr>
  </w:style>
  <w:style w:type="character" w:styleId="IntensiverVerweis">
    <w:name w:val="Intense Reference"/>
    <w:basedOn w:val="Absatz-Standardschriftart"/>
    <w:uiPriority w:val="32"/>
    <w:qFormat/>
    <w:rsid w:val="0057444D"/>
    <w:rPr>
      <w:b/>
      <w:bCs/>
      <w:smallCaps/>
      <w:color w:val="C0504D" w:themeColor="accent2"/>
      <w:spacing w:val="5"/>
      <w:u w:val="single"/>
    </w:rPr>
  </w:style>
  <w:style w:type="character" w:styleId="SchwacherVerweis">
    <w:name w:val="Subtle Reference"/>
    <w:basedOn w:val="Absatz-Standardschriftart"/>
    <w:uiPriority w:val="31"/>
    <w:qFormat/>
    <w:rsid w:val="0057444D"/>
    <w:rPr>
      <w:smallCaps/>
      <w:color w:val="C0504D" w:themeColor="accent2"/>
      <w:u w:val="single"/>
    </w:rPr>
  </w:style>
  <w:style w:type="character" w:styleId="Buchtitel">
    <w:name w:val="Book Title"/>
    <w:basedOn w:val="Absatz-Standardschriftart"/>
    <w:uiPriority w:val="33"/>
    <w:qFormat/>
    <w:rsid w:val="0057444D"/>
    <w:rPr>
      <w:b/>
      <w:bCs/>
      <w:smallCaps/>
      <w:spacing w:val="5"/>
    </w:rPr>
  </w:style>
  <w:style w:type="paragraph" w:customStyle="1" w:styleId="VorlageManuela">
    <w:name w:val="Vorlage Manuela"/>
    <w:basedOn w:val="berschrift5"/>
    <w:rsid w:val="0057444D"/>
    <w:pPr>
      <w:jc w:val="both"/>
    </w:pPr>
    <w:rPr>
      <w:rFonts w:ascii="Tahoma" w:hAnsi="Tahoma" w:cs="Tahoma"/>
      <w:color w:val="auto"/>
    </w:rPr>
  </w:style>
  <w:style w:type="paragraph" w:customStyle="1" w:styleId="a">
    <w:name w:val="a"/>
    <w:basedOn w:val="Standard"/>
    <w:link w:val="aChar"/>
    <w:rsid w:val="00493108"/>
    <w:pPr>
      <w:spacing w:before="240" w:after="60" w:line="240" w:lineRule="auto"/>
      <w:ind w:left="1134"/>
      <w:jc w:val="both"/>
    </w:pPr>
    <w:rPr>
      <w:szCs w:val="20"/>
      <w:lang w:eastAsia="en-US"/>
    </w:rPr>
  </w:style>
  <w:style w:type="paragraph" w:styleId="Verzeichnis1">
    <w:name w:val="toc 1"/>
    <w:basedOn w:val="Standard"/>
    <w:next w:val="Standard"/>
    <w:uiPriority w:val="39"/>
    <w:rsid w:val="00493108"/>
    <w:pPr>
      <w:keepNext/>
      <w:keepLines/>
      <w:widowControl w:val="0"/>
      <w:tabs>
        <w:tab w:val="left" w:pos="426"/>
        <w:tab w:val="right" w:leader="dot" w:pos="9072"/>
      </w:tabs>
      <w:spacing w:before="120" w:line="240" w:lineRule="auto"/>
    </w:pPr>
    <w:rPr>
      <w:rFonts w:cs="Arial"/>
      <w:noProof/>
      <w:szCs w:val="20"/>
      <w:lang w:eastAsia="de-CH"/>
    </w:rPr>
  </w:style>
  <w:style w:type="paragraph" w:customStyle="1" w:styleId="akndl">
    <w:name w:val="a:kndl"/>
    <w:basedOn w:val="Standard"/>
    <w:semiHidden/>
    <w:rsid w:val="00493108"/>
    <w:pPr>
      <w:keepNext/>
      <w:keepLines/>
      <w:numPr>
        <w:numId w:val="5"/>
      </w:numPr>
      <w:spacing w:before="30" w:after="30" w:line="240" w:lineRule="auto"/>
    </w:pPr>
    <w:rPr>
      <w:szCs w:val="20"/>
      <w:lang w:eastAsia="en-US"/>
    </w:rPr>
  </w:style>
  <w:style w:type="paragraph" w:styleId="Verzeichnis2">
    <w:name w:val="toc 2"/>
    <w:basedOn w:val="Standard"/>
    <w:autoRedefine/>
    <w:uiPriority w:val="39"/>
    <w:rsid w:val="00493108"/>
    <w:pPr>
      <w:keepNext/>
      <w:keepLines/>
      <w:widowControl w:val="0"/>
      <w:tabs>
        <w:tab w:val="left" w:pos="993"/>
        <w:tab w:val="right" w:leader="dot" w:pos="9072"/>
      </w:tabs>
      <w:spacing w:before="60" w:after="60" w:line="240" w:lineRule="auto"/>
      <w:ind w:left="425"/>
    </w:pPr>
    <w:rPr>
      <w:rFonts w:cs="Arial"/>
      <w:noProof/>
      <w:szCs w:val="20"/>
      <w:lang w:val="de-CH" w:eastAsia="en-US"/>
    </w:rPr>
  </w:style>
  <w:style w:type="character" w:customStyle="1" w:styleId="aChar">
    <w:name w:val="a Char"/>
    <w:link w:val="a"/>
    <w:rsid w:val="00493108"/>
    <w:rPr>
      <w:rFonts w:ascii="Arial" w:eastAsia="Times New Roman" w:hAnsi="Arial" w:cs="Times New Roman"/>
      <w:szCs w:val="20"/>
    </w:rPr>
  </w:style>
  <w:style w:type="paragraph" w:customStyle="1" w:styleId="Titel2">
    <w:name w:val="Titel2"/>
    <w:basedOn w:val="VorlageManuela"/>
    <w:autoRedefine/>
    <w:qFormat/>
    <w:rsid w:val="00922856"/>
    <w:pPr>
      <w:framePr w:hSpace="187" w:wrap="around" w:hAnchor="margin" w:xAlign="center" w:y="2881"/>
    </w:pPr>
    <w:rPr>
      <w:color w:val="003B5C"/>
      <w:sz w:val="80"/>
    </w:rPr>
  </w:style>
  <w:style w:type="paragraph" w:styleId="Verzeichnis3">
    <w:name w:val="toc 3"/>
    <w:basedOn w:val="Standard"/>
    <w:next w:val="Standard"/>
    <w:autoRedefine/>
    <w:uiPriority w:val="39"/>
    <w:unhideWhenUsed/>
    <w:rsid w:val="0040083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now-web.cic.muc:4928/B2B-R6/page/debug/version.jsp" TargetMode="External"/><Relationship Id="rId18" Type="http://schemas.openxmlformats.org/officeDocument/2006/relationships/hyperlink" Target="http://bnow-web.cic.muc:8362/B2B-R6TST/" TargetMode="External"/><Relationship Id="rId26" Type="http://schemas.openxmlformats.org/officeDocument/2006/relationships/oleObject" Target="embeddings/oleObject3.bin"/><Relationship Id="rId39" Type="http://schemas.openxmlformats.org/officeDocument/2006/relationships/image" Target="media/image6.emf"/><Relationship Id="rId21" Type="http://schemas.openxmlformats.org/officeDocument/2006/relationships/hyperlink" Target="https://bnow-dev-boseai.cic.muc/OFiSWeb-R6TST/default.aspx" TargetMode="External"/><Relationship Id="rId34" Type="http://schemas.openxmlformats.org/officeDocument/2006/relationships/oleObject" Target="embeddings/oleObject5.bin"/><Relationship Id="rId42" Type="http://schemas.openxmlformats.org/officeDocument/2006/relationships/hyperlink" Target="https://bnow-hfx-bos.cic.muc/OFISWebServices/" TargetMode="External"/><Relationship Id="rId47" Type="http://schemas.openxmlformats.org/officeDocument/2006/relationships/package" Target="embeddings/Microsoft_Excel_Worksheet1.xlsx"/><Relationship Id="rId50" Type="http://schemas.openxmlformats.org/officeDocument/2006/relationships/image" Target="media/image10.emf"/><Relationship Id="rId55" Type="http://schemas.openxmlformats.org/officeDocument/2006/relationships/oleObject" Target="embeddings/oleObject8.bin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9" Type="http://schemas.openxmlformats.org/officeDocument/2006/relationships/hyperlink" Target="https://bnow-dev-bosb2b.cic.muc/OFiSWebServices/default.aspx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bn-online.cspit.ch:444/bn/consweb/c/cls/auth" TargetMode="External"/><Relationship Id="rId32" Type="http://schemas.openxmlformats.org/officeDocument/2006/relationships/oleObject" Target="embeddings/oleObject4.bin"/><Relationship Id="rId37" Type="http://schemas.openxmlformats.org/officeDocument/2006/relationships/hyperlink" Target="https://bnow-dev-bosb2b.cic.muc/OFiSWeb-XFR/deault.aspx" TargetMode="External"/><Relationship Id="rId40" Type="http://schemas.openxmlformats.org/officeDocument/2006/relationships/oleObject" Target="embeddings/oleObject6.bin"/><Relationship Id="rId45" Type="http://schemas.openxmlformats.org/officeDocument/2006/relationships/oleObject" Target="embeddings/oleObject7.bin"/><Relationship Id="rId53" Type="http://schemas.openxmlformats.org/officeDocument/2006/relationships/package" Target="embeddings/Microsoft_Excel_Worksheet4.xlsx"/><Relationship Id="rId58" Type="http://schemas.openxmlformats.org/officeDocument/2006/relationships/header" Target="header2.xml"/><Relationship Id="rId5" Type="http://schemas.openxmlformats.org/officeDocument/2006/relationships/numbering" Target="numbering.xml"/><Relationship Id="rId19" Type="http://schemas.openxmlformats.org/officeDocument/2006/relationships/hyperlink" Target="http://bnow-web.cic.muc:8362/B2B-R6TST/page/debug/version.jsp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bnow-dev-bosb2b.cic.muc/OFiSWeb-R6/default.aspx" TargetMode="External"/><Relationship Id="rId22" Type="http://schemas.openxmlformats.org/officeDocument/2006/relationships/image" Target="media/image2.emf"/><Relationship Id="rId27" Type="http://schemas.openxmlformats.org/officeDocument/2006/relationships/hyperlink" Target="http://bnow-web:8080/B2B" TargetMode="External"/><Relationship Id="rId30" Type="http://schemas.openxmlformats.org/officeDocument/2006/relationships/hyperlink" Target="https://bnow-dev-boseai.cic.muc/OFiSWebServices/default.aspx" TargetMode="External"/><Relationship Id="rId35" Type="http://schemas.openxmlformats.org/officeDocument/2006/relationships/hyperlink" Target="http://bnow-web.cic.muc:8261/B2B-XFR" TargetMode="External"/><Relationship Id="rId43" Type="http://schemas.openxmlformats.org/officeDocument/2006/relationships/hyperlink" Target="https://bnow-hfx-eai.cic.muc/OFISWebServices" TargetMode="External"/><Relationship Id="rId48" Type="http://schemas.openxmlformats.org/officeDocument/2006/relationships/image" Target="media/image9.emf"/><Relationship Id="rId56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package" Target="embeddings/Microsoft_Excel_Worksheet3.xlsx"/><Relationship Id="rId3" Type="http://schemas.openxmlformats.org/officeDocument/2006/relationships/customXml" Target="../customXml/item3.xml"/><Relationship Id="rId12" Type="http://schemas.openxmlformats.org/officeDocument/2006/relationships/hyperlink" Target="http://bnow-web.cic.muc:4928/B2B-R6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3.emf"/><Relationship Id="rId33" Type="http://schemas.openxmlformats.org/officeDocument/2006/relationships/image" Target="media/image5.emf"/><Relationship Id="rId38" Type="http://schemas.openxmlformats.org/officeDocument/2006/relationships/hyperlink" Target="https://bnow-dev-boseai.cic.muc/OFiSWeb-XFR/default.aspx" TargetMode="External"/><Relationship Id="rId46" Type="http://schemas.openxmlformats.org/officeDocument/2006/relationships/image" Target="media/image8.emf"/><Relationship Id="rId59" Type="http://schemas.openxmlformats.org/officeDocument/2006/relationships/fontTable" Target="fontTable.xml"/><Relationship Id="rId20" Type="http://schemas.openxmlformats.org/officeDocument/2006/relationships/hyperlink" Target="https://bnow-dev-bosb2b.cic.muc/OFiSWeb-R6TST/default.aspx" TargetMode="External"/><Relationship Id="rId41" Type="http://schemas.openxmlformats.org/officeDocument/2006/relationships/hyperlink" Target="http://bnow-hfx-web:8080/B2B/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bnow-dev-boseai.cic.muc/OFiSWeb-R6/default.aspx" TargetMode="External"/><Relationship Id="rId23" Type="http://schemas.openxmlformats.org/officeDocument/2006/relationships/oleObject" Target="embeddings/oleObject2.bin"/><Relationship Id="rId28" Type="http://schemas.openxmlformats.org/officeDocument/2006/relationships/hyperlink" Target="http://bnow-web:8080/B2B/page/debug/version.jsp" TargetMode="External"/><Relationship Id="rId36" Type="http://schemas.openxmlformats.org/officeDocument/2006/relationships/hyperlink" Target="http://bnow-web.cic.muc:8261/B2B-XFR/page/debug/version.jsp" TargetMode="External"/><Relationship Id="rId49" Type="http://schemas.openxmlformats.org/officeDocument/2006/relationships/package" Target="embeddings/Microsoft_Excel_Worksheet2.xlsx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31" Type="http://schemas.openxmlformats.org/officeDocument/2006/relationships/image" Target="media/image4.emf"/><Relationship Id="rId44" Type="http://schemas.openxmlformats.org/officeDocument/2006/relationships/image" Target="media/image7.emf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&#252;rgen%20Kamleiter\Desktop\Vorlage_Dokumentation_V.3%20(1)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CIC_KundenDokumente" ma:contentTypeID="0x0101008F742F2D7E58D347A8B6FFB64320D64B00FAB04D52B198354AB43A9EE1700A2DC8" ma:contentTypeVersion="3" ma:contentTypeDescription="" ma:contentTypeScope="" ma:versionID="74b734c75bb9d9c45cf6d9804fcaed20">
  <xsd:schema xmlns:xsd="http://www.w3.org/2001/XMLSchema" xmlns:xs="http://www.w3.org/2001/XMLSchema" xmlns:p="http://schemas.microsoft.com/office/2006/metadata/properties" xmlns:ns2="8a9a26e0-ede4-43c9-8ba1-9b3a3087e0fe" targetNamespace="http://schemas.microsoft.com/office/2006/metadata/properties" ma:root="true" ma:fieldsID="64866063312ac4efa6065609f3a294bf" ns2:_="">
    <xsd:import namespace="8a9a26e0-ede4-43c9-8ba1-9b3a3087e0fe"/>
    <xsd:element name="properties">
      <xsd:complexType>
        <xsd:sequence>
          <xsd:element name="documentManagement">
            <xsd:complexType>
              <xsd:all>
                <xsd:element ref="ns2:Kategorie_Projekte" minOccurs="0"/>
                <xsd:element ref="ns2:Meta_KundenseiteTaxHTField0" minOccurs="0"/>
                <xsd:element ref="ns2:TaxCatchAll" minOccurs="0"/>
                <xsd:element ref="ns2:TaxCatchAllLabe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9a26e0-ede4-43c9-8ba1-9b3a3087e0fe" elementFormDefault="qualified">
    <xsd:import namespace="http://schemas.microsoft.com/office/2006/documentManagement/types"/>
    <xsd:import namespace="http://schemas.microsoft.com/office/infopath/2007/PartnerControls"/>
    <xsd:element name="Kategorie_Projekte" ma:index="8" nillable="true" ma:displayName="Kategorie_Standard" ma:default="Konzept" ma:format="Dropdown" ma:internalName="Kategorie_Projekte">
      <xsd:simpleType>
        <xsd:restriction base="dms:Choice">
          <xsd:enumeration value="Konzept"/>
          <xsd:enumeration value="Anforderung"/>
          <xsd:enumeration value="Protokoll"/>
          <xsd:enumeration value="Status Report"/>
          <xsd:enumeration value="Organisation"/>
          <xsd:enumeration value="Offene Punkte Liste"/>
          <xsd:enumeration value="Arbeitsliste"/>
          <xsd:enumeration value="Dokumentation"/>
        </xsd:restriction>
      </xsd:simpleType>
    </xsd:element>
    <xsd:element name="Meta_KundenseiteTaxHTField0" ma:index="10" nillable="true" ma:taxonomy="true" ma:internalName="Meta_KundenseiteTaxHTField0" ma:taxonomyFieldName="Meta_Kundenseite" ma:displayName="Meta_Kundenseite" ma:default="" ma:fieldId="{6f671540-87f7-4309-adf5-91a9a85af5cb}" ma:taxonomyMulti="true" ma:sspId="2a359976-e98a-4240-9f79-8c1cdfc9a8f9" ma:termSetId="daf65d92-4bbe-4260-9c69-64102c03653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1" nillable="true" ma:displayName="Taxonomiespalte &quot;Alle abfangen&quot;" ma:hidden="true" ma:list="{42cb7202-f4e8-4359-a343-10df867e3717}" ma:internalName="TaxCatchAll" ma:showField="CatchAllData" ma:web="8a9a26e0-ede4-43c9-8ba1-9b3a3087e0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" nillable="true" ma:displayName="Taxonomiespalte &quot;Alle abfangen&quot;1" ma:hidden="true" ma:list="{42cb7202-f4e8-4359-a343-10df867e3717}" ma:internalName="TaxCatchAllLabel" ma:readOnly="true" ma:showField="CatchAllDataLabel" ma:web="8a9a26e0-ede4-43c9-8ba1-9b3a3087e0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ta_KundenseiteTaxHTField0 xmlns="8a9a26e0-ede4-43c9-8ba1-9b3a3087e0fe">
      <Terms xmlns="http://schemas.microsoft.com/office/infopath/2007/PartnerControls">
        <TermInfo xmlns="http://schemas.microsoft.com/office/infopath/2007/PartnerControls">
          <TermName xmlns="http://schemas.microsoft.com/office/infopath/2007/PartnerControls">IT/Architektur</TermName>
          <TermId xmlns="http://schemas.microsoft.com/office/infopath/2007/PartnerControls">6ad3807d-2692-4cbe-ac3c-f13c307939f9</TermId>
        </TermInfo>
      </Terms>
    </Meta_KundenseiteTaxHTField0>
    <Kategorie_Projekte xmlns="8a9a26e0-ede4-43c9-8ba1-9b3a3087e0fe">Dokumentation</Kategorie_Projekte>
    <TaxCatchAll xmlns="8a9a26e0-ede4-43c9-8ba1-9b3a3087e0fe">
      <Value>64</Value>
    </TaxCatchAl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D6AAF9-0B00-4EA3-8206-B1EBB9B12E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DF77BD-BA6E-44DF-A366-FFD097845D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9a26e0-ede4-43c9-8ba1-9b3a3087e0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22F329-567F-493B-BBB1-D57029763853}">
  <ds:schemaRefs>
    <ds:schemaRef ds:uri="http://schemas.microsoft.com/office/2006/metadata/properties"/>
    <ds:schemaRef ds:uri="http://schemas.microsoft.com/office/infopath/2007/PartnerControls"/>
    <ds:schemaRef ds:uri="8a9a26e0-ede4-43c9-8ba1-9b3a3087e0fe"/>
  </ds:schemaRefs>
</ds:datastoreItem>
</file>

<file path=customXml/itemProps4.xml><?xml version="1.0" encoding="utf-8"?>
<ds:datastoreItem xmlns:ds="http://schemas.openxmlformats.org/officeDocument/2006/customXml" ds:itemID="{F3B1EEAA-E06F-4A9E-8698-EB9A0EE3E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Vorlage_Dokumentation_V.3 (1).dotx</Template>
  <TotalTime>0</TotalTime>
  <Pages>16</Pages>
  <Words>1012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Vorlage Dokumentation</vt:lpstr>
    </vt:vector>
  </TitlesOfParts>
  <Company>C.I.C. Software GmbH</Company>
  <LinksUpToDate>false</LinksUpToDate>
  <CharactersWithSpaces>7376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Dokumentation</dc:title>
  <dc:creator>Jürgen Kamleiter</dc:creator>
  <cp:lastModifiedBy>admin</cp:lastModifiedBy>
  <cp:revision>2</cp:revision>
  <dcterms:created xsi:type="dcterms:W3CDTF">2013-10-14T07:12:00Z</dcterms:created>
  <dcterms:modified xsi:type="dcterms:W3CDTF">2013-10-14T07:12:00Z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0x0101008F742F2D7E58D347A8B6FFB64320D64B00FAB04D52B198354AB43A9EE1700A2DC8</vt:lpwstr>
  </property>
  <property fmtid="{D5CDD505-2E9C-101B-9397-08002B2CF9AE}" pid="3" name="Meta_Kundenseite">
    <vt:lpwstr>64;#IT/Architektur|6ad3807d-2692-4cbe-ac3c-f13c307939f9</vt:lpwstr>
  </property>
</Properties>
</file>