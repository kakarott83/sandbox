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CEF0FF" w14:textId="77777777" w:rsidR="00DD0061" w:rsidRPr="00DF1B2E" w:rsidRDefault="00DD0061" w:rsidP="00761709">
      <w:pPr>
        <w:pStyle w:val="Titel"/>
      </w:pPr>
    </w:p>
    <w:p w14:paraId="6ED0E6DE" w14:textId="73C127FB" w:rsidR="00DD0061" w:rsidRPr="00DD1EBE" w:rsidRDefault="00900361" w:rsidP="00761709">
      <w:pPr>
        <w:pStyle w:val="Titel"/>
      </w:pPr>
      <w:r>
        <w:t xml:space="preserve">BOS </w:t>
      </w:r>
      <w:proofErr w:type="spellStart"/>
      <w:r>
        <w:t>Webfrontend</w:t>
      </w:r>
      <w:proofErr w:type="spellEnd"/>
      <w:r>
        <w:t>/EAI –</w:t>
      </w:r>
      <w:proofErr w:type="spellStart"/>
      <w:r w:rsidR="00431917" w:rsidRPr="00431917">
        <w:t>TechnischeDokumentation</w:t>
      </w:r>
      <w:proofErr w:type="spellEnd"/>
      <w:r>
        <w:t xml:space="preserve"> </w:t>
      </w:r>
      <w:proofErr w:type="spellStart"/>
      <w:r>
        <w:t>BANKnow</w:t>
      </w:r>
      <w:proofErr w:type="spellEnd"/>
    </w:p>
    <w:p w14:paraId="5F35B69A" w14:textId="77777777" w:rsidR="00DD0061" w:rsidRPr="00DD1EBE" w:rsidRDefault="00DD0061" w:rsidP="00761709"/>
    <w:p w14:paraId="2AAB17C6" w14:textId="16661402" w:rsidR="00DD0061" w:rsidRPr="00DD1EBE" w:rsidRDefault="00DD0061" w:rsidP="00761709">
      <w:pPr>
        <w:pStyle w:val="Untertitel"/>
      </w:pPr>
    </w:p>
    <w:p w14:paraId="00BBDB01" w14:textId="77777777" w:rsidR="00DD0061" w:rsidRPr="00DD1EBE" w:rsidRDefault="00DD0061" w:rsidP="00761709"/>
    <w:p w14:paraId="41CD6132" w14:textId="72B176D6" w:rsidR="00DD0061" w:rsidRPr="00DD1EBE" w:rsidRDefault="00DD0061" w:rsidP="00761709">
      <w:pPr>
        <w:pStyle w:val="Untertitel"/>
      </w:pPr>
      <w:r w:rsidRPr="00DD1EBE">
        <w:t>Version:</w:t>
      </w:r>
      <w:r w:rsidRPr="00DD1EBE">
        <w:tab/>
      </w:r>
      <w:r w:rsidR="001B180F">
        <w:t>5.</w:t>
      </w:r>
      <w:r w:rsidR="00E81224">
        <w:t>3</w:t>
      </w:r>
    </w:p>
    <w:p w14:paraId="7F169EF7" w14:textId="77777777" w:rsidR="00DD0061" w:rsidRPr="00DD1EBE" w:rsidRDefault="00DD0061" w:rsidP="00761709"/>
    <w:p w14:paraId="21DD734D" w14:textId="11054F3E" w:rsidR="00DD0061" w:rsidRPr="00DD1EBE" w:rsidRDefault="00DD0061" w:rsidP="00761709">
      <w:pPr>
        <w:pStyle w:val="Untertitel"/>
      </w:pPr>
      <w:r w:rsidRPr="00DD1EBE">
        <w:t>Stand:</w:t>
      </w:r>
      <w:r w:rsidRPr="00DD1EBE">
        <w:tab/>
      </w:r>
      <w:r w:rsidR="00E81224">
        <w:t>09.07.2013</w:t>
      </w:r>
    </w:p>
    <w:p w14:paraId="479D1755" w14:textId="77777777" w:rsidR="00DD0061" w:rsidRPr="00DD1EBE" w:rsidRDefault="00DD0061" w:rsidP="00761709"/>
    <w:p w14:paraId="7094E0DB" w14:textId="513029A1" w:rsidR="00DD0061" w:rsidRPr="00DD1EBE" w:rsidRDefault="00DD0061" w:rsidP="00761709">
      <w:pPr>
        <w:pStyle w:val="Untertitel"/>
      </w:pPr>
      <w:r w:rsidRPr="00DD1EBE">
        <w:t>Autor:</w:t>
      </w:r>
      <w:r w:rsidRPr="00DD1EBE">
        <w:tab/>
      </w:r>
      <w:r w:rsidR="006F7CA0">
        <w:t xml:space="preserve">Markus Brüderl, </w:t>
      </w:r>
      <w:r w:rsidR="009D7492">
        <w:t>Jürgen Kamleiter</w:t>
      </w:r>
    </w:p>
    <w:p w14:paraId="1A832E9E" w14:textId="77777777" w:rsidR="00DD0061" w:rsidRPr="00DD1EBE" w:rsidRDefault="00DD0061" w:rsidP="00761709"/>
    <w:p w14:paraId="35A01D05" w14:textId="62E6C1F8" w:rsidR="00DD0061" w:rsidRPr="00B24DA5" w:rsidRDefault="00DD0061" w:rsidP="00761709">
      <w:pPr>
        <w:pStyle w:val="Untertitel"/>
      </w:pPr>
      <w:r w:rsidRPr="00B24DA5">
        <w:t>Status:</w:t>
      </w:r>
      <w:r w:rsidRPr="00B24DA5">
        <w:tab/>
      </w:r>
      <w:r w:rsidR="002D3271">
        <w:t>Konzept</w:t>
      </w:r>
    </w:p>
    <w:p w14:paraId="5A861671" w14:textId="77777777" w:rsidR="00DD0061" w:rsidRPr="00B24DA5" w:rsidRDefault="00DD0061" w:rsidP="00761709">
      <w:r w:rsidRPr="00B24DA5">
        <w:br w:type="page"/>
      </w:r>
    </w:p>
    <w:p w14:paraId="6517CDC8" w14:textId="77777777" w:rsidR="00DD0061" w:rsidRPr="00D33B4A" w:rsidRDefault="00DD0061" w:rsidP="00761709">
      <w:pPr>
        <w:pStyle w:val="Untertitel"/>
      </w:pPr>
      <w:r w:rsidRPr="00D33B4A">
        <w:lastRenderedPageBreak/>
        <w:t>Historie</w:t>
      </w:r>
    </w:p>
    <w:p w14:paraId="5D3E5E9A" w14:textId="77777777" w:rsidR="00DD0061" w:rsidRPr="00DC5D38" w:rsidRDefault="00DD0061" w:rsidP="0076170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992"/>
        <w:gridCol w:w="4253"/>
        <w:gridCol w:w="970"/>
        <w:gridCol w:w="992"/>
      </w:tblGrid>
      <w:tr w:rsidR="00DD0061" w:rsidRPr="00DC5D38" w14:paraId="6AE5FF09" w14:textId="77777777" w:rsidTr="00E81224">
        <w:tc>
          <w:tcPr>
            <w:tcW w:w="2093" w:type="dxa"/>
          </w:tcPr>
          <w:p w14:paraId="3CC017D5" w14:textId="77777777" w:rsidR="00DD0061" w:rsidRPr="00AE0CAE" w:rsidRDefault="00DD0061" w:rsidP="00761709">
            <w:r w:rsidRPr="00AE0CAE">
              <w:t>Autor</w:t>
            </w:r>
          </w:p>
        </w:tc>
        <w:tc>
          <w:tcPr>
            <w:tcW w:w="992" w:type="dxa"/>
          </w:tcPr>
          <w:p w14:paraId="305F10B6" w14:textId="77777777" w:rsidR="00DD0061" w:rsidRPr="00AE0CAE" w:rsidRDefault="00DD0061" w:rsidP="00761709">
            <w:r w:rsidRPr="00AE0CAE">
              <w:t>Version</w:t>
            </w:r>
          </w:p>
        </w:tc>
        <w:tc>
          <w:tcPr>
            <w:tcW w:w="4253" w:type="dxa"/>
          </w:tcPr>
          <w:p w14:paraId="4A10D0C9" w14:textId="77777777" w:rsidR="00DD0061" w:rsidRPr="00AE0CAE" w:rsidRDefault="00DD0061" w:rsidP="00761709">
            <w:r w:rsidRPr="00AE0CAE">
              <w:t>Änderung</w:t>
            </w:r>
          </w:p>
        </w:tc>
        <w:tc>
          <w:tcPr>
            <w:tcW w:w="970" w:type="dxa"/>
          </w:tcPr>
          <w:p w14:paraId="0226917B" w14:textId="77777777" w:rsidR="00DD0061" w:rsidRPr="00AE0CAE" w:rsidRDefault="00DD0061" w:rsidP="00761709">
            <w:r w:rsidRPr="00AE0CAE">
              <w:t>Kapitel</w:t>
            </w:r>
          </w:p>
        </w:tc>
        <w:tc>
          <w:tcPr>
            <w:tcW w:w="992" w:type="dxa"/>
          </w:tcPr>
          <w:p w14:paraId="1CA7C2B9" w14:textId="77777777" w:rsidR="00DD0061" w:rsidRPr="00AE0CAE" w:rsidRDefault="00DD0061" w:rsidP="00761709">
            <w:r w:rsidRPr="00AE0CAE">
              <w:t>Datum</w:t>
            </w:r>
          </w:p>
        </w:tc>
      </w:tr>
      <w:tr w:rsidR="002D3271" w:rsidRPr="00F01DF1" w14:paraId="4C5189F4" w14:textId="77777777" w:rsidTr="00E81224">
        <w:tc>
          <w:tcPr>
            <w:tcW w:w="2093" w:type="dxa"/>
          </w:tcPr>
          <w:p w14:paraId="6D850D07" w14:textId="0D07D67D" w:rsidR="002D3271" w:rsidRDefault="006F7CA0" w:rsidP="00761709">
            <w:r>
              <w:t>Markus Brüderl</w:t>
            </w:r>
          </w:p>
        </w:tc>
        <w:tc>
          <w:tcPr>
            <w:tcW w:w="992" w:type="dxa"/>
          </w:tcPr>
          <w:p w14:paraId="2451A920" w14:textId="266B79B2" w:rsidR="002D3271" w:rsidRDefault="002D3271" w:rsidP="00761709">
            <w:r>
              <w:t>3.1</w:t>
            </w:r>
          </w:p>
        </w:tc>
        <w:tc>
          <w:tcPr>
            <w:tcW w:w="4253" w:type="dxa"/>
          </w:tcPr>
          <w:p w14:paraId="6BD1F389" w14:textId="7AD78791" w:rsidR="002D3271" w:rsidRDefault="006F7CA0" w:rsidP="00761709">
            <w:r>
              <w:t>Überarbeitung im Rahmen R5.1</w:t>
            </w:r>
          </w:p>
        </w:tc>
        <w:tc>
          <w:tcPr>
            <w:tcW w:w="970" w:type="dxa"/>
          </w:tcPr>
          <w:p w14:paraId="7078B079" w14:textId="6AC78969" w:rsidR="002D3271" w:rsidRDefault="006F7CA0" w:rsidP="00761709">
            <w:r>
              <w:t>Alle</w:t>
            </w:r>
          </w:p>
        </w:tc>
        <w:tc>
          <w:tcPr>
            <w:tcW w:w="992" w:type="dxa"/>
          </w:tcPr>
          <w:p w14:paraId="61170CC3" w14:textId="1633A5CE" w:rsidR="002D3271" w:rsidRDefault="006F7CA0" w:rsidP="00761709">
            <w:r>
              <w:t>11.01.13</w:t>
            </w:r>
          </w:p>
        </w:tc>
      </w:tr>
      <w:tr w:rsidR="006F7CA0" w:rsidRPr="00F01DF1" w14:paraId="51D78ABF" w14:textId="77777777" w:rsidTr="00E81224">
        <w:tc>
          <w:tcPr>
            <w:tcW w:w="2093" w:type="dxa"/>
          </w:tcPr>
          <w:p w14:paraId="4081392B" w14:textId="566C7F0A" w:rsidR="006F7CA0" w:rsidRDefault="006F7CA0" w:rsidP="00761709">
            <w:r>
              <w:t>Ralph Berger</w:t>
            </w:r>
          </w:p>
        </w:tc>
        <w:tc>
          <w:tcPr>
            <w:tcW w:w="992" w:type="dxa"/>
          </w:tcPr>
          <w:p w14:paraId="387B040F" w14:textId="1B528D1C" w:rsidR="006F7CA0" w:rsidRDefault="006F7CA0" w:rsidP="00761709">
            <w:r>
              <w:t>4.0</w:t>
            </w:r>
          </w:p>
        </w:tc>
        <w:tc>
          <w:tcPr>
            <w:tcW w:w="4253" w:type="dxa"/>
          </w:tcPr>
          <w:p w14:paraId="62577A54" w14:textId="0BD4709C" w:rsidR="006F7CA0" w:rsidRDefault="006F7CA0" w:rsidP="00761709">
            <w:r>
              <w:t>Überarbeitung IIS 7.5</w:t>
            </w:r>
          </w:p>
        </w:tc>
        <w:tc>
          <w:tcPr>
            <w:tcW w:w="970" w:type="dxa"/>
          </w:tcPr>
          <w:p w14:paraId="50FCE246" w14:textId="6FF0BEFA" w:rsidR="006F7CA0" w:rsidRDefault="006F7CA0" w:rsidP="00761709">
            <w:r>
              <w:t>Alle</w:t>
            </w:r>
          </w:p>
        </w:tc>
        <w:tc>
          <w:tcPr>
            <w:tcW w:w="992" w:type="dxa"/>
          </w:tcPr>
          <w:p w14:paraId="108177A4" w14:textId="01DB6067" w:rsidR="006F7CA0" w:rsidRDefault="006F7CA0" w:rsidP="00761709">
            <w:r>
              <w:t>16.01.13</w:t>
            </w:r>
          </w:p>
        </w:tc>
      </w:tr>
      <w:tr w:rsidR="00910D15" w:rsidRPr="00F01DF1" w14:paraId="382C7976" w14:textId="77777777" w:rsidTr="00E81224">
        <w:tc>
          <w:tcPr>
            <w:tcW w:w="2093" w:type="dxa"/>
          </w:tcPr>
          <w:p w14:paraId="0A5217E0" w14:textId="30A582C0" w:rsidR="00910D15" w:rsidRDefault="00910D15" w:rsidP="00761709">
            <w:r>
              <w:t>Ralph Berger</w:t>
            </w:r>
          </w:p>
        </w:tc>
        <w:tc>
          <w:tcPr>
            <w:tcW w:w="992" w:type="dxa"/>
          </w:tcPr>
          <w:p w14:paraId="0A6A9F68" w14:textId="5895D9BD" w:rsidR="00910D15" w:rsidRDefault="00910D15" w:rsidP="00761709">
            <w:r>
              <w:t>4.1</w:t>
            </w:r>
          </w:p>
        </w:tc>
        <w:tc>
          <w:tcPr>
            <w:tcW w:w="4253" w:type="dxa"/>
          </w:tcPr>
          <w:p w14:paraId="377200A5" w14:textId="07CF0746" w:rsidR="00910D15" w:rsidRDefault="00910D15" w:rsidP="00761709">
            <w:r>
              <w:t>Ergänzung Oracle Client</w:t>
            </w:r>
          </w:p>
        </w:tc>
        <w:tc>
          <w:tcPr>
            <w:tcW w:w="970" w:type="dxa"/>
          </w:tcPr>
          <w:p w14:paraId="2B8F85B2" w14:textId="2C56B337" w:rsidR="00910D15" w:rsidRDefault="00910D15" w:rsidP="00761709">
            <w:r>
              <w:t>Alle</w:t>
            </w:r>
          </w:p>
        </w:tc>
        <w:tc>
          <w:tcPr>
            <w:tcW w:w="992" w:type="dxa"/>
          </w:tcPr>
          <w:p w14:paraId="3C08C9A4" w14:textId="152613F5" w:rsidR="00910D15" w:rsidRDefault="00910D15" w:rsidP="00761709">
            <w:r>
              <w:t>17.01.13</w:t>
            </w:r>
          </w:p>
        </w:tc>
      </w:tr>
      <w:tr w:rsidR="0014638D" w:rsidRPr="00F01DF1" w14:paraId="22BBD33D" w14:textId="77777777" w:rsidTr="00E81224">
        <w:tc>
          <w:tcPr>
            <w:tcW w:w="2093" w:type="dxa"/>
          </w:tcPr>
          <w:p w14:paraId="0FC89B48" w14:textId="2C605417" w:rsidR="0014638D" w:rsidRDefault="0014638D" w:rsidP="00761709">
            <w:r>
              <w:t>Gregor Horochowski</w:t>
            </w:r>
          </w:p>
        </w:tc>
        <w:tc>
          <w:tcPr>
            <w:tcW w:w="992" w:type="dxa"/>
          </w:tcPr>
          <w:p w14:paraId="1DF9E3A3" w14:textId="0686BA3F" w:rsidR="0014638D" w:rsidRDefault="0014638D" w:rsidP="00761709">
            <w:r>
              <w:t>4.2</w:t>
            </w:r>
          </w:p>
        </w:tc>
        <w:tc>
          <w:tcPr>
            <w:tcW w:w="4253" w:type="dxa"/>
          </w:tcPr>
          <w:p w14:paraId="169EACD3" w14:textId="4000D7DB" w:rsidR="0014638D" w:rsidRDefault="0014638D" w:rsidP="00761709">
            <w:r>
              <w:t xml:space="preserve">Neuer Parameter in </w:t>
            </w:r>
            <w:proofErr w:type="spellStart"/>
            <w:r>
              <w:t>web.config</w:t>
            </w:r>
            <w:proofErr w:type="spellEnd"/>
          </w:p>
        </w:tc>
        <w:tc>
          <w:tcPr>
            <w:tcW w:w="970" w:type="dxa"/>
          </w:tcPr>
          <w:p w14:paraId="6058CE80" w14:textId="7B65CFAF" w:rsidR="0014638D" w:rsidRDefault="0014638D" w:rsidP="00761709">
            <w:r>
              <w:t>3.1</w:t>
            </w:r>
          </w:p>
        </w:tc>
        <w:tc>
          <w:tcPr>
            <w:tcW w:w="992" w:type="dxa"/>
          </w:tcPr>
          <w:p w14:paraId="49F6F903" w14:textId="0BDD78B2" w:rsidR="0014638D" w:rsidRDefault="0014638D" w:rsidP="00761709">
            <w:r>
              <w:t>15.02.13</w:t>
            </w:r>
          </w:p>
        </w:tc>
      </w:tr>
      <w:tr w:rsidR="00DF6C09" w:rsidRPr="00F01DF1" w14:paraId="6DBCF0B6" w14:textId="77777777" w:rsidTr="00E81224">
        <w:tc>
          <w:tcPr>
            <w:tcW w:w="2093" w:type="dxa"/>
          </w:tcPr>
          <w:p w14:paraId="667CD0EF" w14:textId="36A50383" w:rsidR="00DF6C09" w:rsidRDefault="002C7EBC" w:rsidP="00761709">
            <w:r>
              <w:t>Ralph Berger</w:t>
            </w:r>
          </w:p>
        </w:tc>
        <w:tc>
          <w:tcPr>
            <w:tcW w:w="992" w:type="dxa"/>
          </w:tcPr>
          <w:p w14:paraId="5D685EDA" w14:textId="73847E0C" w:rsidR="00DF6C09" w:rsidRDefault="002C7EBC" w:rsidP="00761709">
            <w:r>
              <w:t>4.3</w:t>
            </w:r>
          </w:p>
        </w:tc>
        <w:tc>
          <w:tcPr>
            <w:tcW w:w="4253" w:type="dxa"/>
          </w:tcPr>
          <w:p w14:paraId="080BBEF8" w14:textId="3CE47ACF" w:rsidR="00DF6C09" w:rsidRDefault="002C7EBC" w:rsidP="00761709">
            <w:r>
              <w:t>32 Bit Erweiterungen installieren</w:t>
            </w:r>
          </w:p>
        </w:tc>
        <w:tc>
          <w:tcPr>
            <w:tcW w:w="970" w:type="dxa"/>
          </w:tcPr>
          <w:p w14:paraId="45A9E78A" w14:textId="24483922" w:rsidR="00DF6C09" w:rsidRDefault="002C7EBC" w:rsidP="00761709">
            <w:r>
              <w:t>4.3</w:t>
            </w:r>
          </w:p>
        </w:tc>
        <w:tc>
          <w:tcPr>
            <w:tcW w:w="992" w:type="dxa"/>
          </w:tcPr>
          <w:p w14:paraId="222482DC" w14:textId="01C49057" w:rsidR="00DF6C09" w:rsidRDefault="002C7EBC" w:rsidP="00761709">
            <w:r>
              <w:t>20.02.13</w:t>
            </w:r>
          </w:p>
        </w:tc>
      </w:tr>
      <w:tr w:rsidR="00FC06C3" w:rsidRPr="00F01DF1" w14:paraId="519CC0F7" w14:textId="77777777" w:rsidTr="00E81224">
        <w:tc>
          <w:tcPr>
            <w:tcW w:w="2093" w:type="dxa"/>
          </w:tcPr>
          <w:p w14:paraId="6D50FAF4" w14:textId="438B403A" w:rsidR="00FC06C3" w:rsidRDefault="00FC06C3" w:rsidP="00761709">
            <w:r>
              <w:t>Ralph Berger</w:t>
            </w:r>
          </w:p>
        </w:tc>
        <w:tc>
          <w:tcPr>
            <w:tcW w:w="992" w:type="dxa"/>
          </w:tcPr>
          <w:p w14:paraId="56B85F05" w14:textId="502BD387" w:rsidR="00FC06C3" w:rsidRDefault="00FC06C3" w:rsidP="00761709">
            <w:r>
              <w:t>4.4</w:t>
            </w:r>
          </w:p>
        </w:tc>
        <w:tc>
          <w:tcPr>
            <w:tcW w:w="4253" w:type="dxa"/>
          </w:tcPr>
          <w:p w14:paraId="7A2230BC" w14:textId="3C5EAF72" w:rsidR="00FC06C3" w:rsidRDefault="00FC06C3" w:rsidP="00761709">
            <w:r>
              <w:t>Datenbank Anbindung - Fehlercodes</w:t>
            </w:r>
          </w:p>
        </w:tc>
        <w:tc>
          <w:tcPr>
            <w:tcW w:w="970" w:type="dxa"/>
          </w:tcPr>
          <w:p w14:paraId="0CB4880C" w14:textId="17534468" w:rsidR="00FC06C3" w:rsidRDefault="00D82A6A" w:rsidP="00761709">
            <w:r>
              <w:t>8.1</w:t>
            </w:r>
          </w:p>
        </w:tc>
        <w:tc>
          <w:tcPr>
            <w:tcW w:w="992" w:type="dxa"/>
          </w:tcPr>
          <w:p w14:paraId="04D3EFA2" w14:textId="0F572630" w:rsidR="00FC06C3" w:rsidRDefault="00FC06C3" w:rsidP="00761709">
            <w:r>
              <w:t>2</w:t>
            </w:r>
            <w:r w:rsidR="00D82A6A">
              <w:t>7</w:t>
            </w:r>
            <w:r>
              <w:t>.0</w:t>
            </w:r>
            <w:r w:rsidR="00D82A6A">
              <w:t>2</w:t>
            </w:r>
            <w:r>
              <w:t>.13</w:t>
            </w:r>
          </w:p>
        </w:tc>
      </w:tr>
      <w:tr w:rsidR="007E256C" w:rsidRPr="00F01DF1" w14:paraId="07AEB8C7" w14:textId="77777777" w:rsidTr="00E81224">
        <w:tc>
          <w:tcPr>
            <w:tcW w:w="2093" w:type="dxa"/>
          </w:tcPr>
          <w:p w14:paraId="16A2A4AB" w14:textId="54F3626A" w:rsidR="007E256C" w:rsidRDefault="007E256C" w:rsidP="00761709">
            <w:r>
              <w:t>Jürgen Kamleiter</w:t>
            </w:r>
          </w:p>
        </w:tc>
        <w:tc>
          <w:tcPr>
            <w:tcW w:w="992" w:type="dxa"/>
          </w:tcPr>
          <w:p w14:paraId="7893E8A5" w14:textId="18135839" w:rsidR="007E256C" w:rsidRDefault="007E256C" w:rsidP="00761709">
            <w:r>
              <w:t>4.5</w:t>
            </w:r>
          </w:p>
        </w:tc>
        <w:tc>
          <w:tcPr>
            <w:tcW w:w="4253" w:type="dxa"/>
          </w:tcPr>
          <w:p w14:paraId="5D50E871" w14:textId="392C42C5" w:rsidR="007E256C" w:rsidRDefault="007E256C" w:rsidP="00761709">
            <w:r>
              <w:t>Anpassung Simple Service Konfiguration</w:t>
            </w:r>
          </w:p>
        </w:tc>
        <w:tc>
          <w:tcPr>
            <w:tcW w:w="970" w:type="dxa"/>
          </w:tcPr>
          <w:p w14:paraId="03F2237A" w14:textId="720A6504" w:rsidR="007E256C" w:rsidRDefault="007E256C" w:rsidP="00761709">
            <w:r>
              <w:t>3.3</w:t>
            </w:r>
          </w:p>
        </w:tc>
        <w:tc>
          <w:tcPr>
            <w:tcW w:w="992" w:type="dxa"/>
          </w:tcPr>
          <w:p w14:paraId="7B47AC6D" w14:textId="13D24869" w:rsidR="007E256C" w:rsidRDefault="007E256C" w:rsidP="00761709">
            <w:r>
              <w:t>30.04.13</w:t>
            </w:r>
          </w:p>
        </w:tc>
      </w:tr>
      <w:tr w:rsidR="00F804DA" w:rsidRPr="00F01DF1" w14:paraId="3903ADA3" w14:textId="77777777" w:rsidTr="00E81224">
        <w:tc>
          <w:tcPr>
            <w:tcW w:w="2093" w:type="dxa"/>
          </w:tcPr>
          <w:p w14:paraId="45AD31D2" w14:textId="5D29230D" w:rsidR="00F804DA" w:rsidRDefault="00F804DA" w:rsidP="00761709">
            <w:r>
              <w:t>Ralph Berger</w:t>
            </w:r>
          </w:p>
        </w:tc>
        <w:tc>
          <w:tcPr>
            <w:tcW w:w="992" w:type="dxa"/>
          </w:tcPr>
          <w:p w14:paraId="205D111E" w14:textId="0E328597" w:rsidR="00F804DA" w:rsidRDefault="00F804DA" w:rsidP="00761709">
            <w:r>
              <w:t>4.6</w:t>
            </w:r>
          </w:p>
        </w:tc>
        <w:tc>
          <w:tcPr>
            <w:tcW w:w="4253" w:type="dxa"/>
          </w:tcPr>
          <w:p w14:paraId="2D667ED8" w14:textId="433B997E" w:rsidR="00F804DA" w:rsidRDefault="00F804DA" w:rsidP="00761709">
            <w:r>
              <w:t>Ergänzung ZEK Batch Service</w:t>
            </w:r>
          </w:p>
        </w:tc>
        <w:tc>
          <w:tcPr>
            <w:tcW w:w="970" w:type="dxa"/>
          </w:tcPr>
          <w:p w14:paraId="501D013B" w14:textId="176A6863" w:rsidR="00F804DA" w:rsidRDefault="00F804DA" w:rsidP="00761709">
            <w:r>
              <w:t>3</w:t>
            </w:r>
            <w:r w:rsidR="004D4C9A">
              <w:t>.3</w:t>
            </w:r>
          </w:p>
        </w:tc>
        <w:tc>
          <w:tcPr>
            <w:tcW w:w="992" w:type="dxa"/>
          </w:tcPr>
          <w:p w14:paraId="03C50955" w14:textId="77775E38" w:rsidR="00F804DA" w:rsidRDefault="00F804DA" w:rsidP="00761709">
            <w:r>
              <w:t>02.05.13</w:t>
            </w:r>
          </w:p>
        </w:tc>
      </w:tr>
      <w:tr w:rsidR="003A6A09" w:rsidRPr="00F01DF1" w14:paraId="2EF7D6E0" w14:textId="77777777" w:rsidTr="00E81224">
        <w:tc>
          <w:tcPr>
            <w:tcW w:w="2093" w:type="dxa"/>
          </w:tcPr>
          <w:p w14:paraId="0B7DB616" w14:textId="476F9F00" w:rsidR="003A6A09" w:rsidRDefault="003A6A09" w:rsidP="00761709">
            <w:r>
              <w:t>Jürgen Kamleiter</w:t>
            </w:r>
          </w:p>
        </w:tc>
        <w:tc>
          <w:tcPr>
            <w:tcW w:w="992" w:type="dxa"/>
          </w:tcPr>
          <w:p w14:paraId="70BF1D51" w14:textId="0367651C" w:rsidR="003A6A09" w:rsidRDefault="003A6A09" w:rsidP="00761709">
            <w:r>
              <w:t>4.7</w:t>
            </w:r>
          </w:p>
        </w:tc>
        <w:tc>
          <w:tcPr>
            <w:tcW w:w="4253" w:type="dxa"/>
          </w:tcPr>
          <w:p w14:paraId="6ED49686" w14:textId="0116B454" w:rsidR="003A6A09" w:rsidRDefault="003A6A09" w:rsidP="00761709">
            <w:r>
              <w:t xml:space="preserve">Umstellung </w:t>
            </w:r>
            <w:proofErr w:type="spellStart"/>
            <w:r>
              <w:t>WebServices</w:t>
            </w:r>
            <w:proofErr w:type="spellEnd"/>
            <w:r>
              <w:t xml:space="preserve"> auf 64 </w:t>
            </w:r>
            <w:proofErr w:type="spellStart"/>
            <w:r>
              <w:t>bit</w:t>
            </w:r>
            <w:proofErr w:type="spellEnd"/>
          </w:p>
        </w:tc>
        <w:tc>
          <w:tcPr>
            <w:tcW w:w="970" w:type="dxa"/>
          </w:tcPr>
          <w:p w14:paraId="6C9F744F" w14:textId="6095C62A" w:rsidR="003A6A09" w:rsidRDefault="006F30D6" w:rsidP="00761709">
            <w:r>
              <w:t>3.0</w:t>
            </w:r>
          </w:p>
        </w:tc>
        <w:tc>
          <w:tcPr>
            <w:tcW w:w="992" w:type="dxa"/>
          </w:tcPr>
          <w:p w14:paraId="3C3DEE9D" w14:textId="71EEF83A" w:rsidR="003A6A09" w:rsidRDefault="003A6A09" w:rsidP="00761709">
            <w:r>
              <w:t>07.05.13</w:t>
            </w:r>
          </w:p>
        </w:tc>
      </w:tr>
      <w:tr w:rsidR="004A79BC" w:rsidRPr="00F01DF1" w14:paraId="401B0FE9" w14:textId="77777777" w:rsidTr="00E81224">
        <w:tc>
          <w:tcPr>
            <w:tcW w:w="2093" w:type="dxa"/>
          </w:tcPr>
          <w:p w14:paraId="16DD0AA7" w14:textId="006EE05C" w:rsidR="004A79BC" w:rsidRDefault="004A79BC" w:rsidP="00761709">
            <w:r>
              <w:t>Jürgen Kamleiter</w:t>
            </w:r>
          </w:p>
        </w:tc>
        <w:tc>
          <w:tcPr>
            <w:tcW w:w="992" w:type="dxa"/>
          </w:tcPr>
          <w:p w14:paraId="38EE782B" w14:textId="26A990FD" w:rsidR="004A79BC" w:rsidRDefault="001B180F" w:rsidP="00761709">
            <w:r>
              <w:t>5.0</w:t>
            </w:r>
          </w:p>
        </w:tc>
        <w:tc>
          <w:tcPr>
            <w:tcW w:w="4253" w:type="dxa"/>
          </w:tcPr>
          <w:p w14:paraId="2F84D8BF" w14:textId="32E4BE73" w:rsidR="004A79BC" w:rsidRDefault="004A79BC" w:rsidP="001B180F">
            <w:r>
              <w:t xml:space="preserve">Anpassungen </w:t>
            </w:r>
            <w:r w:rsidR="001B180F">
              <w:t>aufgrund Änderungen Release 6</w:t>
            </w:r>
          </w:p>
        </w:tc>
        <w:tc>
          <w:tcPr>
            <w:tcW w:w="970" w:type="dxa"/>
          </w:tcPr>
          <w:p w14:paraId="167BEA09" w14:textId="0C6B1E51" w:rsidR="004A79BC" w:rsidRDefault="001B180F" w:rsidP="00761709">
            <w:r>
              <w:t>Alle</w:t>
            </w:r>
          </w:p>
        </w:tc>
        <w:tc>
          <w:tcPr>
            <w:tcW w:w="992" w:type="dxa"/>
          </w:tcPr>
          <w:p w14:paraId="2ACE1C29" w14:textId="0476C96B" w:rsidR="004A79BC" w:rsidRDefault="001B180F" w:rsidP="00761709">
            <w:r>
              <w:t>17.05.13</w:t>
            </w:r>
          </w:p>
        </w:tc>
      </w:tr>
      <w:tr w:rsidR="009D7492" w:rsidRPr="00F01DF1" w14:paraId="3E0DCECD" w14:textId="77777777" w:rsidTr="00E81224">
        <w:tc>
          <w:tcPr>
            <w:tcW w:w="2093" w:type="dxa"/>
            <w:tcBorders>
              <w:top w:val="single" w:sz="4" w:space="0" w:color="auto"/>
              <w:left w:val="single" w:sz="4" w:space="0" w:color="auto"/>
              <w:bottom w:val="single" w:sz="4" w:space="0" w:color="auto"/>
              <w:right w:val="single" w:sz="4" w:space="0" w:color="auto"/>
            </w:tcBorders>
          </w:tcPr>
          <w:p w14:paraId="2DF4B6F4" w14:textId="77777777" w:rsidR="009D7492" w:rsidRDefault="009D7492" w:rsidP="009D7492">
            <w:r>
              <w:t xml:space="preserve">Vladimir </w:t>
            </w:r>
          </w:p>
          <w:p w14:paraId="11C0E558" w14:textId="201B6C29" w:rsidR="009D7492" w:rsidRDefault="009D7492" w:rsidP="009D7492">
            <w:r>
              <w:t>Yantsalovskyy</w:t>
            </w:r>
          </w:p>
        </w:tc>
        <w:tc>
          <w:tcPr>
            <w:tcW w:w="992" w:type="dxa"/>
            <w:tcBorders>
              <w:top w:val="single" w:sz="4" w:space="0" w:color="auto"/>
              <w:left w:val="single" w:sz="4" w:space="0" w:color="auto"/>
              <w:bottom w:val="single" w:sz="4" w:space="0" w:color="auto"/>
              <w:right w:val="single" w:sz="4" w:space="0" w:color="auto"/>
            </w:tcBorders>
          </w:tcPr>
          <w:p w14:paraId="302B2D06" w14:textId="77777777" w:rsidR="009D7492" w:rsidRDefault="009D7492" w:rsidP="009824F8">
            <w:r>
              <w:t>5.1</w:t>
            </w:r>
          </w:p>
        </w:tc>
        <w:tc>
          <w:tcPr>
            <w:tcW w:w="4253" w:type="dxa"/>
            <w:tcBorders>
              <w:top w:val="single" w:sz="4" w:space="0" w:color="auto"/>
              <w:left w:val="single" w:sz="4" w:space="0" w:color="auto"/>
              <w:bottom w:val="single" w:sz="4" w:space="0" w:color="auto"/>
              <w:right w:val="single" w:sz="4" w:space="0" w:color="auto"/>
            </w:tcBorders>
          </w:tcPr>
          <w:p w14:paraId="036B00AC" w14:textId="5CAA91DF" w:rsidR="009D7492" w:rsidRDefault="009D7492" w:rsidP="009824F8">
            <w:r>
              <w:t xml:space="preserve">Überarbeitung IIS 7.5 - </w:t>
            </w:r>
            <w:r w:rsidRPr="007A5F67">
              <w:t>Konfiguration</w:t>
            </w:r>
            <w:r>
              <w:t xml:space="preserve"> HTTPS</w:t>
            </w:r>
          </w:p>
        </w:tc>
        <w:tc>
          <w:tcPr>
            <w:tcW w:w="970" w:type="dxa"/>
            <w:tcBorders>
              <w:top w:val="single" w:sz="4" w:space="0" w:color="auto"/>
              <w:left w:val="single" w:sz="4" w:space="0" w:color="auto"/>
              <w:bottom w:val="single" w:sz="4" w:space="0" w:color="auto"/>
              <w:right w:val="single" w:sz="4" w:space="0" w:color="auto"/>
            </w:tcBorders>
          </w:tcPr>
          <w:p w14:paraId="3B057085" w14:textId="332D0746" w:rsidR="009D7492" w:rsidRDefault="009D7492" w:rsidP="009824F8">
            <w:r w:rsidRPr="007A5F67">
              <w:t>2.2.4.4</w:t>
            </w:r>
          </w:p>
        </w:tc>
        <w:tc>
          <w:tcPr>
            <w:tcW w:w="992" w:type="dxa"/>
            <w:tcBorders>
              <w:top w:val="single" w:sz="4" w:space="0" w:color="auto"/>
              <w:left w:val="single" w:sz="4" w:space="0" w:color="auto"/>
              <w:bottom w:val="single" w:sz="4" w:space="0" w:color="auto"/>
              <w:right w:val="single" w:sz="4" w:space="0" w:color="auto"/>
            </w:tcBorders>
          </w:tcPr>
          <w:p w14:paraId="5ABA7455" w14:textId="77777777" w:rsidR="009D7492" w:rsidRDefault="009D7492" w:rsidP="009824F8">
            <w:r>
              <w:t>14.06.13</w:t>
            </w:r>
          </w:p>
        </w:tc>
      </w:tr>
      <w:tr w:rsidR="00E81224" w:rsidRPr="00F01DF1" w14:paraId="40B425AF" w14:textId="77777777" w:rsidTr="00E81224">
        <w:tc>
          <w:tcPr>
            <w:tcW w:w="2093" w:type="dxa"/>
            <w:tcBorders>
              <w:top w:val="single" w:sz="4" w:space="0" w:color="auto"/>
              <w:left w:val="single" w:sz="4" w:space="0" w:color="auto"/>
              <w:bottom w:val="single" w:sz="4" w:space="0" w:color="auto"/>
              <w:right w:val="single" w:sz="4" w:space="0" w:color="auto"/>
            </w:tcBorders>
          </w:tcPr>
          <w:p w14:paraId="55E1014E" w14:textId="77777777" w:rsidR="00E81224" w:rsidRDefault="00E81224" w:rsidP="00FE1511">
            <w:r>
              <w:t>Gregor Horochowski</w:t>
            </w:r>
          </w:p>
        </w:tc>
        <w:tc>
          <w:tcPr>
            <w:tcW w:w="992" w:type="dxa"/>
            <w:tcBorders>
              <w:top w:val="single" w:sz="4" w:space="0" w:color="auto"/>
              <w:left w:val="single" w:sz="4" w:space="0" w:color="auto"/>
              <w:bottom w:val="single" w:sz="4" w:space="0" w:color="auto"/>
              <w:right w:val="single" w:sz="4" w:space="0" w:color="auto"/>
            </w:tcBorders>
          </w:tcPr>
          <w:p w14:paraId="33FBEBE6" w14:textId="77777777" w:rsidR="00E81224" w:rsidRDefault="00E81224" w:rsidP="00FE1511">
            <w:r>
              <w:t>5.2</w:t>
            </w:r>
          </w:p>
        </w:tc>
        <w:tc>
          <w:tcPr>
            <w:tcW w:w="4253" w:type="dxa"/>
            <w:tcBorders>
              <w:top w:val="single" w:sz="4" w:space="0" w:color="auto"/>
              <w:left w:val="single" w:sz="4" w:space="0" w:color="auto"/>
              <w:bottom w:val="single" w:sz="4" w:space="0" w:color="auto"/>
              <w:right w:val="single" w:sz="4" w:space="0" w:color="auto"/>
            </w:tcBorders>
          </w:tcPr>
          <w:p w14:paraId="629592DF" w14:textId="77777777" w:rsidR="00E81224" w:rsidRDefault="00E81224" w:rsidP="00FE1511">
            <w:r>
              <w:t>Anpassung der log4net-Konfiguration</w:t>
            </w:r>
          </w:p>
        </w:tc>
        <w:tc>
          <w:tcPr>
            <w:tcW w:w="970" w:type="dxa"/>
            <w:tcBorders>
              <w:top w:val="single" w:sz="4" w:space="0" w:color="auto"/>
              <w:left w:val="single" w:sz="4" w:space="0" w:color="auto"/>
              <w:bottom w:val="single" w:sz="4" w:space="0" w:color="auto"/>
              <w:right w:val="single" w:sz="4" w:space="0" w:color="auto"/>
            </w:tcBorders>
          </w:tcPr>
          <w:p w14:paraId="1F305752" w14:textId="77777777" w:rsidR="00E81224" w:rsidRDefault="00E81224" w:rsidP="00FE1511">
            <w:r>
              <w:t>6.1</w:t>
            </w:r>
          </w:p>
        </w:tc>
        <w:tc>
          <w:tcPr>
            <w:tcW w:w="992" w:type="dxa"/>
            <w:tcBorders>
              <w:top w:val="single" w:sz="4" w:space="0" w:color="auto"/>
              <w:left w:val="single" w:sz="4" w:space="0" w:color="auto"/>
              <w:bottom w:val="single" w:sz="4" w:space="0" w:color="auto"/>
              <w:right w:val="single" w:sz="4" w:space="0" w:color="auto"/>
            </w:tcBorders>
          </w:tcPr>
          <w:p w14:paraId="1C92A441" w14:textId="77777777" w:rsidR="00E81224" w:rsidRDefault="00E81224" w:rsidP="00FE1511">
            <w:r>
              <w:t>18.06.13</w:t>
            </w:r>
          </w:p>
        </w:tc>
      </w:tr>
      <w:tr w:rsidR="009704A8" w:rsidRPr="00F01DF1" w14:paraId="007CA714" w14:textId="77777777" w:rsidTr="00E81224">
        <w:tc>
          <w:tcPr>
            <w:tcW w:w="2093" w:type="dxa"/>
            <w:tcBorders>
              <w:top w:val="single" w:sz="4" w:space="0" w:color="auto"/>
              <w:left w:val="single" w:sz="4" w:space="0" w:color="auto"/>
              <w:bottom w:val="single" w:sz="4" w:space="0" w:color="auto"/>
              <w:right w:val="single" w:sz="4" w:space="0" w:color="auto"/>
            </w:tcBorders>
          </w:tcPr>
          <w:p w14:paraId="66399BE7" w14:textId="77777777" w:rsidR="009704A8" w:rsidRDefault="009704A8" w:rsidP="000C55F4">
            <w:r>
              <w:t>Gregor Horochowski</w:t>
            </w:r>
          </w:p>
        </w:tc>
        <w:tc>
          <w:tcPr>
            <w:tcW w:w="992" w:type="dxa"/>
            <w:tcBorders>
              <w:top w:val="single" w:sz="4" w:space="0" w:color="auto"/>
              <w:left w:val="single" w:sz="4" w:space="0" w:color="auto"/>
              <w:bottom w:val="single" w:sz="4" w:space="0" w:color="auto"/>
              <w:right w:val="single" w:sz="4" w:space="0" w:color="auto"/>
            </w:tcBorders>
          </w:tcPr>
          <w:p w14:paraId="4B1EE46E" w14:textId="2BBD755F" w:rsidR="009704A8" w:rsidRDefault="009704A8" w:rsidP="000C55F4">
            <w:r>
              <w:t>5.</w:t>
            </w:r>
            <w:r w:rsidR="00E81224">
              <w:t>3</w:t>
            </w:r>
          </w:p>
        </w:tc>
        <w:tc>
          <w:tcPr>
            <w:tcW w:w="4253" w:type="dxa"/>
            <w:tcBorders>
              <w:top w:val="single" w:sz="4" w:space="0" w:color="auto"/>
              <w:left w:val="single" w:sz="4" w:space="0" w:color="auto"/>
              <w:bottom w:val="single" w:sz="4" w:space="0" w:color="auto"/>
              <w:right w:val="single" w:sz="4" w:space="0" w:color="auto"/>
            </w:tcBorders>
          </w:tcPr>
          <w:p w14:paraId="7B2E1EEF" w14:textId="14165EAB" w:rsidR="009704A8" w:rsidRDefault="00E81224" w:rsidP="000C55F4">
            <w:r>
              <w:t xml:space="preserve">IIS-Konfiguration, Parameter </w:t>
            </w:r>
            <w:proofErr w:type="spellStart"/>
            <w:r w:rsidRPr="00E81224">
              <w:t>uploadRead</w:t>
            </w:r>
            <w:r w:rsidRPr="00E81224">
              <w:t>A</w:t>
            </w:r>
            <w:r w:rsidRPr="00E81224">
              <w:t>headSize</w:t>
            </w:r>
            <w:proofErr w:type="spellEnd"/>
          </w:p>
        </w:tc>
        <w:tc>
          <w:tcPr>
            <w:tcW w:w="970" w:type="dxa"/>
            <w:tcBorders>
              <w:top w:val="single" w:sz="4" w:space="0" w:color="auto"/>
              <w:left w:val="single" w:sz="4" w:space="0" w:color="auto"/>
              <w:bottom w:val="single" w:sz="4" w:space="0" w:color="auto"/>
              <w:right w:val="single" w:sz="4" w:space="0" w:color="auto"/>
            </w:tcBorders>
          </w:tcPr>
          <w:p w14:paraId="3365A1E6" w14:textId="1F0C3DF8" w:rsidR="009704A8" w:rsidRDefault="00E81224" w:rsidP="000C55F4">
            <w:r>
              <w:t>2.2.4.5</w:t>
            </w:r>
          </w:p>
        </w:tc>
        <w:tc>
          <w:tcPr>
            <w:tcW w:w="992" w:type="dxa"/>
            <w:tcBorders>
              <w:top w:val="single" w:sz="4" w:space="0" w:color="auto"/>
              <w:left w:val="single" w:sz="4" w:space="0" w:color="auto"/>
              <w:bottom w:val="single" w:sz="4" w:space="0" w:color="auto"/>
              <w:right w:val="single" w:sz="4" w:space="0" w:color="auto"/>
            </w:tcBorders>
          </w:tcPr>
          <w:p w14:paraId="5D00BDC2" w14:textId="51B8496E" w:rsidR="009704A8" w:rsidRDefault="00E81224" w:rsidP="009704A8">
            <w:r>
              <w:t>09.07.13</w:t>
            </w:r>
          </w:p>
        </w:tc>
      </w:tr>
    </w:tbl>
    <w:p w14:paraId="30312D19" w14:textId="77777777" w:rsidR="00DD0061" w:rsidRDefault="00DD0061" w:rsidP="00761709"/>
    <w:p w14:paraId="551A5435" w14:textId="77777777" w:rsidR="009704A8" w:rsidRDefault="009704A8" w:rsidP="00761709"/>
    <w:p w14:paraId="6E1D4EF1" w14:textId="77777777" w:rsidR="009704A8" w:rsidRDefault="009704A8" w:rsidP="00761709"/>
    <w:p w14:paraId="756A5DA5" w14:textId="77777777" w:rsidR="009704A8" w:rsidRPr="00EC1EB6" w:rsidRDefault="009704A8" w:rsidP="00761709"/>
    <w:p w14:paraId="699BDB5E" w14:textId="77777777" w:rsidR="00DD0061" w:rsidRPr="00D33B4A" w:rsidRDefault="00DD0061" w:rsidP="00761709">
      <w:pPr>
        <w:pStyle w:val="Untertitel"/>
      </w:pPr>
      <w:r>
        <w:t>Revisionen</w:t>
      </w:r>
    </w:p>
    <w:p w14:paraId="1B3B8356" w14:textId="77777777" w:rsidR="00DD0061" w:rsidRPr="00DC5D38" w:rsidRDefault="00DD0061" w:rsidP="0076170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7"/>
        <w:gridCol w:w="913"/>
        <w:gridCol w:w="4522"/>
        <w:gridCol w:w="1218"/>
        <w:gridCol w:w="990"/>
      </w:tblGrid>
      <w:tr w:rsidR="00DD0061" w:rsidRPr="00DC5D38" w14:paraId="23F487EA" w14:textId="77777777" w:rsidTr="00C42FF6">
        <w:tc>
          <w:tcPr>
            <w:tcW w:w="1668" w:type="dxa"/>
          </w:tcPr>
          <w:p w14:paraId="552A3A15" w14:textId="77777777" w:rsidR="00DD0061" w:rsidRPr="00AE0CAE" w:rsidRDefault="00DD0061" w:rsidP="00761709">
            <w:r w:rsidRPr="00AE0CAE">
              <w:t>Revisor</w:t>
            </w:r>
          </w:p>
        </w:tc>
        <w:tc>
          <w:tcPr>
            <w:tcW w:w="850" w:type="dxa"/>
          </w:tcPr>
          <w:p w14:paraId="5003082D" w14:textId="77777777" w:rsidR="00DD0061" w:rsidRPr="00AE0CAE" w:rsidRDefault="00DD0061" w:rsidP="00761709">
            <w:r w:rsidRPr="00AE0CAE">
              <w:t>Version</w:t>
            </w:r>
          </w:p>
        </w:tc>
        <w:tc>
          <w:tcPr>
            <w:tcW w:w="4567" w:type="dxa"/>
          </w:tcPr>
          <w:p w14:paraId="1F5D8A4E" w14:textId="77777777" w:rsidR="00DD0061" w:rsidRPr="00AE0CAE" w:rsidRDefault="00DD0061" w:rsidP="00761709">
            <w:r w:rsidRPr="00AE0CAE">
              <w:t>Kommentar</w:t>
            </w:r>
          </w:p>
        </w:tc>
        <w:tc>
          <w:tcPr>
            <w:tcW w:w="1223" w:type="dxa"/>
          </w:tcPr>
          <w:p w14:paraId="628F91A6" w14:textId="77777777" w:rsidR="00DD0061" w:rsidRPr="00AE0CAE" w:rsidRDefault="00DD0061" w:rsidP="00761709">
            <w:r w:rsidRPr="00AE0CAE">
              <w:t>Kapitel</w:t>
            </w:r>
          </w:p>
        </w:tc>
        <w:tc>
          <w:tcPr>
            <w:tcW w:w="992" w:type="dxa"/>
          </w:tcPr>
          <w:p w14:paraId="38D379CD" w14:textId="77777777" w:rsidR="00DD0061" w:rsidRPr="00AE0CAE" w:rsidRDefault="00DD0061" w:rsidP="00761709">
            <w:r w:rsidRPr="00AE0CAE">
              <w:t>Datum</w:t>
            </w:r>
          </w:p>
        </w:tc>
      </w:tr>
      <w:tr w:rsidR="00DD0061" w:rsidRPr="00F01DF1" w14:paraId="4527907F" w14:textId="77777777" w:rsidTr="00C42FF6">
        <w:tc>
          <w:tcPr>
            <w:tcW w:w="1668" w:type="dxa"/>
          </w:tcPr>
          <w:p w14:paraId="770ED8B2" w14:textId="77777777" w:rsidR="00DD0061" w:rsidRPr="001364E6" w:rsidRDefault="00DD0061" w:rsidP="00761709"/>
        </w:tc>
        <w:tc>
          <w:tcPr>
            <w:tcW w:w="850" w:type="dxa"/>
          </w:tcPr>
          <w:p w14:paraId="0F9C29D1" w14:textId="77777777" w:rsidR="00DD0061" w:rsidRPr="00AE0CAE" w:rsidRDefault="00DD0061" w:rsidP="00761709">
            <w:pPr>
              <w:rPr>
                <w:highlight w:val="yellow"/>
              </w:rPr>
            </w:pPr>
          </w:p>
        </w:tc>
        <w:tc>
          <w:tcPr>
            <w:tcW w:w="4567" w:type="dxa"/>
          </w:tcPr>
          <w:p w14:paraId="74FCE1DB" w14:textId="77777777" w:rsidR="00DD0061" w:rsidRPr="00AE0CAE" w:rsidRDefault="00DD0061" w:rsidP="00761709">
            <w:pPr>
              <w:rPr>
                <w:highlight w:val="yellow"/>
              </w:rPr>
            </w:pPr>
          </w:p>
        </w:tc>
        <w:tc>
          <w:tcPr>
            <w:tcW w:w="1223" w:type="dxa"/>
          </w:tcPr>
          <w:p w14:paraId="247191D6" w14:textId="77777777" w:rsidR="00DD0061" w:rsidRPr="00AE0CAE" w:rsidRDefault="00DD0061" w:rsidP="00761709">
            <w:pPr>
              <w:rPr>
                <w:highlight w:val="yellow"/>
              </w:rPr>
            </w:pPr>
          </w:p>
        </w:tc>
        <w:tc>
          <w:tcPr>
            <w:tcW w:w="992" w:type="dxa"/>
          </w:tcPr>
          <w:p w14:paraId="33F47B36" w14:textId="77777777" w:rsidR="00DD0061" w:rsidRPr="00AE0CAE" w:rsidRDefault="00DD0061" w:rsidP="00761709">
            <w:pPr>
              <w:rPr>
                <w:highlight w:val="yellow"/>
              </w:rPr>
            </w:pPr>
          </w:p>
        </w:tc>
      </w:tr>
    </w:tbl>
    <w:p w14:paraId="2A18C99C" w14:textId="77777777" w:rsidR="00DD0061" w:rsidRPr="00EC1EB6" w:rsidRDefault="00DD0061" w:rsidP="00761709"/>
    <w:p w14:paraId="13FB35EC" w14:textId="77777777" w:rsidR="00DD0061" w:rsidRDefault="00DD0061" w:rsidP="00761709"/>
    <w:p w14:paraId="275066D1" w14:textId="77777777" w:rsidR="00DD0061" w:rsidRDefault="00DD0061" w:rsidP="00761709">
      <w:r>
        <w:br w:type="page"/>
      </w:r>
    </w:p>
    <w:sdt>
      <w:sdtPr>
        <w:rPr>
          <w:rFonts w:ascii="Times New Roman" w:eastAsia="Times New Roman" w:hAnsi="Times New Roman" w:cstheme="minorHAnsi"/>
          <w:b w:val="0"/>
          <w:iCs/>
          <w:color w:val="auto"/>
          <w:sz w:val="20"/>
          <w:szCs w:val="20"/>
          <w:lang w:eastAsia="de-CH"/>
        </w:rPr>
        <w:id w:val="-1771998126"/>
        <w:docPartObj>
          <w:docPartGallery w:val="Table of Contents"/>
          <w:docPartUnique/>
        </w:docPartObj>
      </w:sdtPr>
      <w:sdtEndPr>
        <w:rPr>
          <w:rFonts w:cs="Times New Roman"/>
          <w:sz w:val="22"/>
          <w:szCs w:val="22"/>
        </w:rPr>
      </w:sdtEndPr>
      <w:sdtContent>
        <w:p w14:paraId="52852FB9" w14:textId="77777777" w:rsidR="00DD0061" w:rsidRDefault="00DD0061" w:rsidP="00761709">
          <w:pPr>
            <w:pStyle w:val="Inhaltsverzeichnisberschrift"/>
          </w:pPr>
          <w:r>
            <w:t>Inhalt</w:t>
          </w:r>
        </w:p>
        <w:p w14:paraId="3A52CA1F" w14:textId="77777777" w:rsidR="00E81224" w:rsidRDefault="00DD0061">
          <w:pPr>
            <w:pStyle w:val="Verzeichnis1"/>
            <w:rPr>
              <w:rFonts w:asciiTheme="minorHAnsi" w:eastAsiaTheme="minorEastAsia" w:hAnsiTheme="minorHAnsi" w:cstheme="minorBidi"/>
              <w:b w:val="0"/>
              <w:iCs w:val="0"/>
              <w:caps w:val="0"/>
              <w:noProof/>
              <w:sz w:val="22"/>
              <w:lang w:eastAsia="de-DE"/>
            </w:rPr>
          </w:pPr>
          <w:r>
            <w:fldChar w:fldCharType="begin"/>
          </w:r>
          <w:r>
            <w:instrText xml:space="preserve"> TOC \o "1-3" \h \z \u </w:instrText>
          </w:r>
          <w:r>
            <w:fldChar w:fldCharType="separate"/>
          </w:r>
          <w:hyperlink w:anchor="_Toc361132764" w:history="1">
            <w:r w:rsidR="00E81224" w:rsidRPr="00A76721">
              <w:rPr>
                <w:rStyle w:val="Hyperlink"/>
                <w:noProof/>
              </w:rPr>
              <w:t>1</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Allgemeines</w:t>
            </w:r>
            <w:r w:rsidR="00E81224">
              <w:rPr>
                <w:noProof/>
                <w:webHidden/>
              </w:rPr>
              <w:tab/>
            </w:r>
            <w:r w:rsidR="00E81224">
              <w:rPr>
                <w:noProof/>
                <w:webHidden/>
              </w:rPr>
              <w:fldChar w:fldCharType="begin"/>
            </w:r>
            <w:r w:rsidR="00E81224">
              <w:rPr>
                <w:noProof/>
                <w:webHidden/>
              </w:rPr>
              <w:instrText xml:space="preserve"> PAGEREF _Toc361132764 \h </w:instrText>
            </w:r>
            <w:r w:rsidR="00E81224">
              <w:rPr>
                <w:noProof/>
                <w:webHidden/>
              </w:rPr>
            </w:r>
            <w:r w:rsidR="00E81224">
              <w:rPr>
                <w:noProof/>
                <w:webHidden/>
              </w:rPr>
              <w:fldChar w:fldCharType="separate"/>
            </w:r>
            <w:r w:rsidR="00E81224">
              <w:rPr>
                <w:noProof/>
                <w:webHidden/>
              </w:rPr>
              <w:t>5</w:t>
            </w:r>
            <w:r w:rsidR="00E81224">
              <w:rPr>
                <w:noProof/>
                <w:webHidden/>
              </w:rPr>
              <w:fldChar w:fldCharType="end"/>
            </w:r>
          </w:hyperlink>
        </w:p>
        <w:p w14:paraId="1520E60D"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65" w:history="1">
            <w:r w:rsidR="00E81224" w:rsidRPr="00A76721">
              <w:rPr>
                <w:rStyle w:val="Hyperlink"/>
                <w:noProof/>
              </w:rPr>
              <w:t>1.1</w:t>
            </w:r>
            <w:r w:rsidR="00E81224">
              <w:rPr>
                <w:rFonts w:asciiTheme="minorHAnsi" w:eastAsiaTheme="minorEastAsia" w:hAnsiTheme="minorHAnsi" w:cstheme="minorBidi"/>
                <w:b w:val="0"/>
                <w:iCs w:val="0"/>
                <w:noProof/>
                <w:lang w:eastAsia="de-DE"/>
              </w:rPr>
              <w:tab/>
            </w:r>
            <w:r w:rsidR="00E81224" w:rsidRPr="00A76721">
              <w:rPr>
                <w:rStyle w:val="Hyperlink"/>
                <w:noProof/>
              </w:rPr>
              <w:t>Dokumentenbeschreibung</w:t>
            </w:r>
            <w:r w:rsidR="00E81224">
              <w:rPr>
                <w:noProof/>
                <w:webHidden/>
              </w:rPr>
              <w:tab/>
            </w:r>
            <w:r w:rsidR="00E81224">
              <w:rPr>
                <w:noProof/>
                <w:webHidden/>
              </w:rPr>
              <w:fldChar w:fldCharType="begin"/>
            </w:r>
            <w:r w:rsidR="00E81224">
              <w:rPr>
                <w:noProof/>
                <w:webHidden/>
              </w:rPr>
              <w:instrText xml:space="preserve"> PAGEREF _Toc361132765 \h </w:instrText>
            </w:r>
            <w:r w:rsidR="00E81224">
              <w:rPr>
                <w:noProof/>
                <w:webHidden/>
              </w:rPr>
            </w:r>
            <w:r w:rsidR="00E81224">
              <w:rPr>
                <w:noProof/>
                <w:webHidden/>
              </w:rPr>
              <w:fldChar w:fldCharType="separate"/>
            </w:r>
            <w:r w:rsidR="00E81224">
              <w:rPr>
                <w:noProof/>
                <w:webHidden/>
              </w:rPr>
              <w:t>5</w:t>
            </w:r>
            <w:r w:rsidR="00E81224">
              <w:rPr>
                <w:noProof/>
                <w:webHidden/>
              </w:rPr>
              <w:fldChar w:fldCharType="end"/>
            </w:r>
          </w:hyperlink>
        </w:p>
        <w:p w14:paraId="2A262B95"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66" w:history="1">
            <w:r w:rsidR="00E81224" w:rsidRPr="00A76721">
              <w:rPr>
                <w:rStyle w:val="Hyperlink"/>
                <w:noProof/>
              </w:rPr>
              <w:t>1.2</w:t>
            </w:r>
            <w:r w:rsidR="00E81224">
              <w:rPr>
                <w:rFonts w:asciiTheme="minorHAnsi" w:eastAsiaTheme="minorEastAsia" w:hAnsiTheme="minorHAnsi" w:cstheme="minorBidi"/>
                <w:b w:val="0"/>
                <w:iCs w:val="0"/>
                <w:noProof/>
                <w:lang w:eastAsia="de-DE"/>
              </w:rPr>
              <w:tab/>
            </w:r>
            <w:r w:rsidR="00E81224" w:rsidRPr="00A76721">
              <w:rPr>
                <w:rStyle w:val="Hyperlink"/>
                <w:noProof/>
              </w:rPr>
              <w:t>Zielsetzung</w:t>
            </w:r>
            <w:r w:rsidR="00E81224">
              <w:rPr>
                <w:noProof/>
                <w:webHidden/>
              </w:rPr>
              <w:tab/>
            </w:r>
            <w:r w:rsidR="00E81224">
              <w:rPr>
                <w:noProof/>
                <w:webHidden/>
              </w:rPr>
              <w:fldChar w:fldCharType="begin"/>
            </w:r>
            <w:r w:rsidR="00E81224">
              <w:rPr>
                <w:noProof/>
                <w:webHidden/>
              </w:rPr>
              <w:instrText xml:space="preserve"> PAGEREF _Toc361132766 \h </w:instrText>
            </w:r>
            <w:r w:rsidR="00E81224">
              <w:rPr>
                <w:noProof/>
                <w:webHidden/>
              </w:rPr>
            </w:r>
            <w:r w:rsidR="00E81224">
              <w:rPr>
                <w:noProof/>
                <w:webHidden/>
              </w:rPr>
              <w:fldChar w:fldCharType="separate"/>
            </w:r>
            <w:r w:rsidR="00E81224">
              <w:rPr>
                <w:noProof/>
                <w:webHidden/>
              </w:rPr>
              <w:t>5</w:t>
            </w:r>
            <w:r w:rsidR="00E81224">
              <w:rPr>
                <w:noProof/>
                <w:webHidden/>
              </w:rPr>
              <w:fldChar w:fldCharType="end"/>
            </w:r>
          </w:hyperlink>
        </w:p>
        <w:p w14:paraId="1562C913" w14:textId="77777777" w:rsidR="00E81224" w:rsidRDefault="00B87910">
          <w:pPr>
            <w:pStyle w:val="Verzeichnis1"/>
            <w:rPr>
              <w:rFonts w:asciiTheme="minorHAnsi" w:eastAsiaTheme="minorEastAsia" w:hAnsiTheme="minorHAnsi" w:cstheme="minorBidi"/>
              <w:b w:val="0"/>
              <w:iCs w:val="0"/>
              <w:caps w:val="0"/>
              <w:noProof/>
              <w:sz w:val="22"/>
              <w:lang w:eastAsia="de-DE"/>
            </w:rPr>
          </w:pPr>
          <w:hyperlink w:anchor="_Toc361132767" w:history="1">
            <w:r w:rsidR="00E81224" w:rsidRPr="00A76721">
              <w:rPr>
                <w:rStyle w:val="Hyperlink"/>
                <w:noProof/>
              </w:rPr>
              <w:t>2</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Softwarevoraussetzungen</w:t>
            </w:r>
            <w:r w:rsidR="00E81224">
              <w:rPr>
                <w:noProof/>
                <w:webHidden/>
              </w:rPr>
              <w:tab/>
            </w:r>
            <w:r w:rsidR="00E81224">
              <w:rPr>
                <w:noProof/>
                <w:webHidden/>
              </w:rPr>
              <w:fldChar w:fldCharType="begin"/>
            </w:r>
            <w:r w:rsidR="00E81224">
              <w:rPr>
                <w:noProof/>
                <w:webHidden/>
              </w:rPr>
              <w:instrText xml:space="preserve"> PAGEREF _Toc361132767 \h </w:instrText>
            </w:r>
            <w:r w:rsidR="00E81224">
              <w:rPr>
                <w:noProof/>
                <w:webHidden/>
              </w:rPr>
            </w:r>
            <w:r w:rsidR="00E81224">
              <w:rPr>
                <w:noProof/>
                <w:webHidden/>
              </w:rPr>
              <w:fldChar w:fldCharType="separate"/>
            </w:r>
            <w:r w:rsidR="00E81224">
              <w:rPr>
                <w:noProof/>
                <w:webHidden/>
              </w:rPr>
              <w:t>5</w:t>
            </w:r>
            <w:r w:rsidR="00E81224">
              <w:rPr>
                <w:noProof/>
                <w:webHidden/>
              </w:rPr>
              <w:fldChar w:fldCharType="end"/>
            </w:r>
          </w:hyperlink>
        </w:p>
        <w:p w14:paraId="09C89E7F"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68" w:history="1">
            <w:r w:rsidR="00E81224" w:rsidRPr="00A76721">
              <w:rPr>
                <w:rStyle w:val="Hyperlink"/>
                <w:noProof/>
              </w:rPr>
              <w:t>2.1</w:t>
            </w:r>
            <w:r w:rsidR="00E81224">
              <w:rPr>
                <w:rFonts w:asciiTheme="minorHAnsi" w:eastAsiaTheme="minorEastAsia" w:hAnsiTheme="minorHAnsi" w:cstheme="minorBidi"/>
                <w:b w:val="0"/>
                <w:iCs w:val="0"/>
                <w:noProof/>
                <w:lang w:eastAsia="de-DE"/>
              </w:rPr>
              <w:tab/>
            </w:r>
            <w:r w:rsidR="00E81224" w:rsidRPr="00A76721">
              <w:rPr>
                <w:rStyle w:val="Hyperlink"/>
                <w:noProof/>
              </w:rPr>
              <w:t>Oracle Client installieren</w:t>
            </w:r>
            <w:r w:rsidR="00E81224">
              <w:rPr>
                <w:noProof/>
                <w:webHidden/>
              </w:rPr>
              <w:tab/>
            </w:r>
            <w:r w:rsidR="00E81224">
              <w:rPr>
                <w:noProof/>
                <w:webHidden/>
              </w:rPr>
              <w:fldChar w:fldCharType="begin"/>
            </w:r>
            <w:r w:rsidR="00E81224">
              <w:rPr>
                <w:noProof/>
                <w:webHidden/>
              </w:rPr>
              <w:instrText xml:space="preserve"> PAGEREF _Toc361132768 \h </w:instrText>
            </w:r>
            <w:r w:rsidR="00E81224">
              <w:rPr>
                <w:noProof/>
                <w:webHidden/>
              </w:rPr>
            </w:r>
            <w:r w:rsidR="00E81224">
              <w:rPr>
                <w:noProof/>
                <w:webHidden/>
              </w:rPr>
              <w:fldChar w:fldCharType="separate"/>
            </w:r>
            <w:r w:rsidR="00E81224">
              <w:rPr>
                <w:noProof/>
                <w:webHidden/>
              </w:rPr>
              <w:t>6</w:t>
            </w:r>
            <w:r w:rsidR="00E81224">
              <w:rPr>
                <w:noProof/>
                <w:webHidden/>
              </w:rPr>
              <w:fldChar w:fldCharType="end"/>
            </w:r>
          </w:hyperlink>
        </w:p>
        <w:p w14:paraId="70751147"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69" w:history="1">
            <w:r w:rsidR="00E81224" w:rsidRPr="00A76721">
              <w:rPr>
                <w:rStyle w:val="Hyperlink"/>
                <w:noProof/>
              </w:rPr>
              <w:t>2.1.1</w:t>
            </w:r>
            <w:r w:rsidR="00E81224">
              <w:rPr>
                <w:rFonts w:asciiTheme="minorHAnsi" w:eastAsiaTheme="minorEastAsia" w:hAnsiTheme="minorHAnsi" w:cstheme="minorBidi"/>
                <w:bCs w:val="0"/>
                <w:iCs w:val="0"/>
                <w:noProof/>
                <w:lang w:eastAsia="de-DE"/>
              </w:rPr>
              <w:tab/>
            </w:r>
            <w:r w:rsidR="00E81224" w:rsidRPr="00A76721">
              <w:rPr>
                <w:rStyle w:val="Hyperlink"/>
                <w:noProof/>
              </w:rPr>
              <w:t>Management Console konfigurieren</w:t>
            </w:r>
            <w:r w:rsidR="00E81224">
              <w:rPr>
                <w:noProof/>
                <w:webHidden/>
              </w:rPr>
              <w:tab/>
            </w:r>
            <w:r w:rsidR="00E81224">
              <w:rPr>
                <w:noProof/>
                <w:webHidden/>
              </w:rPr>
              <w:fldChar w:fldCharType="begin"/>
            </w:r>
            <w:r w:rsidR="00E81224">
              <w:rPr>
                <w:noProof/>
                <w:webHidden/>
              </w:rPr>
              <w:instrText xml:space="preserve"> PAGEREF _Toc361132769 \h </w:instrText>
            </w:r>
            <w:r w:rsidR="00E81224">
              <w:rPr>
                <w:noProof/>
                <w:webHidden/>
              </w:rPr>
            </w:r>
            <w:r w:rsidR="00E81224">
              <w:rPr>
                <w:noProof/>
                <w:webHidden/>
              </w:rPr>
              <w:fldChar w:fldCharType="separate"/>
            </w:r>
            <w:r w:rsidR="00E81224">
              <w:rPr>
                <w:noProof/>
                <w:webHidden/>
              </w:rPr>
              <w:t>7</w:t>
            </w:r>
            <w:r w:rsidR="00E81224">
              <w:rPr>
                <w:noProof/>
                <w:webHidden/>
              </w:rPr>
              <w:fldChar w:fldCharType="end"/>
            </w:r>
          </w:hyperlink>
        </w:p>
        <w:p w14:paraId="5624B1E6"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0" w:history="1">
            <w:r w:rsidR="00E81224" w:rsidRPr="00A76721">
              <w:rPr>
                <w:rStyle w:val="Hyperlink"/>
                <w:noProof/>
              </w:rPr>
              <w:t>2.1.2</w:t>
            </w:r>
            <w:r w:rsidR="00E81224">
              <w:rPr>
                <w:rFonts w:asciiTheme="minorHAnsi" w:eastAsiaTheme="minorEastAsia" w:hAnsiTheme="minorHAnsi" w:cstheme="minorBidi"/>
                <w:bCs w:val="0"/>
                <w:iCs w:val="0"/>
                <w:noProof/>
                <w:lang w:eastAsia="de-DE"/>
              </w:rPr>
              <w:tab/>
            </w:r>
            <w:r w:rsidR="00E81224" w:rsidRPr="00A76721">
              <w:rPr>
                <w:rStyle w:val="Hyperlink"/>
                <w:noProof/>
              </w:rPr>
              <w:t>Zertifikate importieren</w:t>
            </w:r>
            <w:r w:rsidR="00E81224">
              <w:rPr>
                <w:noProof/>
                <w:webHidden/>
              </w:rPr>
              <w:tab/>
            </w:r>
            <w:r w:rsidR="00E81224">
              <w:rPr>
                <w:noProof/>
                <w:webHidden/>
              </w:rPr>
              <w:fldChar w:fldCharType="begin"/>
            </w:r>
            <w:r w:rsidR="00E81224">
              <w:rPr>
                <w:noProof/>
                <w:webHidden/>
              </w:rPr>
              <w:instrText xml:space="preserve"> PAGEREF _Toc361132770 \h </w:instrText>
            </w:r>
            <w:r w:rsidR="00E81224">
              <w:rPr>
                <w:noProof/>
                <w:webHidden/>
              </w:rPr>
            </w:r>
            <w:r w:rsidR="00E81224">
              <w:rPr>
                <w:noProof/>
                <w:webHidden/>
              </w:rPr>
              <w:fldChar w:fldCharType="separate"/>
            </w:r>
            <w:r w:rsidR="00E81224">
              <w:rPr>
                <w:noProof/>
                <w:webHidden/>
              </w:rPr>
              <w:t>9</w:t>
            </w:r>
            <w:r w:rsidR="00E81224">
              <w:rPr>
                <w:noProof/>
                <w:webHidden/>
              </w:rPr>
              <w:fldChar w:fldCharType="end"/>
            </w:r>
          </w:hyperlink>
        </w:p>
        <w:p w14:paraId="58C9ADFA"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1" w:history="1">
            <w:r w:rsidR="00E81224" w:rsidRPr="00A76721">
              <w:rPr>
                <w:rStyle w:val="Hyperlink"/>
                <w:noProof/>
              </w:rPr>
              <w:t>2.1.3</w:t>
            </w:r>
            <w:r w:rsidR="00E81224">
              <w:rPr>
                <w:rFonts w:asciiTheme="minorHAnsi" w:eastAsiaTheme="minorEastAsia" w:hAnsiTheme="minorHAnsi" w:cstheme="minorBidi"/>
                <w:bCs w:val="0"/>
                <w:iCs w:val="0"/>
                <w:noProof/>
                <w:lang w:eastAsia="de-DE"/>
              </w:rPr>
              <w:tab/>
            </w:r>
            <w:r w:rsidR="00E81224" w:rsidRPr="00A76721">
              <w:rPr>
                <w:rStyle w:val="Hyperlink"/>
                <w:noProof/>
              </w:rPr>
              <w:t>Zertifikat nutzen</w:t>
            </w:r>
            <w:r w:rsidR="00E81224">
              <w:rPr>
                <w:noProof/>
                <w:webHidden/>
              </w:rPr>
              <w:tab/>
            </w:r>
            <w:r w:rsidR="00E81224">
              <w:rPr>
                <w:noProof/>
                <w:webHidden/>
              </w:rPr>
              <w:fldChar w:fldCharType="begin"/>
            </w:r>
            <w:r w:rsidR="00E81224">
              <w:rPr>
                <w:noProof/>
                <w:webHidden/>
              </w:rPr>
              <w:instrText xml:space="preserve"> PAGEREF _Toc361132771 \h </w:instrText>
            </w:r>
            <w:r w:rsidR="00E81224">
              <w:rPr>
                <w:noProof/>
                <w:webHidden/>
              </w:rPr>
            </w:r>
            <w:r w:rsidR="00E81224">
              <w:rPr>
                <w:noProof/>
                <w:webHidden/>
              </w:rPr>
              <w:fldChar w:fldCharType="separate"/>
            </w:r>
            <w:r w:rsidR="00E81224">
              <w:rPr>
                <w:noProof/>
                <w:webHidden/>
              </w:rPr>
              <w:t>10</w:t>
            </w:r>
            <w:r w:rsidR="00E81224">
              <w:rPr>
                <w:noProof/>
                <w:webHidden/>
              </w:rPr>
              <w:fldChar w:fldCharType="end"/>
            </w:r>
          </w:hyperlink>
        </w:p>
        <w:p w14:paraId="4C243F77"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72" w:history="1">
            <w:r w:rsidR="00E81224" w:rsidRPr="00A76721">
              <w:rPr>
                <w:rStyle w:val="Hyperlink"/>
                <w:noProof/>
              </w:rPr>
              <w:t>2.2</w:t>
            </w:r>
            <w:r w:rsidR="00E81224">
              <w:rPr>
                <w:rFonts w:asciiTheme="minorHAnsi" w:eastAsiaTheme="minorEastAsia" w:hAnsiTheme="minorHAnsi" w:cstheme="minorBidi"/>
                <w:b w:val="0"/>
                <w:iCs w:val="0"/>
                <w:noProof/>
                <w:lang w:eastAsia="de-DE"/>
              </w:rPr>
              <w:tab/>
            </w:r>
            <w:r w:rsidR="00E81224" w:rsidRPr="00A76721">
              <w:rPr>
                <w:rStyle w:val="Hyperlink"/>
                <w:noProof/>
              </w:rPr>
              <w:t>Windows Komponenten prüfen / installieren</w:t>
            </w:r>
            <w:r w:rsidR="00E81224">
              <w:rPr>
                <w:noProof/>
                <w:webHidden/>
              </w:rPr>
              <w:tab/>
            </w:r>
            <w:r w:rsidR="00E81224">
              <w:rPr>
                <w:noProof/>
                <w:webHidden/>
              </w:rPr>
              <w:fldChar w:fldCharType="begin"/>
            </w:r>
            <w:r w:rsidR="00E81224">
              <w:rPr>
                <w:noProof/>
                <w:webHidden/>
              </w:rPr>
              <w:instrText xml:space="preserve"> PAGEREF _Toc361132772 \h </w:instrText>
            </w:r>
            <w:r w:rsidR="00E81224">
              <w:rPr>
                <w:noProof/>
                <w:webHidden/>
              </w:rPr>
            </w:r>
            <w:r w:rsidR="00E81224">
              <w:rPr>
                <w:noProof/>
                <w:webHidden/>
              </w:rPr>
              <w:fldChar w:fldCharType="separate"/>
            </w:r>
            <w:r w:rsidR="00E81224">
              <w:rPr>
                <w:noProof/>
                <w:webHidden/>
              </w:rPr>
              <w:t>12</w:t>
            </w:r>
            <w:r w:rsidR="00E81224">
              <w:rPr>
                <w:noProof/>
                <w:webHidden/>
              </w:rPr>
              <w:fldChar w:fldCharType="end"/>
            </w:r>
          </w:hyperlink>
        </w:p>
        <w:p w14:paraId="25A3846F"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3" w:history="1">
            <w:r w:rsidR="00E81224" w:rsidRPr="00A76721">
              <w:rPr>
                <w:rStyle w:val="Hyperlink"/>
                <w:noProof/>
              </w:rPr>
              <w:t>2.2.1</w:t>
            </w:r>
            <w:r w:rsidR="00E81224">
              <w:rPr>
                <w:rFonts w:asciiTheme="minorHAnsi" w:eastAsiaTheme="minorEastAsia" w:hAnsiTheme="minorHAnsi" w:cstheme="minorBidi"/>
                <w:bCs w:val="0"/>
                <w:iCs w:val="0"/>
                <w:noProof/>
                <w:lang w:eastAsia="de-DE"/>
              </w:rPr>
              <w:tab/>
            </w:r>
            <w:r w:rsidR="00E81224" w:rsidRPr="00A76721">
              <w:rPr>
                <w:rStyle w:val="Hyperlink"/>
                <w:noProof/>
              </w:rPr>
              <w:t>.NET 4.0 Framework installieren</w:t>
            </w:r>
            <w:r w:rsidR="00E81224">
              <w:rPr>
                <w:noProof/>
                <w:webHidden/>
              </w:rPr>
              <w:tab/>
            </w:r>
            <w:r w:rsidR="00E81224">
              <w:rPr>
                <w:noProof/>
                <w:webHidden/>
              </w:rPr>
              <w:fldChar w:fldCharType="begin"/>
            </w:r>
            <w:r w:rsidR="00E81224">
              <w:rPr>
                <w:noProof/>
                <w:webHidden/>
              </w:rPr>
              <w:instrText xml:space="preserve"> PAGEREF _Toc361132773 \h </w:instrText>
            </w:r>
            <w:r w:rsidR="00E81224">
              <w:rPr>
                <w:noProof/>
                <w:webHidden/>
              </w:rPr>
            </w:r>
            <w:r w:rsidR="00E81224">
              <w:rPr>
                <w:noProof/>
                <w:webHidden/>
              </w:rPr>
              <w:fldChar w:fldCharType="separate"/>
            </w:r>
            <w:r w:rsidR="00E81224">
              <w:rPr>
                <w:noProof/>
                <w:webHidden/>
              </w:rPr>
              <w:t>18</w:t>
            </w:r>
            <w:r w:rsidR="00E81224">
              <w:rPr>
                <w:noProof/>
                <w:webHidden/>
              </w:rPr>
              <w:fldChar w:fldCharType="end"/>
            </w:r>
          </w:hyperlink>
        </w:p>
        <w:p w14:paraId="0D1C65C0"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4" w:history="1">
            <w:r w:rsidR="00E81224" w:rsidRPr="00A76721">
              <w:rPr>
                <w:rStyle w:val="Hyperlink"/>
                <w:noProof/>
              </w:rPr>
              <w:t>2.2.2</w:t>
            </w:r>
            <w:r w:rsidR="00E81224">
              <w:rPr>
                <w:rFonts w:asciiTheme="minorHAnsi" w:eastAsiaTheme="minorEastAsia" w:hAnsiTheme="minorHAnsi" w:cstheme="minorBidi"/>
                <w:bCs w:val="0"/>
                <w:iCs w:val="0"/>
                <w:noProof/>
                <w:lang w:eastAsia="de-DE"/>
              </w:rPr>
              <w:tab/>
            </w:r>
            <w:r w:rsidR="00E81224" w:rsidRPr="00A76721">
              <w:rPr>
                <w:rStyle w:val="Hyperlink"/>
                <w:noProof/>
              </w:rPr>
              <w:t>Windows Installationstest</w:t>
            </w:r>
            <w:r w:rsidR="00E81224">
              <w:rPr>
                <w:noProof/>
                <w:webHidden/>
              </w:rPr>
              <w:tab/>
            </w:r>
            <w:r w:rsidR="00E81224">
              <w:rPr>
                <w:noProof/>
                <w:webHidden/>
              </w:rPr>
              <w:fldChar w:fldCharType="begin"/>
            </w:r>
            <w:r w:rsidR="00E81224">
              <w:rPr>
                <w:noProof/>
                <w:webHidden/>
              </w:rPr>
              <w:instrText xml:space="preserve"> PAGEREF _Toc361132774 \h </w:instrText>
            </w:r>
            <w:r w:rsidR="00E81224">
              <w:rPr>
                <w:noProof/>
                <w:webHidden/>
              </w:rPr>
            </w:r>
            <w:r w:rsidR="00E81224">
              <w:rPr>
                <w:noProof/>
                <w:webHidden/>
              </w:rPr>
              <w:fldChar w:fldCharType="separate"/>
            </w:r>
            <w:r w:rsidR="00E81224">
              <w:rPr>
                <w:noProof/>
                <w:webHidden/>
              </w:rPr>
              <w:t>19</w:t>
            </w:r>
            <w:r w:rsidR="00E81224">
              <w:rPr>
                <w:noProof/>
                <w:webHidden/>
              </w:rPr>
              <w:fldChar w:fldCharType="end"/>
            </w:r>
          </w:hyperlink>
        </w:p>
        <w:p w14:paraId="15783EE9"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5" w:history="1">
            <w:r w:rsidR="00E81224" w:rsidRPr="00A76721">
              <w:rPr>
                <w:rStyle w:val="Hyperlink"/>
                <w:noProof/>
              </w:rPr>
              <w:t>2.2.3</w:t>
            </w:r>
            <w:r w:rsidR="00E81224">
              <w:rPr>
                <w:rFonts w:asciiTheme="minorHAnsi" w:eastAsiaTheme="minorEastAsia" w:hAnsiTheme="minorHAnsi" w:cstheme="minorBidi"/>
                <w:bCs w:val="0"/>
                <w:iCs w:val="0"/>
                <w:noProof/>
                <w:lang w:eastAsia="de-DE"/>
              </w:rPr>
              <w:tab/>
            </w:r>
            <w:r w:rsidR="00E81224" w:rsidRPr="00A76721">
              <w:rPr>
                <w:rStyle w:val="Hyperlink"/>
                <w:noProof/>
              </w:rPr>
              <w:t>OFiSWebServices Dateien &amp; Freigaben</w:t>
            </w:r>
            <w:r w:rsidR="00E81224">
              <w:rPr>
                <w:noProof/>
                <w:webHidden/>
              </w:rPr>
              <w:tab/>
            </w:r>
            <w:r w:rsidR="00E81224">
              <w:rPr>
                <w:noProof/>
                <w:webHidden/>
              </w:rPr>
              <w:fldChar w:fldCharType="begin"/>
            </w:r>
            <w:r w:rsidR="00E81224">
              <w:rPr>
                <w:noProof/>
                <w:webHidden/>
              </w:rPr>
              <w:instrText xml:space="preserve"> PAGEREF _Toc361132775 \h </w:instrText>
            </w:r>
            <w:r w:rsidR="00E81224">
              <w:rPr>
                <w:noProof/>
                <w:webHidden/>
              </w:rPr>
            </w:r>
            <w:r w:rsidR="00E81224">
              <w:rPr>
                <w:noProof/>
                <w:webHidden/>
              </w:rPr>
              <w:fldChar w:fldCharType="separate"/>
            </w:r>
            <w:r w:rsidR="00E81224">
              <w:rPr>
                <w:noProof/>
                <w:webHidden/>
              </w:rPr>
              <w:t>20</w:t>
            </w:r>
            <w:r w:rsidR="00E81224">
              <w:rPr>
                <w:noProof/>
                <w:webHidden/>
              </w:rPr>
              <w:fldChar w:fldCharType="end"/>
            </w:r>
          </w:hyperlink>
        </w:p>
        <w:p w14:paraId="4112210C"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6" w:history="1">
            <w:r w:rsidR="00E81224" w:rsidRPr="00A76721">
              <w:rPr>
                <w:rStyle w:val="Hyperlink"/>
                <w:noProof/>
              </w:rPr>
              <w:t>2.2.4</w:t>
            </w:r>
            <w:r w:rsidR="00E81224">
              <w:rPr>
                <w:rFonts w:asciiTheme="minorHAnsi" w:eastAsiaTheme="minorEastAsia" w:hAnsiTheme="minorHAnsi" w:cstheme="minorBidi"/>
                <w:bCs w:val="0"/>
                <w:iCs w:val="0"/>
                <w:noProof/>
                <w:lang w:eastAsia="de-DE"/>
              </w:rPr>
              <w:tab/>
            </w:r>
            <w:r w:rsidR="00E81224" w:rsidRPr="00A76721">
              <w:rPr>
                <w:rStyle w:val="Hyperlink"/>
                <w:noProof/>
              </w:rPr>
              <w:t>IIS 7.5 Konfiguration</w:t>
            </w:r>
            <w:r w:rsidR="00E81224">
              <w:rPr>
                <w:noProof/>
                <w:webHidden/>
              </w:rPr>
              <w:tab/>
            </w:r>
            <w:r w:rsidR="00E81224">
              <w:rPr>
                <w:noProof/>
                <w:webHidden/>
              </w:rPr>
              <w:fldChar w:fldCharType="begin"/>
            </w:r>
            <w:r w:rsidR="00E81224">
              <w:rPr>
                <w:noProof/>
                <w:webHidden/>
              </w:rPr>
              <w:instrText xml:space="preserve"> PAGEREF _Toc361132776 \h </w:instrText>
            </w:r>
            <w:r w:rsidR="00E81224">
              <w:rPr>
                <w:noProof/>
                <w:webHidden/>
              </w:rPr>
            </w:r>
            <w:r w:rsidR="00E81224">
              <w:rPr>
                <w:noProof/>
                <w:webHidden/>
              </w:rPr>
              <w:fldChar w:fldCharType="separate"/>
            </w:r>
            <w:r w:rsidR="00E81224">
              <w:rPr>
                <w:noProof/>
                <w:webHidden/>
              </w:rPr>
              <w:t>21</w:t>
            </w:r>
            <w:r w:rsidR="00E81224">
              <w:rPr>
                <w:noProof/>
                <w:webHidden/>
              </w:rPr>
              <w:fldChar w:fldCharType="end"/>
            </w:r>
          </w:hyperlink>
        </w:p>
        <w:p w14:paraId="6F8AB03C" w14:textId="77777777" w:rsidR="00E81224" w:rsidRDefault="00B87910">
          <w:pPr>
            <w:pStyle w:val="Verzeichnis1"/>
            <w:rPr>
              <w:rFonts w:asciiTheme="minorHAnsi" w:eastAsiaTheme="minorEastAsia" w:hAnsiTheme="minorHAnsi" w:cstheme="minorBidi"/>
              <w:b w:val="0"/>
              <w:iCs w:val="0"/>
              <w:caps w:val="0"/>
              <w:noProof/>
              <w:sz w:val="22"/>
              <w:lang w:eastAsia="de-DE"/>
            </w:rPr>
          </w:pPr>
          <w:hyperlink w:anchor="_Toc361132777" w:history="1">
            <w:r w:rsidR="00E81224" w:rsidRPr="00A76721">
              <w:rPr>
                <w:rStyle w:val="Hyperlink"/>
                <w:noProof/>
              </w:rPr>
              <w:t>3</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Konfigurationseinstellungen web.config</w:t>
            </w:r>
            <w:r w:rsidR="00E81224">
              <w:rPr>
                <w:noProof/>
                <w:webHidden/>
              </w:rPr>
              <w:tab/>
            </w:r>
            <w:r w:rsidR="00E81224">
              <w:rPr>
                <w:noProof/>
                <w:webHidden/>
              </w:rPr>
              <w:fldChar w:fldCharType="begin"/>
            </w:r>
            <w:r w:rsidR="00E81224">
              <w:rPr>
                <w:noProof/>
                <w:webHidden/>
              </w:rPr>
              <w:instrText xml:space="preserve"> PAGEREF _Toc361132777 \h </w:instrText>
            </w:r>
            <w:r w:rsidR="00E81224">
              <w:rPr>
                <w:noProof/>
                <w:webHidden/>
              </w:rPr>
            </w:r>
            <w:r w:rsidR="00E81224">
              <w:rPr>
                <w:noProof/>
                <w:webHidden/>
              </w:rPr>
              <w:fldChar w:fldCharType="separate"/>
            </w:r>
            <w:r w:rsidR="00E81224">
              <w:rPr>
                <w:noProof/>
                <w:webHidden/>
              </w:rPr>
              <w:t>33</w:t>
            </w:r>
            <w:r w:rsidR="00E81224">
              <w:rPr>
                <w:noProof/>
                <w:webHidden/>
              </w:rPr>
              <w:fldChar w:fldCharType="end"/>
            </w:r>
          </w:hyperlink>
        </w:p>
        <w:p w14:paraId="3697D6B3"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8" w:history="1">
            <w:r w:rsidR="00E81224" w:rsidRPr="00A76721">
              <w:rPr>
                <w:rStyle w:val="Hyperlink"/>
                <w:noProof/>
              </w:rPr>
              <w:t>3.1.1</w:t>
            </w:r>
            <w:r w:rsidR="00E81224">
              <w:rPr>
                <w:rFonts w:asciiTheme="minorHAnsi" w:eastAsiaTheme="minorEastAsia" w:hAnsiTheme="minorHAnsi" w:cstheme="minorBidi"/>
                <w:bCs w:val="0"/>
                <w:iCs w:val="0"/>
                <w:noProof/>
                <w:lang w:eastAsia="de-DE"/>
              </w:rPr>
              <w:tab/>
            </w:r>
            <w:r w:rsidR="00E81224" w:rsidRPr="00A76721">
              <w:rPr>
                <w:rStyle w:val="Hyperlink"/>
                <w:noProof/>
              </w:rPr>
              <w:t>Aufbau des bindingConfiguration Attributs</w:t>
            </w:r>
            <w:r w:rsidR="00E81224">
              <w:rPr>
                <w:noProof/>
                <w:webHidden/>
              </w:rPr>
              <w:tab/>
            </w:r>
            <w:r w:rsidR="00E81224">
              <w:rPr>
                <w:noProof/>
                <w:webHidden/>
              </w:rPr>
              <w:fldChar w:fldCharType="begin"/>
            </w:r>
            <w:r w:rsidR="00E81224">
              <w:rPr>
                <w:noProof/>
                <w:webHidden/>
              </w:rPr>
              <w:instrText xml:space="preserve"> PAGEREF _Toc361132778 \h </w:instrText>
            </w:r>
            <w:r w:rsidR="00E81224">
              <w:rPr>
                <w:noProof/>
                <w:webHidden/>
              </w:rPr>
            </w:r>
            <w:r w:rsidR="00E81224">
              <w:rPr>
                <w:noProof/>
                <w:webHidden/>
              </w:rPr>
              <w:fldChar w:fldCharType="separate"/>
            </w:r>
            <w:r w:rsidR="00E81224">
              <w:rPr>
                <w:noProof/>
                <w:webHidden/>
              </w:rPr>
              <w:t>34</w:t>
            </w:r>
            <w:r w:rsidR="00E81224">
              <w:rPr>
                <w:noProof/>
                <w:webHidden/>
              </w:rPr>
              <w:fldChar w:fldCharType="end"/>
            </w:r>
          </w:hyperlink>
        </w:p>
        <w:p w14:paraId="7A144FE4"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79" w:history="1">
            <w:r w:rsidR="00E81224" w:rsidRPr="00A76721">
              <w:rPr>
                <w:rStyle w:val="Hyperlink"/>
                <w:noProof/>
              </w:rPr>
              <w:t>3.1.2</w:t>
            </w:r>
            <w:r w:rsidR="00E81224">
              <w:rPr>
                <w:rFonts w:asciiTheme="minorHAnsi" w:eastAsiaTheme="minorEastAsia" w:hAnsiTheme="minorHAnsi" w:cstheme="minorBidi"/>
                <w:bCs w:val="0"/>
                <w:iCs w:val="0"/>
                <w:noProof/>
                <w:lang w:eastAsia="de-DE"/>
              </w:rPr>
              <w:tab/>
            </w:r>
            <w:r w:rsidR="00E81224" w:rsidRPr="00A76721">
              <w:rPr>
                <w:rStyle w:val="Hyperlink"/>
                <w:noProof/>
              </w:rPr>
              <w:t>Aufbau des contract Attributs</w:t>
            </w:r>
            <w:r w:rsidR="00E81224">
              <w:rPr>
                <w:noProof/>
                <w:webHidden/>
              </w:rPr>
              <w:tab/>
            </w:r>
            <w:r w:rsidR="00E81224">
              <w:rPr>
                <w:noProof/>
                <w:webHidden/>
              </w:rPr>
              <w:fldChar w:fldCharType="begin"/>
            </w:r>
            <w:r w:rsidR="00E81224">
              <w:rPr>
                <w:noProof/>
                <w:webHidden/>
              </w:rPr>
              <w:instrText xml:space="preserve"> PAGEREF _Toc361132779 \h </w:instrText>
            </w:r>
            <w:r w:rsidR="00E81224">
              <w:rPr>
                <w:noProof/>
                <w:webHidden/>
              </w:rPr>
            </w:r>
            <w:r w:rsidR="00E81224">
              <w:rPr>
                <w:noProof/>
                <w:webHidden/>
              </w:rPr>
              <w:fldChar w:fldCharType="separate"/>
            </w:r>
            <w:r w:rsidR="00E81224">
              <w:rPr>
                <w:noProof/>
                <w:webHidden/>
              </w:rPr>
              <w:t>35</w:t>
            </w:r>
            <w:r w:rsidR="00E81224">
              <w:rPr>
                <w:noProof/>
                <w:webHidden/>
              </w:rPr>
              <w:fldChar w:fldCharType="end"/>
            </w:r>
          </w:hyperlink>
        </w:p>
        <w:p w14:paraId="7849C6E0"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80" w:history="1">
            <w:r w:rsidR="00E81224" w:rsidRPr="00A76721">
              <w:rPr>
                <w:rStyle w:val="Hyperlink"/>
                <w:noProof/>
              </w:rPr>
              <w:t>3.1.3</w:t>
            </w:r>
            <w:r w:rsidR="00E81224">
              <w:rPr>
                <w:rFonts w:asciiTheme="minorHAnsi" w:eastAsiaTheme="minorEastAsia" w:hAnsiTheme="minorHAnsi" w:cstheme="minorBidi"/>
                <w:bCs w:val="0"/>
                <w:iCs w:val="0"/>
                <w:noProof/>
                <w:lang w:eastAsia="de-DE"/>
              </w:rPr>
              <w:tab/>
            </w:r>
            <w:r w:rsidR="00E81224" w:rsidRPr="00A76721">
              <w:rPr>
                <w:rStyle w:val="Hyperlink"/>
                <w:noProof/>
              </w:rPr>
              <w:t>Aufbau des name Attributs</w:t>
            </w:r>
            <w:r w:rsidR="00E81224">
              <w:rPr>
                <w:noProof/>
                <w:webHidden/>
              </w:rPr>
              <w:tab/>
            </w:r>
            <w:r w:rsidR="00E81224">
              <w:rPr>
                <w:noProof/>
                <w:webHidden/>
              </w:rPr>
              <w:fldChar w:fldCharType="begin"/>
            </w:r>
            <w:r w:rsidR="00E81224">
              <w:rPr>
                <w:noProof/>
                <w:webHidden/>
              </w:rPr>
              <w:instrText xml:space="preserve"> PAGEREF _Toc361132780 \h </w:instrText>
            </w:r>
            <w:r w:rsidR="00E81224">
              <w:rPr>
                <w:noProof/>
                <w:webHidden/>
              </w:rPr>
            </w:r>
            <w:r w:rsidR="00E81224">
              <w:rPr>
                <w:noProof/>
                <w:webHidden/>
              </w:rPr>
              <w:fldChar w:fldCharType="separate"/>
            </w:r>
            <w:r w:rsidR="00E81224">
              <w:rPr>
                <w:noProof/>
                <w:webHidden/>
              </w:rPr>
              <w:t>35</w:t>
            </w:r>
            <w:r w:rsidR="00E81224">
              <w:rPr>
                <w:noProof/>
                <w:webHidden/>
              </w:rPr>
              <w:fldChar w:fldCharType="end"/>
            </w:r>
          </w:hyperlink>
        </w:p>
        <w:p w14:paraId="415F72B1"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81" w:history="1">
            <w:r w:rsidR="00E81224" w:rsidRPr="00A76721">
              <w:rPr>
                <w:rStyle w:val="Hyperlink"/>
                <w:noProof/>
              </w:rPr>
              <w:t>3.2</w:t>
            </w:r>
            <w:r w:rsidR="00E81224">
              <w:rPr>
                <w:rFonts w:asciiTheme="minorHAnsi" w:eastAsiaTheme="minorEastAsia" w:hAnsiTheme="minorHAnsi" w:cstheme="minorBidi"/>
                <w:b w:val="0"/>
                <w:iCs w:val="0"/>
                <w:noProof/>
                <w:lang w:eastAsia="de-DE"/>
              </w:rPr>
              <w:tab/>
            </w:r>
            <w:r w:rsidR="00E81224" w:rsidRPr="00A76721">
              <w:rPr>
                <w:rStyle w:val="Hyperlink"/>
                <w:noProof/>
              </w:rPr>
              <w:t>ApplicationSettings (Dienstbeschreibung)</w:t>
            </w:r>
            <w:r w:rsidR="00E81224">
              <w:rPr>
                <w:noProof/>
                <w:webHidden/>
              </w:rPr>
              <w:tab/>
            </w:r>
            <w:r w:rsidR="00E81224">
              <w:rPr>
                <w:noProof/>
                <w:webHidden/>
              </w:rPr>
              <w:fldChar w:fldCharType="begin"/>
            </w:r>
            <w:r w:rsidR="00E81224">
              <w:rPr>
                <w:noProof/>
                <w:webHidden/>
              </w:rPr>
              <w:instrText xml:space="preserve"> PAGEREF _Toc361132781 \h </w:instrText>
            </w:r>
            <w:r w:rsidR="00E81224">
              <w:rPr>
                <w:noProof/>
                <w:webHidden/>
              </w:rPr>
            </w:r>
            <w:r w:rsidR="00E81224">
              <w:rPr>
                <w:noProof/>
                <w:webHidden/>
              </w:rPr>
              <w:fldChar w:fldCharType="separate"/>
            </w:r>
            <w:r w:rsidR="00E81224">
              <w:rPr>
                <w:noProof/>
                <w:webHidden/>
              </w:rPr>
              <w:t>36</w:t>
            </w:r>
            <w:r w:rsidR="00E81224">
              <w:rPr>
                <w:noProof/>
                <w:webHidden/>
              </w:rPr>
              <w:fldChar w:fldCharType="end"/>
            </w:r>
          </w:hyperlink>
        </w:p>
        <w:p w14:paraId="05BFB8C3"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82" w:history="1">
            <w:r w:rsidR="00E81224" w:rsidRPr="00A76721">
              <w:rPr>
                <w:rStyle w:val="Hyperlink"/>
                <w:noProof/>
              </w:rPr>
              <w:t>3.2.1</w:t>
            </w:r>
            <w:r w:rsidR="00E81224">
              <w:rPr>
                <w:rFonts w:asciiTheme="minorHAnsi" w:eastAsiaTheme="minorEastAsia" w:hAnsiTheme="minorHAnsi" w:cstheme="minorBidi"/>
                <w:bCs w:val="0"/>
                <w:iCs w:val="0"/>
                <w:noProof/>
                <w:lang w:eastAsia="de-DE"/>
              </w:rPr>
              <w:tab/>
            </w:r>
            <w:r w:rsidR="00E81224" w:rsidRPr="00A76721">
              <w:rPr>
                <w:rStyle w:val="Hyperlink"/>
                <w:noProof/>
              </w:rPr>
              <w:t>Parameter Liste ApplicationSettings</w:t>
            </w:r>
            <w:r w:rsidR="00E81224">
              <w:rPr>
                <w:noProof/>
                <w:webHidden/>
              </w:rPr>
              <w:tab/>
            </w:r>
            <w:r w:rsidR="00E81224">
              <w:rPr>
                <w:noProof/>
                <w:webHidden/>
              </w:rPr>
              <w:fldChar w:fldCharType="begin"/>
            </w:r>
            <w:r w:rsidR="00E81224">
              <w:rPr>
                <w:noProof/>
                <w:webHidden/>
              </w:rPr>
              <w:instrText xml:space="preserve"> PAGEREF _Toc361132782 \h </w:instrText>
            </w:r>
            <w:r w:rsidR="00E81224">
              <w:rPr>
                <w:noProof/>
                <w:webHidden/>
              </w:rPr>
            </w:r>
            <w:r w:rsidR="00E81224">
              <w:rPr>
                <w:noProof/>
                <w:webHidden/>
              </w:rPr>
              <w:fldChar w:fldCharType="separate"/>
            </w:r>
            <w:r w:rsidR="00E81224">
              <w:rPr>
                <w:noProof/>
                <w:webHidden/>
              </w:rPr>
              <w:t>38</w:t>
            </w:r>
            <w:r w:rsidR="00E81224">
              <w:rPr>
                <w:noProof/>
                <w:webHidden/>
              </w:rPr>
              <w:fldChar w:fldCharType="end"/>
            </w:r>
          </w:hyperlink>
        </w:p>
        <w:p w14:paraId="271FB6C1"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83" w:history="1">
            <w:r w:rsidR="00E81224" w:rsidRPr="00A76721">
              <w:rPr>
                <w:rStyle w:val="Hyperlink"/>
                <w:noProof/>
              </w:rPr>
              <w:t>3.2.2</w:t>
            </w:r>
            <w:r w:rsidR="00E81224">
              <w:rPr>
                <w:rFonts w:asciiTheme="minorHAnsi" w:eastAsiaTheme="minorEastAsia" w:hAnsiTheme="minorHAnsi" w:cstheme="minorBidi"/>
                <w:bCs w:val="0"/>
                <w:iCs w:val="0"/>
                <w:noProof/>
                <w:lang w:eastAsia="de-DE"/>
              </w:rPr>
              <w:tab/>
            </w:r>
            <w:r w:rsidR="00E81224" w:rsidRPr="00A76721">
              <w:rPr>
                <w:rStyle w:val="Hyperlink"/>
                <w:noProof/>
              </w:rPr>
              <w:t>Weitere Konfigurationen im web.config Abschnitt ApplicationSettings:</w:t>
            </w:r>
            <w:r w:rsidR="00E81224">
              <w:rPr>
                <w:noProof/>
                <w:webHidden/>
              </w:rPr>
              <w:tab/>
            </w:r>
            <w:r w:rsidR="00E81224">
              <w:rPr>
                <w:noProof/>
                <w:webHidden/>
              </w:rPr>
              <w:fldChar w:fldCharType="begin"/>
            </w:r>
            <w:r w:rsidR="00E81224">
              <w:rPr>
                <w:noProof/>
                <w:webHidden/>
              </w:rPr>
              <w:instrText xml:space="preserve"> PAGEREF _Toc361132783 \h </w:instrText>
            </w:r>
            <w:r w:rsidR="00E81224">
              <w:rPr>
                <w:noProof/>
                <w:webHidden/>
              </w:rPr>
            </w:r>
            <w:r w:rsidR="00E81224">
              <w:rPr>
                <w:noProof/>
                <w:webHidden/>
              </w:rPr>
              <w:fldChar w:fldCharType="separate"/>
            </w:r>
            <w:r w:rsidR="00E81224">
              <w:rPr>
                <w:noProof/>
                <w:webHidden/>
              </w:rPr>
              <w:t>39</w:t>
            </w:r>
            <w:r w:rsidR="00E81224">
              <w:rPr>
                <w:noProof/>
                <w:webHidden/>
              </w:rPr>
              <w:fldChar w:fldCharType="end"/>
            </w:r>
          </w:hyperlink>
        </w:p>
        <w:p w14:paraId="06B2E082"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84" w:history="1">
            <w:r w:rsidR="00E81224" w:rsidRPr="00A76721">
              <w:rPr>
                <w:rStyle w:val="Hyperlink"/>
                <w:noProof/>
              </w:rPr>
              <w:t>3.3</w:t>
            </w:r>
            <w:r w:rsidR="00E81224">
              <w:rPr>
                <w:rFonts w:asciiTheme="minorHAnsi" w:eastAsiaTheme="minorEastAsia" w:hAnsiTheme="minorHAnsi" w:cstheme="minorBidi"/>
                <w:b w:val="0"/>
                <w:iCs w:val="0"/>
                <w:noProof/>
                <w:lang w:eastAsia="de-DE"/>
              </w:rPr>
              <w:tab/>
            </w:r>
            <w:r w:rsidR="00E81224" w:rsidRPr="00A76721">
              <w:rPr>
                <w:rStyle w:val="Hyperlink"/>
                <w:noProof/>
              </w:rPr>
              <w:t>Bindings Settings</w:t>
            </w:r>
            <w:r w:rsidR="00E81224">
              <w:rPr>
                <w:noProof/>
                <w:webHidden/>
              </w:rPr>
              <w:tab/>
            </w:r>
            <w:r w:rsidR="00E81224">
              <w:rPr>
                <w:noProof/>
                <w:webHidden/>
              </w:rPr>
              <w:fldChar w:fldCharType="begin"/>
            </w:r>
            <w:r w:rsidR="00E81224">
              <w:rPr>
                <w:noProof/>
                <w:webHidden/>
              </w:rPr>
              <w:instrText xml:space="preserve"> PAGEREF _Toc361132784 \h </w:instrText>
            </w:r>
            <w:r w:rsidR="00E81224">
              <w:rPr>
                <w:noProof/>
                <w:webHidden/>
              </w:rPr>
            </w:r>
            <w:r w:rsidR="00E81224">
              <w:rPr>
                <w:noProof/>
                <w:webHidden/>
              </w:rPr>
              <w:fldChar w:fldCharType="separate"/>
            </w:r>
            <w:r w:rsidR="00E81224">
              <w:rPr>
                <w:noProof/>
                <w:webHidden/>
              </w:rPr>
              <w:t>40</w:t>
            </w:r>
            <w:r w:rsidR="00E81224">
              <w:rPr>
                <w:noProof/>
                <w:webHidden/>
              </w:rPr>
              <w:fldChar w:fldCharType="end"/>
            </w:r>
          </w:hyperlink>
        </w:p>
        <w:p w14:paraId="175B9F44"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85" w:history="1">
            <w:r w:rsidR="00E81224" w:rsidRPr="00A76721">
              <w:rPr>
                <w:rStyle w:val="Hyperlink"/>
                <w:noProof/>
              </w:rPr>
              <w:t>3.3.1</w:t>
            </w:r>
            <w:r w:rsidR="00E81224">
              <w:rPr>
                <w:rFonts w:asciiTheme="minorHAnsi" w:eastAsiaTheme="minorEastAsia" w:hAnsiTheme="minorHAnsi" w:cstheme="minorBidi"/>
                <w:bCs w:val="0"/>
                <w:iCs w:val="0"/>
                <w:noProof/>
                <w:lang w:eastAsia="de-DE"/>
              </w:rPr>
              <w:tab/>
            </w:r>
            <w:r w:rsidR="00E81224" w:rsidRPr="00A76721">
              <w:rPr>
                <w:rStyle w:val="Hyperlink"/>
                <w:noProof/>
              </w:rPr>
              <w:t>Parameter Liste Bindings</w:t>
            </w:r>
            <w:r w:rsidR="00E81224">
              <w:rPr>
                <w:noProof/>
                <w:webHidden/>
              </w:rPr>
              <w:tab/>
            </w:r>
            <w:r w:rsidR="00E81224">
              <w:rPr>
                <w:noProof/>
                <w:webHidden/>
              </w:rPr>
              <w:fldChar w:fldCharType="begin"/>
            </w:r>
            <w:r w:rsidR="00E81224">
              <w:rPr>
                <w:noProof/>
                <w:webHidden/>
              </w:rPr>
              <w:instrText xml:space="preserve"> PAGEREF _Toc361132785 \h </w:instrText>
            </w:r>
            <w:r w:rsidR="00E81224">
              <w:rPr>
                <w:noProof/>
                <w:webHidden/>
              </w:rPr>
            </w:r>
            <w:r w:rsidR="00E81224">
              <w:rPr>
                <w:noProof/>
                <w:webHidden/>
              </w:rPr>
              <w:fldChar w:fldCharType="separate"/>
            </w:r>
            <w:r w:rsidR="00E81224">
              <w:rPr>
                <w:noProof/>
                <w:webHidden/>
              </w:rPr>
              <w:t>42</w:t>
            </w:r>
            <w:r w:rsidR="00E81224">
              <w:rPr>
                <w:noProof/>
                <w:webHidden/>
              </w:rPr>
              <w:fldChar w:fldCharType="end"/>
            </w:r>
          </w:hyperlink>
        </w:p>
        <w:p w14:paraId="30F9A47C"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86" w:history="1">
            <w:r w:rsidR="00E81224" w:rsidRPr="00A76721">
              <w:rPr>
                <w:rStyle w:val="Hyperlink"/>
                <w:noProof/>
              </w:rPr>
              <w:t>3.4</w:t>
            </w:r>
            <w:r w:rsidR="00E81224">
              <w:rPr>
                <w:rFonts w:asciiTheme="minorHAnsi" w:eastAsiaTheme="minorEastAsia" w:hAnsiTheme="minorHAnsi" w:cstheme="minorBidi"/>
                <w:b w:val="0"/>
                <w:iCs w:val="0"/>
                <w:noProof/>
                <w:lang w:eastAsia="de-DE"/>
              </w:rPr>
              <w:tab/>
            </w:r>
            <w:r w:rsidR="00E81224" w:rsidRPr="00A76721">
              <w:rPr>
                <w:rStyle w:val="Hyperlink"/>
                <w:noProof/>
              </w:rPr>
              <w:t>Endpoint Tag (Client-Tag)</w:t>
            </w:r>
            <w:r w:rsidR="00E81224">
              <w:rPr>
                <w:noProof/>
                <w:webHidden/>
              </w:rPr>
              <w:tab/>
            </w:r>
            <w:r w:rsidR="00E81224">
              <w:rPr>
                <w:noProof/>
                <w:webHidden/>
              </w:rPr>
              <w:fldChar w:fldCharType="begin"/>
            </w:r>
            <w:r w:rsidR="00E81224">
              <w:rPr>
                <w:noProof/>
                <w:webHidden/>
              </w:rPr>
              <w:instrText xml:space="preserve"> PAGEREF _Toc361132786 \h </w:instrText>
            </w:r>
            <w:r w:rsidR="00E81224">
              <w:rPr>
                <w:noProof/>
                <w:webHidden/>
              </w:rPr>
            </w:r>
            <w:r w:rsidR="00E81224">
              <w:rPr>
                <w:noProof/>
                <w:webHidden/>
              </w:rPr>
              <w:fldChar w:fldCharType="separate"/>
            </w:r>
            <w:r w:rsidR="00E81224">
              <w:rPr>
                <w:noProof/>
                <w:webHidden/>
              </w:rPr>
              <w:t>44</w:t>
            </w:r>
            <w:r w:rsidR="00E81224">
              <w:rPr>
                <w:noProof/>
                <w:webHidden/>
              </w:rPr>
              <w:fldChar w:fldCharType="end"/>
            </w:r>
          </w:hyperlink>
        </w:p>
        <w:p w14:paraId="7427E609"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87" w:history="1">
            <w:r w:rsidR="00E81224" w:rsidRPr="00A76721">
              <w:rPr>
                <w:rStyle w:val="Hyperlink"/>
                <w:noProof/>
              </w:rPr>
              <w:t>3.4.1</w:t>
            </w:r>
            <w:r w:rsidR="00E81224">
              <w:rPr>
                <w:rFonts w:asciiTheme="minorHAnsi" w:eastAsiaTheme="minorEastAsia" w:hAnsiTheme="minorHAnsi" w:cstheme="minorBidi"/>
                <w:bCs w:val="0"/>
                <w:iCs w:val="0"/>
                <w:noProof/>
                <w:lang w:eastAsia="de-DE"/>
              </w:rPr>
              <w:tab/>
            </w:r>
            <w:r w:rsidR="00E81224" w:rsidRPr="00A76721">
              <w:rPr>
                <w:rStyle w:val="Hyperlink"/>
                <w:noProof/>
              </w:rPr>
              <w:t>Parameterliste Endpoint Tag (Client-Tag)</w:t>
            </w:r>
            <w:r w:rsidR="00E81224">
              <w:rPr>
                <w:noProof/>
                <w:webHidden/>
              </w:rPr>
              <w:tab/>
            </w:r>
            <w:r w:rsidR="00E81224">
              <w:rPr>
                <w:noProof/>
                <w:webHidden/>
              </w:rPr>
              <w:fldChar w:fldCharType="begin"/>
            </w:r>
            <w:r w:rsidR="00E81224">
              <w:rPr>
                <w:noProof/>
                <w:webHidden/>
              </w:rPr>
              <w:instrText xml:space="preserve"> PAGEREF _Toc361132787 \h </w:instrText>
            </w:r>
            <w:r w:rsidR="00E81224">
              <w:rPr>
                <w:noProof/>
                <w:webHidden/>
              </w:rPr>
            </w:r>
            <w:r w:rsidR="00E81224">
              <w:rPr>
                <w:noProof/>
                <w:webHidden/>
              </w:rPr>
              <w:fldChar w:fldCharType="separate"/>
            </w:r>
            <w:r w:rsidR="00E81224">
              <w:rPr>
                <w:noProof/>
                <w:webHidden/>
              </w:rPr>
              <w:t>45</w:t>
            </w:r>
            <w:r w:rsidR="00E81224">
              <w:rPr>
                <w:noProof/>
                <w:webHidden/>
              </w:rPr>
              <w:fldChar w:fldCharType="end"/>
            </w:r>
          </w:hyperlink>
        </w:p>
        <w:p w14:paraId="39B0E1EE"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88" w:history="1">
            <w:r w:rsidR="00E81224" w:rsidRPr="00A76721">
              <w:rPr>
                <w:rStyle w:val="Hyperlink"/>
                <w:noProof/>
              </w:rPr>
              <w:t>3.5</w:t>
            </w:r>
            <w:r w:rsidR="00E81224">
              <w:rPr>
                <w:rFonts w:asciiTheme="minorHAnsi" w:eastAsiaTheme="minorEastAsia" w:hAnsiTheme="minorHAnsi" w:cstheme="minorBidi"/>
                <w:b w:val="0"/>
                <w:iCs w:val="0"/>
                <w:noProof/>
                <w:lang w:eastAsia="de-DE"/>
              </w:rPr>
              <w:tab/>
            </w:r>
            <w:r w:rsidR="00E81224" w:rsidRPr="00A76721">
              <w:rPr>
                <w:rStyle w:val="Hyperlink"/>
                <w:noProof/>
              </w:rPr>
              <w:t>Service Definition (Service Tag)</w:t>
            </w:r>
            <w:r w:rsidR="00E81224">
              <w:rPr>
                <w:noProof/>
                <w:webHidden/>
              </w:rPr>
              <w:tab/>
            </w:r>
            <w:r w:rsidR="00E81224">
              <w:rPr>
                <w:noProof/>
                <w:webHidden/>
              </w:rPr>
              <w:fldChar w:fldCharType="begin"/>
            </w:r>
            <w:r w:rsidR="00E81224">
              <w:rPr>
                <w:noProof/>
                <w:webHidden/>
              </w:rPr>
              <w:instrText xml:space="preserve"> PAGEREF _Toc361132788 \h </w:instrText>
            </w:r>
            <w:r w:rsidR="00E81224">
              <w:rPr>
                <w:noProof/>
                <w:webHidden/>
              </w:rPr>
            </w:r>
            <w:r w:rsidR="00E81224">
              <w:rPr>
                <w:noProof/>
                <w:webHidden/>
              </w:rPr>
              <w:fldChar w:fldCharType="separate"/>
            </w:r>
            <w:r w:rsidR="00E81224">
              <w:rPr>
                <w:noProof/>
                <w:webHidden/>
              </w:rPr>
              <w:t>46</w:t>
            </w:r>
            <w:r w:rsidR="00E81224">
              <w:rPr>
                <w:noProof/>
                <w:webHidden/>
              </w:rPr>
              <w:fldChar w:fldCharType="end"/>
            </w:r>
          </w:hyperlink>
        </w:p>
        <w:p w14:paraId="51D82846"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89" w:history="1">
            <w:r w:rsidR="00E81224" w:rsidRPr="00A76721">
              <w:rPr>
                <w:rStyle w:val="Hyperlink"/>
                <w:noProof/>
              </w:rPr>
              <w:t>3.5.1</w:t>
            </w:r>
            <w:r w:rsidR="00E81224">
              <w:rPr>
                <w:rFonts w:asciiTheme="minorHAnsi" w:eastAsiaTheme="minorEastAsia" w:hAnsiTheme="minorHAnsi" w:cstheme="minorBidi"/>
                <w:bCs w:val="0"/>
                <w:iCs w:val="0"/>
                <w:noProof/>
                <w:lang w:eastAsia="de-DE"/>
              </w:rPr>
              <w:tab/>
            </w:r>
            <w:r w:rsidR="00E81224" w:rsidRPr="00A76721">
              <w:rPr>
                <w:rStyle w:val="Hyperlink"/>
                <w:noProof/>
              </w:rPr>
              <w:t>Parameterliste Service Definition</w:t>
            </w:r>
            <w:r w:rsidR="00E81224">
              <w:rPr>
                <w:noProof/>
                <w:webHidden/>
              </w:rPr>
              <w:tab/>
            </w:r>
            <w:r w:rsidR="00E81224">
              <w:rPr>
                <w:noProof/>
                <w:webHidden/>
              </w:rPr>
              <w:fldChar w:fldCharType="begin"/>
            </w:r>
            <w:r w:rsidR="00E81224">
              <w:rPr>
                <w:noProof/>
                <w:webHidden/>
              </w:rPr>
              <w:instrText xml:space="preserve"> PAGEREF _Toc361132789 \h </w:instrText>
            </w:r>
            <w:r w:rsidR="00E81224">
              <w:rPr>
                <w:noProof/>
                <w:webHidden/>
              </w:rPr>
            </w:r>
            <w:r w:rsidR="00E81224">
              <w:rPr>
                <w:noProof/>
                <w:webHidden/>
              </w:rPr>
              <w:fldChar w:fldCharType="separate"/>
            </w:r>
            <w:r w:rsidR="00E81224">
              <w:rPr>
                <w:noProof/>
                <w:webHidden/>
              </w:rPr>
              <w:t>48</w:t>
            </w:r>
            <w:r w:rsidR="00E81224">
              <w:rPr>
                <w:noProof/>
                <w:webHidden/>
              </w:rPr>
              <w:fldChar w:fldCharType="end"/>
            </w:r>
          </w:hyperlink>
        </w:p>
        <w:p w14:paraId="6C8DE3D6"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0" w:history="1">
            <w:r w:rsidR="00E81224" w:rsidRPr="00A76721">
              <w:rPr>
                <w:rStyle w:val="Hyperlink"/>
                <w:noProof/>
              </w:rPr>
              <w:t>3.6</w:t>
            </w:r>
            <w:r w:rsidR="00E81224">
              <w:rPr>
                <w:rFonts w:asciiTheme="minorHAnsi" w:eastAsiaTheme="minorEastAsia" w:hAnsiTheme="minorHAnsi" w:cstheme="minorBidi"/>
                <w:b w:val="0"/>
                <w:iCs w:val="0"/>
                <w:noProof/>
                <w:lang w:eastAsia="de-DE"/>
              </w:rPr>
              <w:tab/>
            </w:r>
            <w:r w:rsidR="00E81224" w:rsidRPr="00A76721">
              <w:rPr>
                <w:rStyle w:val="Hyperlink"/>
                <w:noProof/>
              </w:rPr>
              <w:t>WebService Verhalten (Behaviors Tag)</w:t>
            </w:r>
            <w:r w:rsidR="00E81224">
              <w:rPr>
                <w:noProof/>
                <w:webHidden/>
              </w:rPr>
              <w:tab/>
            </w:r>
            <w:r w:rsidR="00E81224">
              <w:rPr>
                <w:noProof/>
                <w:webHidden/>
              </w:rPr>
              <w:fldChar w:fldCharType="begin"/>
            </w:r>
            <w:r w:rsidR="00E81224">
              <w:rPr>
                <w:noProof/>
                <w:webHidden/>
              </w:rPr>
              <w:instrText xml:space="preserve"> PAGEREF _Toc361132790 \h </w:instrText>
            </w:r>
            <w:r w:rsidR="00E81224">
              <w:rPr>
                <w:noProof/>
                <w:webHidden/>
              </w:rPr>
            </w:r>
            <w:r w:rsidR="00E81224">
              <w:rPr>
                <w:noProof/>
                <w:webHidden/>
              </w:rPr>
              <w:fldChar w:fldCharType="separate"/>
            </w:r>
            <w:r w:rsidR="00E81224">
              <w:rPr>
                <w:noProof/>
                <w:webHidden/>
              </w:rPr>
              <w:t>49</w:t>
            </w:r>
            <w:r w:rsidR="00E81224">
              <w:rPr>
                <w:noProof/>
                <w:webHidden/>
              </w:rPr>
              <w:fldChar w:fldCharType="end"/>
            </w:r>
          </w:hyperlink>
        </w:p>
        <w:p w14:paraId="1A6A83DA"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1" w:history="1">
            <w:r w:rsidR="00E81224" w:rsidRPr="00A76721">
              <w:rPr>
                <w:rStyle w:val="Hyperlink"/>
                <w:noProof/>
              </w:rPr>
              <w:t>3.7</w:t>
            </w:r>
            <w:r w:rsidR="00E81224">
              <w:rPr>
                <w:rFonts w:asciiTheme="minorHAnsi" w:eastAsiaTheme="minorEastAsia" w:hAnsiTheme="minorHAnsi" w:cstheme="minorBidi"/>
                <w:b w:val="0"/>
                <w:iCs w:val="0"/>
                <w:noProof/>
                <w:lang w:eastAsia="de-DE"/>
              </w:rPr>
              <w:tab/>
            </w:r>
            <w:r w:rsidR="00E81224" w:rsidRPr="00A76721">
              <w:rPr>
                <w:rStyle w:val="Hyperlink"/>
                <w:noProof/>
              </w:rPr>
              <w:t>DotConnect Dataprovider (DbProviderFactories Tag)</w:t>
            </w:r>
            <w:r w:rsidR="00E81224">
              <w:rPr>
                <w:noProof/>
                <w:webHidden/>
              </w:rPr>
              <w:tab/>
            </w:r>
            <w:r w:rsidR="00E81224">
              <w:rPr>
                <w:noProof/>
                <w:webHidden/>
              </w:rPr>
              <w:fldChar w:fldCharType="begin"/>
            </w:r>
            <w:r w:rsidR="00E81224">
              <w:rPr>
                <w:noProof/>
                <w:webHidden/>
              </w:rPr>
              <w:instrText xml:space="preserve"> PAGEREF _Toc361132791 \h </w:instrText>
            </w:r>
            <w:r w:rsidR="00E81224">
              <w:rPr>
                <w:noProof/>
                <w:webHidden/>
              </w:rPr>
            </w:r>
            <w:r w:rsidR="00E81224">
              <w:rPr>
                <w:noProof/>
                <w:webHidden/>
              </w:rPr>
              <w:fldChar w:fldCharType="separate"/>
            </w:r>
            <w:r w:rsidR="00E81224">
              <w:rPr>
                <w:noProof/>
                <w:webHidden/>
              </w:rPr>
              <w:t>49</w:t>
            </w:r>
            <w:r w:rsidR="00E81224">
              <w:rPr>
                <w:noProof/>
                <w:webHidden/>
              </w:rPr>
              <w:fldChar w:fldCharType="end"/>
            </w:r>
          </w:hyperlink>
        </w:p>
        <w:p w14:paraId="03510676"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2" w:history="1">
            <w:r w:rsidR="00E81224" w:rsidRPr="00A76721">
              <w:rPr>
                <w:rStyle w:val="Hyperlink"/>
                <w:noProof/>
              </w:rPr>
              <w:t>3.8</w:t>
            </w:r>
            <w:r w:rsidR="00E81224">
              <w:rPr>
                <w:rFonts w:asciiTheme="minorHAnsi" w:eastAsiaTheme="minorEastAsia" w:hAnsiTheme="minorHAnsi" w:cstheme="minorBidi"/>
                <w:b w:val="0"/>
                <w:iCs w:val="0"/>
                <w:noProof/>
                <w:lang w:eastAsia="de-DE"/>
              </w:rPr>
              <w:tab/>
            </w:r>
            <w:r w:rsidR="00E81224" w:rsidRPr="00A76721">
              <w:rPr>
                <w:rStyle w:val="Hyperlink"/>
                <w:noProof/>
              </w:rPr>
              <w:t>2way-SSL-Konfiguration der Service-Hosts für BOS Intern / BOS Extern</w:t>
            </w:r>
            <w:r w:rsidR="00E81224">
              <w:rPr>
                <w:noProof/>
                <w:webHidden/>
              </w:rPr>
              <w:tab/>
            </w:r>
            <w:r w:rsidR="00E81224">
              <w:rPr>
                <w:noProof/>
                <w:webHidden/>
              </w:rPr>
              <w:fldChar w:fldCharType="begin"/>
            </w:r>
            <w:r w:rsidR="00E81224">
              <w:rPr>
                <w:noProof/>
                <w:webHidden/>
              </w:rPr>
              <w:instrText xml:space="preserve"> PAGEREF _Toc361132792 \h </w:instrText>
            </w:r>
            <w:r w:rsidR="00E81224">
              <w:rPr>
                <w:noProof/>
                <w:webHidden/>
              </w:rPr>
            </w:r>
            <w:r w:rsidR="00E81224">
              <w:rPr>
                <w:noProof/>
                <w:webHidden/>
              </w:rPr>
              <w:fldChar w:fldCharType="separate"/>
            </w:r>
            <w:r w:rsidR="00E81224">
              <w:rPr>
                <w:noProof/>
                <w:webHidden/>
              </w:rPr>
              <w:t>50</w:t>
            </w:r>
            <w:r w:rsidR="00E81224">
              <w:rPr>
                <w:noProof/>
                <w:webHidden/>
              </w:rPr>
              <w:fldChar w:fldCharType="end"/>
            </w:r>
          </w:hyperlink>
        </w:p>
        <w:p w14:paraId="56717C30" w14:textId="77777777" w:rsidR="00E81224" w:rsidRDefault="00B87910">
          <w:pPr>
            <w:pStyle w:val="Verzeichnis1"/>
            <w:rPr>
              <w:rFonts w:asciiTheme="minorHAnsi" w:eastAsiaTheme="minorEastAsia" w:hAnsiTheme="minorHAnsi" w:cstheme="minorBidi"/>
              <w:b w:val="0"/>
              <w:iCs w:val="0"/>
              <w:caps w:val="0"/>
              <w:noProof/>
              <w:sz w:val="22"/>
              <w:lang w:eastAsia="de-DE"/>
            </w:rPr>
          </w:pPr>
          <w:hyperlink w:anchor="_Toc361132793" w:history="1">
            <w:r w:rsidR="00E81224" w:rsidRPr="00A76721">
              <w:rPr>
                <w:rStyle w:val="Hyperlink"/>
                <w:noProof/>
              </w:rPr>
              <w:t>4</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Konfigurationseinstellungen OpenLease</w:t>
            </w:r>
            <w:r w:rsidR="00E81224">
              <w:rPr>
                <w:noProof/>
                <w:webHidden/>
              </w:rPr>
              <w:tab/>
            </w:r>
            <w:r w:rsidR="00E81224">
              <w:rPr>
                <w:noProof/>
                <w:webHidden/>
              </w:rPr>
              <w:fldChar w:fldCharType="begin"/>
            </w:r>
            <w:r w:rsidR="00E81224">
              <w:rPr>
                <w:noProof/>
                <w:webHidden/>
              </w:rPr>
              <w:instrText xml:space="preserve"> PAGEREF _Toc361132793 \h </w:instrText>
            </w:r>
            <w:r w:rsidR="00E81224">
              <w:rPr>
                <w:noProof/>
                <w:webHidden/>
              </w:rPr>
            </w:r>
            <w:r w:rsidR="00E81224">
              <w:rPr>
                <w:noProof/>
                <w:webHidden/>
              </w:rPr>
              <w:fldChar w:fldCharType="separate"/>
            </w:r>
            <w:r w:rsidR="00E81224">
              <w:rPr>
                <w:noProof/>
                <w:webHidden/>
              </w:rPr>
              <w:t>51</w:t>
            </w:r>
            <w:r w:rsidR="00E81224">
              <w:rPr>
                <w:noProof/>
                <w:webHidden/>
              </w:rPr>
              <w:fldChar w:fldCharType="end"/>
            </w:r>
          </w:hyperlink>
        </w:p>
        <w:p w14:paraId="5AB6146E"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4" w:history="1">
            <w:r w:rsidR="00E81224" w:rsidRPr="00A76721">
              <w:rPr>
                <w:rStyle w:val="Hyperlink"/>
                <w:noProof/>
              </w:rPr>
              <w:t>4.1</w:t>
            </w:r>
            <w:r w:rsidR="00E81224">
              <w:rPr>
                <w:rFonts w:asciiTheme="minorHAnsi" w:eastAsiaTheme="minorEastAsia" w:hAnsiTheme="minorHAnsi" w:cstheme="minorBidi"/>
                <w:b w:val="0"/>
                <w:iCs w:val="0"/>
                <w:noProof/>
                <w:lang w:eastAsia="de-DE"/>
              </w:rPr>
              <w:tab/>
            </w:r>
            <w:r w:rsidR="00E81224" w:rsidRPr="00A76721">
              <w:rPr>
                <w:rStyle w:val="Hyperlink"/>
                <w:noProof/>
              </w:rPr>
              <w:t>Konfiguration des Endpoints vom BOS-EAI</w:t>
            </w:r>
            <w:r w:rsidR="00E81224">
              <w:rPr>
                <w:noProof/>
                <w:webHidden/>
              </w:rPr>
              <w:tab/>
            </w:r>
            <w:r w:rsidR="00E81224">
              <w:rPr>
                <w:noProof/>
                <w:webHidden/>
              </w:rPr>
              <w:fldChar w:fldCharType="begin"/>
            </w:r>
            <w:r w:rsidR="00E81224">
              <w:rPr>
                <w:noProof/>
                <w:webHidden/>
              </w:rPr>
              <w:instrText xml:space="preserve"> PAGEREF _Toc361132794 \h </w:instrText>
            </w:r>
            <w:r w:rsidR="00E81224">
              <w:rPr>
                <w:noProof/>
                <w:webHidden/>
              </w:rPr>
            </w:r>
            <w:r w:rsidR="00E81224">
              <w:rPr>
                <w:noProof/>
                <w:webHidden/>
              </w:rPr>
              <w:fldChar w:fldCharType="separate"/>
            </w:r>
            <w:r w:rsidR="00E81224">
              <w:rPr>
                <w:noProof/>
                <w:webHidden/>
              </w:rPr>
              <w:t>51</w:t>
            </w:r>
            <w:r w:rsidR="00E81224">
              <w:rPr>
                <w:noProof/>
                <w:webHidden/>
              </w:rPr>
              <w:fldChar w:fldCharType="end"/>
            </w:r>
          </w:hyperlink>
        </w:p>
        <w:p w14:paraId="163AAC63"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795" w:history="1">
            <w:r w:rsidR="00E81224" w:rsidRPr="00A76721">
              <w:rPr>
                <w:rStyle w:val="Hyperlink"/>
                <w:noProof/>
              </w:rPr>
              <w:t>4.1.1</w:t>
            </w:r>
            <w:r w:rsidR="00E81224">
              <w:rPr>
                <w:rFonts w:asciiTheme="minorHAnsi" w:eastAsiaTheme="minorEastAsia" w:hAnsiTheme="minorHAnsi" w:cstheme="minorBidi"/>
                <w:bCs w:val="0"/>
                <w:iCs w:val="0"/>
                <w:noProof/>
                <w:lang w:eastAsia="de-DE"/>
              </w:rPr>
              <w:tab/>
            </w:r>
            <w:r w:rsidR="00E81224" w:rsidRPr="00A76721">
              <w:rPr>
                <w:rStyle w:val="Hyperlink"/>
                <w:noProof/>
              </w:rPr>
              <w:t>Test der Verbindung</w:t>
            </w:r>
            <w:r w:rsidR="00E81224">
              <w:rPr>
                <w:noProof/>
                <w:webHidden/>
              </w:rPr>
              <w:tab/>
            </w:r>
            <w:r w:rsidR="00E81224">
              <w:rPr>
                <w:noProof/>
                <w:webHidden/>
              </w:rPr>
              <w:fldChar w:fldCharType="begin"/>
            </w:r>
            <w:r w:rsidR="00E81224">
              <w:rPr>
                <w:noProof/>
                <w:webHidden/>
              </w:rPr>
              <w:instrText xml:space="preserve"> PAGEREF _Toc361132795 \h </w:instrText>
            </w:r>
            <w:r w:rsidR="00E81224">
              <w:rPr>
                <w:noProof/>
                <w:webHidden/>
              </w:rPr>
            </w:r>
            <w:r w:rsidR="00E81224">
              <w:rPr>
                <w:noProof/>
                <w:webHidden/>
              </w:rPr>
              <w:fldChar w:fldCharType="separate"/>
            </w:r>
            <w:r w:rsidR="00E81224">
              <w:rPr>
                <w:noProof/>
                <w:webHidden/>
              </w:rPr>
              <w:t>51</w:t>
            </w:r>
            <w:r w:rsidR="00E81224">
              <w:rPr>
                <w:noProof/>
                <w:webHidden/>
              </w:rPr>
              <w:fldChar w:fldCharType="end"/>
            </w:r>
          </w:hyperlink>
        </w:p>
        <w:p w14:paraId="63F3FF12"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6" w:history="1">
            <w:r w:rsidR="00E81224" w:rsidRPr="00A76721">
              <w:rPr>
                <w:rStyle w:val="Hyperlink"/>
                <w:noProof/>
              </w:rPr>
              <w:t>4.2</w:t>
            </w:r>
            <w:r w:rsidR="00E81224">
              <w:rPr>
                <w:rFonts w:asciiTheme="minorHAnsi" w:eastAsiaTheme="minorEastAsia" w:hAnsiTheme="minorHAnsi" w:cstheme="minorBidi"/>
                <w:b w:val="0"/>
                <w:iCs w:val="0"/>
                <w:noProof/>
                <w:lang w:eastAsia="de-DE"/>
              </w:rPr>
              <w:tab/>
            </w:r>
            <w:r w:rsidR="00E81224" w:rsidRPr="00A76721">
              <w:rPr>
                <w:rStyle w:val="Hyperlink"/>
                <w:noProof/>
              </w:rPr>
              <w:t>Auskunftstypen</w:t>
            </w:r>
            <w:r w:rsidR="00E81224">
              <w:rPr>
                <w:noProof/>
                <w:webHidden/>
              </w:rPr>
              <w:tab/>
            </w:r>
            <w:r w:rsidR="00E81224">
              <w:rPr>
                <w:noProof/>
                <w:webHidden/>
              </w:rPr>
              <w:fldChar w:fldCharType="begin"/>
            </w:r>
            <w:r w:rsidR="00E81224">
              <w:rPr>
                <w:noProof/>
                <w:webHidden/>
              </w:rPr>
              <w:instrText xml:space="preserve"> PAGEREF _Toc361132796 \h </w:instrText>
            </w:r>
            <w:r w:rsidR="00E81224">
              <w:rPr>
                <w:noProof/>
                <w:webHidden/>
              </w:rPr>
            </w:r>
            <w:r w:rsidR="00E81224">
              <w:rPr>
                <w:noProof/>
                <w:webHidden/>
              </w:rPr>
              <w:fldChar w:fldCharType="separate"/>
            </w:r>
            <w:r w:rsidR="00E81224">
              <w:rPr>
                <w:noProof/>
                <w:webHidden/>
              </w:rPr>
              <w:t>52</w:t>
            </w:r>
            <w:r w:rsidR="00E81224">
              <w:rPr>
                <w:noProof/>
                <w:webHidden/>
              </w:rPr>
              <w:fldChar w:fldCharType="end"/>
            </w:r>
          </w:hyperlink>
        </w:p>
        <w:p w14:paraId="228D3CB8"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7" w:history="1">
            <w:r w:rsidR="00E81224" w:rsidRPr="00A76721">
              <w:rPr>
                <w:rStyle w:val="Hyperlink"/>
                <w:noProof/>
              </w:rPr>
              <w:t>4.3</w:t>
            </w:r>
            <w:r w:rsidR="00E81224">
              <w:rPr>
                <w:rFonts w:asciiTheme="minorHAnsi" w:eastAsiaTheme="minorEastAsia" w:hAnsiTheme="minorHAnsi" w:cstheme="minorBidi"/>
                <w:b w:val="0"/>
                <w:iCs w:val="0"/>
                <w:noProof/>
                <w:lang w:eastAsia="de-DE"/>
              </w:rPr>
              <w:tab/>
            </w:r>
            <w:r w:rsidR="00E81224" w:rsidRPr="00A76721">
              <w:rPr>
                <w:rStyle w:val="Hyperlink"/>
                <w:noProof/>
              </w:rPr>
              <w:t>Pre Shared Keys</w:t>
            </w:r>
            <w:r w:rsidR="00E81224">
              <w:rPr>
                <w:noProof/>
                <w:webHidden/>
              </w:rPr>
              <w:tab/>
            </w:r>
            <w:r w:rsidR="00E81224">
              <w:rPr>
                <w:noProof/>
                <w:webHidden/>
              </w:rPr>
              <w:fldChar w:fldCharType="begin"/>
            </w:r>
            <w:r w:rsidR="00E81224">
              <w:rPr>
                <w:noProof/>
                <w:webHidden/>
              </w:rPr>
              <w:instrText xml:space="preserve"> PAGEREF _Toc361132797 \h </w:instrText>
            </w:r>
            <w:r w:rsidR="00E81224">
              <w:rPr>
                <w:noProof/>
                <w:webHidden/>
              </w:rPr>
            </w:r>
            <w:r w:rsidR="00E81224">
              <w:rPr>
                <w:noProof/>
                <w:webHidden/>
              </w:rPr>
              <w:fldChar w:fldCharType="separate"/>
            </w:r>
            <w:r w:rsidR="00E81224">
              <w:rPr>
                <w:noProof/>
                <w:webHidden/>
              </w:rPr>
              <w:t>54</w:t>
            </w:r>
            <w:r w:rsidR="00E81224">
              <w:rPr>
                <w:noProof/>
                <w:webHidden/>
              </w:rPr>
              <w:fldChar w:fldCharType="end"/>
            </w:r>
          </w:hyperlink>
        </w:p>
        <w:p w14:paraId="1F5F16E4"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8" w:history="1">
            <w:r w:rsidR="00E81224" w:rsidRPr="00A76721">
              <w:rPr>
                <w:rStyle w:val="Hyperlink"/>
                <w:noProof/>
              </w:rPr>
              <w:t>4.4</w:t>
            </w:r>
            <w:r w:rsidR="00E81224">
              <w:rPr>
                <w:rFonts w:asciiTheme="minorHAnsi" w:eastAsiaTheme="minorEastAsia" w:hAnsiTheme="minorHAnsi" w:cstheme="minorBidi"/>
                <w:b w:val="0"/>
                <w:iCs w:val="0"/>
                <w:noProof/>
                <w:lang w:eastAsia="de-DE"/>
              </w:rPr>
              <w:tab/>
            </w:r>
            <w:r w:rsidR="00E81224" w:rsidRPr="00A76721">
              <w:rPr>
                <w:rStyle w:val="Hyperlink"/>
                <w:noProof/>
              </w:rPr>
              <w:t>Tabelle Auskunftcfg</w:t>
            </w:r>
            <w:r w:rsidR="00E81224">
              <w:rPr>
                <w:noProof/>
                <w:webHidden/>
              </w:rPr>
              <w:tab/>
            </w:r>
            <w:r w:rsidR="00E81224">
              <w:rPr>
                <w:noProof/>
                <w:webHidden/>
              </w:rPr>
              <w:fldChar w:fldCharType="begin"/>
            </w:r>
            <w:r w:rsidR="00E81224">
              <w:rPr>
                <w:noProof/>
                <w:webHidden/>
              </w:rPr>
              <w:instrText xml:space="preserve"> PAGEREF _Toc361132798 \h </w:instrText>
            </w:r>
            <w:r w:rsidR="00E81224">
              <w:rPr>
                <w:noProof/>
                <w:webHidden/>
              </w:rPr>
            </w:r>
            <w:r w:rsidR="00E81224">
              <w:rPr>
                <w:noProof/>
                <w:webHidden/>
              </w:rPr>
              <w:fldChar w:fldCharType="separate"/>
            </w:r>
            <w:r w:rsidR="00E81224">
              <w:rPr>
                <w:noProof/>
                <w:webHidden/>
              </w:rPr>
              <w:t>55</w:t>
            </w:r>
            <w:r w:rsidR="00E81224">
              <w:rPr>
                <w:noProof/>
                <w:webHidden/>
              </w:rPr>
              <w:fldChar w:fldCharType="end"/>
            </w:r>
          </w:hyperlink>
        </w:p>
        <w:p w14:paraId="1DFDFD93"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799" w:history="1">
            <w:r w:rsidR="00E81224" w:rsidRPr="00A76721">
              <w:rPr>
                <w:rStyle w:val="Hyperlink"/>
                <w:noProof/>
              </w:rPr>
              <w:t>4.5</w:t>
            </w:r>
            <w:r w:rsidR="00E81224">
              <w:rPr>
                <w:rFonts w:asciiTheme="minorHAnsi" w:eastAsiaTheme="minorEastAsia" w:hAnsiTheme="minorHAnsi" w:cstheme="minorBidi"/>
                <w:b w:val="0"/>
                <w:iCs w:val="0"/>
                <w:noProof/>
                <w:lang w:eastAsia="de-DE"/>
              </w:rPr>
              <w:tab/>
            </w:r>
            <w:r w:rsidR="00E81224" w:rsidRPr="00A76721">
              <w:rPr>
                <w:rStyle w:val="Hyperlink"/>
                <w:noProof/>
              </w:rPr>
              <w:t>Tabelle Auskunfttyp</w:t>
            </w:r>
            <w:r w:rsidR="00E81224">
              <w:rPr>
                <w:noProof/>
                <w:webHidden/>
              </w:rPr>
              <w:tab/>
            </w:r>
            <w:r w:rsidR="00E81224">
              <w:rPr>
                <w:noProof/>
                <w:webHidden/>
              </w:rPr>
              <w:fldChar w:fldCharType="begin"/>
            </w:r>
            <w:r w:rsidR="00E81224">
              <w:rPr>
                <w:noProof/>
                <w:webHidden/>
              </w:rPr>
              <w:instrText xml:space="preserve"> PAGEREF _Toc361132799 \h </w:instrText>
            </w:r>
            <w:r w:rsidR="00E81224">
              <w:rPr>
                <w:noProof/>
                <w:webHidden/>
              </w:rPr>
            </w:r>
            <w:r w:rsidR="00E81224">
              <w:rPr>
                <w:noProof/>
                <w:webHidden/>
              </w:rPr>
              <w:fldChar w:fldCharType="separate"/>
            </w:r>
            <w:r w:rsidR="00E81224">
              <w:rPr>
                <w:noProof/>
                <w:webHidden/>
              </w:rPr>
              <w:t>55</w:t>
            </w:r>
            <w:r w:rsidR="00E81224">
              <w:rPr>
                <w:noProof/>
                <w:webHidden/>
              </w:rPr>
              <w:fldChar w:fldCharType="end"/>
            </w:r>
          </w:hyperlink>
        </w:p>
        <w:p w14:paraId="33F5B497" w14:textId="77777777" w:rsidR="00E81224" w:rsidRDefault="00B87910">
          <w:pPr>
            <w:pStyle w:val="Verzeichnis1"/>
            <w:rPr>
              <w:rFonts w:asciiTheme="minorHAnsi" w:eastAsiaTheme="minorEastAsia" w:hAnsiTheme="minorHAnsi" w:cstheme="minorBidi"/>
              <w:b w:val="0"/>
              <w:iCs w:val="0"/>
              <w:caps w:val="0"/>
              <w:noProof/>
              <w:sz w:val="22"/>
              <w:lang w:eastAsia="de-DE"/>
            </w:rPr>
          </w:pPr>
          <w:hyperlink w:anchor="_Toc361132800" w:history="1">
            <w:r w:rsidR="00E81224" w:rsidRPr="00A76721">
              <w:rPr>
                <w:rStyle w:val="Hyperlink"/>
                <w:noProof/>
              </w:rPr>
              <w:t>5</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TestUI</w:t>
            </w:r>
            <w:r w:rsidR="00E81224">
              <w:rPr>
                <w:noProof/>
                <w:webHidden/>
              </w:rPr>
              <w:tab/>
            </w:r>
            <w:r w:rsidR="00E81224">
              <w:rPr>
                <w:noProof/>
                <w:webHidden/>
              </w:rPr>
              <w:fldChar w:fldCharType="begin"/>
            </w:r>
            <w:r w:rsidR="00E81224">
              <w:rPr>
                <w:noProof/>
                <w:webHidden/>
              </w:rPr>
              <w:instrText xml:space="preserve"> PAGEREF _Toc361132800 \h </w:instrText>
            </w:r>
            <w:r w:rsidR="00E81224">
              <w:rPr>
                <w:noProof/>
                <w:webHidden/>
              </w:rPr>
            </w:r>
            <w:r w:rsidR="00E81224">
              <w:rPr>
                <w:noProof/>
                <w:webHidden/>
              </w:rPr>
              <w:fldChar w:fldCharType="separate"/>
            </w:r>
            <w:r w:rsidR="00E81224">
              <w:rPr>
                <w:noProof/>
                <w:webHidden/>
              </w:rPr>
              <w:t>56</w:t>
            </w:r>
            <w:r w:rsidR="00E81224">
              <w:rPr>
                <w:noProof/>
                <w:webHidden/>
              </w:rPr>
              <w:fldChar w:fldCharType="end"/>
            </w:r>
          </w:hyperlink>
        </w:p>
        <w:p w14:paraId="741DC391"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801" w:history="1">
            <w:r w:rsidR="00E81224" w:rsidRPr="00A76721">
              <w:rPr>
                <w:rStyle w:val="Hyperlink"/>
                <w:noProof/>
              </w:rPr>
              <w:t>5.1</w:t>
            </w:r>
            <w:r w:rsidR="00E81224">
              <w:rPr>
                <w:rFonts w:asciiTheme="minorHAnsi" w:eastAsiaTheme="minorEastAsia" w:hAnsiTheme="minorHAnsi" w:cstheme="minorBidi"/>
                <w:b w:val="0"/>
                <w:iCs w:val="0"/>
                <w:noProof/>
                <w:lang w:eastAsia="de-DE"/>
              </w:rPr>
              <w:tab/>
            </w:r>
            <w:r w:rsidR="00E81224" w:rsidRPr="00A76721">
              <w:rPr>
                <w:rStyle w:val="Hyperlink"/>
                <w:noProof/>
              </w:rPr>
              <w:t>Aufruf der TestUI</w:t>
            </w:r>
            <w:r w:rsidR="00E81224">
              <w:rPr>
                <w:noProof/>
                <w:webHidden/>
              </w:rPr>
              <w:tab/>
            </w:r>
            <w:r w:rsidR="00E81224">
              <w:rPr>
                <w:noProof/>
                <w:webHidden/>
              </w:rPr>
              <w:fldChar w:fldCharType="begin"/>
            </w:r>
            <w:r w:rsidR="00E81224">
              <w:rPr>
                <w:noProof/>
                <w:webHidden/>
              </w:rPr>
              <w:instrText xml:space="preserve"> PAGEREF _Toc361132801 \h </w:instrText>
            </w:r>
            <w:r w:rsidR="00E81224">
              <w:rPr>
                <w:noProof/>
                <w:webHidden/>
              </w:rPr>
            </w:r>
            <w:r w:rsidR="00E81224">
              <w:rPr>
                <w:noProof/>
                <w:webHidden/>
              </w:rPr>
              <w:fldChar w:fldCharType="separate"/>
            </w:r>
            <w:r w:rsidR="00E81224">
              <w:rPr>
                <w:noProof/>
                <w:webHidden/>
              </w:rPr>
              <w:t>56</w:t>
            </w:r>
            <w:r w:rsidR="00E81224">
              <w:rPr>
                <w:noProof/>
                <w:webHidden/>
              </w:rPr>
              <w:fldChar w:fldCharType="end"/>
            </w:r>
          </w:hyperlink>
        </w:p>
        <w:p w14:paraId="34E49327"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802" w:history="1">
            <w:r w:rsidR="00E81224" w:rsidRPr="00A76721">
              <w:rPr>
                <w:rStyle w:val="Hyperlink"/>
                <w:noProof/>
              </w:rPr>
              <w:t>5.2</w:t>
            </w:r>
            <w:r w:rsidR="00E81224">
              <w:rPr>
                <w:rFonts w:asciiTheme="minorHAnsi" w:eastAsiaTheme="minorEastAsia" w:hAnsiTheme="minorHAnsi" w:cstheme="minorBidi"/>
                <w:b w:val="0"/>
                <w:iCs w:val="0"/>
                <w:noProof/>
                <w:lang w:eastAsia="de-DE"/>
              </w:rPr>
              <w:tab/>
            </w:r>
            <w:r w:rsidR="00E81224" w:rsidRPr="00A76721">
              <w:rPr>
                <w:rStyle w:val="Hyperlink"/>
                <w:noProof/>
              </w:rPr>
              <w:t>Test-UI Zertifikate</w:t>
            </w:r>
            <w:r w:rsidR="00E81224">
              <w:rPr>
                <w:noProof/>
                <w:webHidden/>
              </w:rPr>
              <w:tab/>
            </w:r>
            <w:r w:rsidR="00E81224">
              <w:rPr>
                <w:noProof/>
                <w:webHidden/>
              </w:rPr>
              <w:fldChar w:fldCharType="begin"/>
            </w:r>
            <w:r w:rsidR="00E81224">
              <w:rPr>
                <w:noProof/>
                <w:webHidden/>
              </w:rPr>
              <w:instrText xml:space="preserve"> PAGEREF _Toc361132802 \h </w:instrText>
            </w:r>
            <w:r w:rsidR="00E81224">
              <w:rPr>
                <w:noProof/>
                <w:webHidden/>
              </w:rPr>
            </w:r>
            <w:r w:rsidR="00E81224">
              <w:rPr>
                <w:noProof/>
                <w:webHidden/>
              </w:rPr>
              <w:fldChar w:fldCharType="separate"/>
            </w:r>
            <w:r w:rsidR="00E81224">
              <w:rPr>
                <w:noProof/>
                <w:webHidden/>
              </w:rPr>
              <w:t>57</w:t>
            </w:r>
            <w:r w:rsidR="00E81224">
              <w:rPr>
                <w:noProof/>
                <w:webHidden/>
              </w:rPr>
              <w:fldChar w:fldCharType="end"/>
            </w:r>
          </w:hyperlink>
        </w:p>
        <w:p w14:paraId="3FEE1436" w14:textId="77777777" w:rsidR="00E81224" w:rsidRDefault="00B87910">
          <w:pPr>
            <w:pStyle w:val="Verzeichnis1"/>
            <w:rPr>
              <w:rFonts w:asciiTheme="minorHAnsi" w:eastAsiaTheme="minorEastAsia" w:hAnsiTheme="minorHAnsi" w:cstheme="minorBidi"/>
              <w:b w:val="0"/>
              <w:iCs w:val="0"/>
              <w:caps w:val="0"/>
              <w:noProof/>
              <w:sz w:val="22"/>
              <w:lang w:eastAsia="de-DE"/>
            </w:rPr>
          </w:pPr>
          <w:hyperlink w:anchor="_Toc361132803" w:history="1">
            <w:r w:rsidR="00E81224" w:rsidRPr="00A76721">
              <w:rPr>
                <w:rStyle w:val="Hyperlink"/>
                <w:noProof/>
              </w:rPr>
              <w:t>6</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Logging- Log4Net</w:t>
            </w:r>
            <w:r w:rsidR="00E81224">
              <w:rPr>
                <w:noProof/>
                <w:webHidden/>
              </w:rPr>
              <w:tab/>
            </w:r>
            <w:r w:rsidR="00E81224">
              <w:rPr>
                <w:noProof/>
                <w:webHidden/>
              </w:rPr>
              <w:fldChar w:fldCharType="begin"/>
            </w:r>
            <w:r w:rsidR="00E81224">
              <w:rPr>
                <w:noProof/>
                <w:webHidden/>
              </w:rPr>
              <w:instrText xml:space="preserve"> PAGEREF _Toc361132803 \h </w:instrText>
            </w:r>
            <w:r w:rsidR="00E81224">
              <w:rPr>
                <w:noProof/>
                <w:webHidden/>
              </w:rPr>
            </w:r>
            <w:r w:rsidR="00E81224">
              <w:rPr>
                <w:noProof/>
                <w:webHidden/>
              </w:rPr>
              <w:fldChar w:fldCharType="separate"/>
            </w:r>
            <w:r w:rsidR="00E81224">
              <w:rPr>
                <w:noProof/>
                <w:webHidden/>
              </w:rPr>
              <w:t>58</w:t>
            </w:r>
            <w:r w:rsidR="00E81224">
              <w:rPr>
                <w:noProof/>
                <w:webHidden/>
              </w:rPr>
              <w:fldChar w:fldCharType="end"/>
            </w:r>
          </w:hyperlink>
        </w:p>
        <w:p w14:paraId="2B8A3BAD"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804" w:history="1">
            <w:r w:rsidR="00E81224" w:rsidRPr="00A76721">
              <w:rPr>
                <w:rStyle w:val="Hyperlink"/>
                <w:noProof/>
              </w:rPr>
              <w:t>6.1</w:t>
            </w:r>
            <w:r w:rsidR="00E81224">
              <w:rPr>
                <w:rFonts w:asciiTheme="minorHAnsi" w:eastAsiaTheme="minorEastAsia" w:hAnsiTheme="minorHAnsi" w:cstheme="minorBidi"/>
                <w:b w:val="0"/>
                <w:iCs w:val="0"/>
                <w:noProof/>
                <w:lang w:eastAsia="de-DE"/>
              </w:rPr>
              <w:tab/>
            </w:r>
            <w:r w:rsidR="00E81224" w:rsidRPr="00A76721">
              <w:rPr>
                <w:rStyle w:val="Hyperlink"/>
                <w:noProof/>
              </w:rPr>
              <w:t>Log-Level Einstellung in der Admin-Box</w:t>
            </w:r>
            <w:r w:rsidR="00E81224">
              <w:rPr>
                <w:noProof/>
                <w:webHidden/>
              </w:rPr>
              <w:tab/>
            </w:r>
            <w:r w:rsidR="00E81224">
              <w:rPr>
                <w:noProof/>
                <w:webHidden/>
              </w:rPr>
              <w:fldChar w:fldCharType="begin"/>
            </w:r>
            <w:r w:rsidR="00E81224">
              <w:rPr>
                <w:noProof/>
                <w:webHidden/>
              </w:rPr>
              <w:instrText xml:space="preserve"> PAGEREF _Toc361132804 \h </w:instrText>
            </w:r>
            <w:r w:rsidR="00E81224">
              <w:rPr>
                <w:noProof/>
                <w:webHidden/>
              </w:rPr>
            </w:r>
            <w:r w:rsidR="00E81224">
              <w:rPr>
                <w:noProof/>
                <w:webHidden/>
              </w:rPr>
              <w:fldChar w:fldCharType="separate"/>
            </w:r>
            <w:r w:rsidR="00E81224">
              <w:rPr>
                <w:noProof/>
                <w:webHidden/>
              </w:rPr>
              <w:t>58</w:t>
            </w:r>
            <w:r w:rsidR="00E81224">
              <w:rPr>
                <w:noProof/>
                <w:webHidden/>
              </w:rPr>
              <w:fldChar w:fldCharType="end"/>
            </w:r>
          </w:hyperlink>
        </w:p>
        <w:p w14:paraId="71203070"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805" w:history="1">
            <w:r w:rsidR="00E81224" w:rsidRPr="00A76721">
              <w:rPr>
                <w:rStyle w:val="Hyperlink"/>
                <w:noProof/>
              </w:rPr>
              <w:t>6.1.1</w:t>
            </w:r>
            <w:r w:rsidR="00E81224">
              <w:rPr>
                <w:rFonts w:asciiTheme="minorHAnsi" w:eastAsiaTheme="minorEastAsia" w:hAnsiTheme="minorHAnsi" w:cstheme="minorBidi"/>
                <w:bCs w:val="0"/>
                <w:iCs w:val="0"/>
                <w:noProof/>
                <w:lang w:eastAsia="de-DE"/>
              </w:rPr>
              <w:tab/>
            </w:r>
            <w:r w:rsidR="00E81224" w:rsidRPr="00A76721">
              <w:rPr>
                <w:rStyle w:val="Hyperlink"/>
                <w:noProof/>
              </w:rPr>
              <w:t>Konfiguration Log-File – Appender Tag</w:t>
            </w:r>
            <w:r w:rsidR="00E81224">
              <w:rPr>
                <w:noProof/>
                <w:webHidden/>
              </w:rPr>
              <w:tab/>
            </w:r>
            <w:r w:rsidR="00E81224">
              <w:rPr>
                <w:noProof/>
                <w:webHidden/>
              </w:rPr>
              <w:fldChar w:fldCharType="begin"/>
            </w:r>
            <w:r w:rsidR="00E81224">
              <w:rPr>
                <w:noProof/>
                <w:webHidden/>
              </w:rPr>
              <w:instrText xml:space="preserve"> PAGEREF _Toc361132805 \h </w:instrText>
            </w:r>
            <w:r w:rsidR="00E81224">
              <w:rPr>
                <w:noProof/>
                <w:webHidden/>
              </w:rPr>
            </w:r>
            <w:r w:rsidR="00E81224">
              <w:rPr>
                <w:noProof/>
                <w:webHidden/>
              </w:rPr>
              <w:fldChar w:fldCharType="separate"/>
            </w:r>
            <w:r w:rsidR="00E81224">
              <w:rPr>
                <w:noProof/>
                <w:webHidden/>
              </w:rPr>
              <w:t>59</w:t>
            </w:r>
            <w:r w:rsidR="00E81224">
              <w:rPr>
                <w:noProof/>
                <w:webHidden/>
              </w:rPr>
              <w:fldChar w:fldCharType="end"/>
            </w:r>
          </w:hyperlink>
        </w:p>
        <w:p w14:paraId="7AEF3BA9"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806" w:history="1">
            <w:r w:rsidR="00E81224" w:rsidRPr="00A76721">
              <w:rPr>
                <w:rStyle w:val="Hyperlink"/>
                <w:noProof/>
              </w:rPr>
              <w:t>6.1.2</w:t>
            </w:r>
            <w:r w:rsidR="00E81224">
              <w:rPr>
                <w:rFonts w:asciiTheme="minorHAnsi" w:eastAsiaTheme="minorEastAsia" w:hAnsiTheme="minorHAnsi" w:cstheme="minorBidi"/>
                <w:bCs w:val="0"/>
                <w:iCs w:val="0"/>
                <w:noProof/>
                <w:lang w:eastAsia="de-DE"/>
              </w:rPr>
              <w:tab/>
            </w:r>
            <w:r w:rsidR="00E81224" w:rsidRPr="00A76721">
              <w:rPr>
                <w:rStyle w:val="Hyperlink"/>
                <w:noProof/>
              </w:rPr>
              <w:t>Log-Level – Root Tag</w:t>
            </w:r>
            <w:r w:rsidR="00E81224">
              <w:rPr>
                <w:noProof/>
                <w:webHidden/>
              </w:rPr>
              <w:tab/>
            </w:r>
            <w:r w:rsidR="00E81224">
              <w:rPr>
                <w:noProof/>
                <w:webHidden/>
              </w:rPr>
              <w:fldChar w:fldCharType="begin"/>
            </w:r>
            <w:r w:rsidR="00E81224">
              <w:rPr>
                <w:noProof/>
                <w:webHidden/>
              </w:rPr>
              <w:instrText xml:space="preserve"> PAGEREF _Toc361132806 \h </w:instrText>
            </w:r>
            <w:r w:rsidR="00E81224">
              <w:rPr>
                <w:noProof/>
                <w:webHidden/>
              </w:rPr>
            </w:r>
            <w:r w:rsidR="00E81224">
              <w:rPr>
                <w:noProof/>
                <w:webHidden/>
              </w:rPr>
              <w:fldChar w:fldCharType="separate"/>
            </w:r>
            <w:r w:rsidR="00E81224">
              <w:rPr>
                <w:noProof/>
                <w:webHidden/>
              </w:rPr>
              <w:t>59</w:t>
            </w:r>
            <w:r w:rsidR="00E81224">
              <w:rPr>
                <w:noProof/>
                <w:webHidden/>
              </w:rPr>
              <w:fldChar w:fldCharType="end"/>
            </w:r>
          </w:hyperlink>
        </w:p>
        <w:p w14:paraId="46D0AFB7" w14:textId="77777777" w:rsidR="00E81224" w:rsidRDefault="00B87910">
          <w:pPr>
            <w:pStyle w:val="Verzeichnis3"/>
            <w:tabs>
              <w:tab w:val="left" w:pos="1000"/>
              <w:tab w:val="right" w:leader="dot" w:pos="9074"/>
            </w:tabs>
            <w:rPr>
              <w:rFonts w:asciiTheme="minorHAnsi" w:eastAsiaTheme="minorEastAsia" w:hAnsiTheme="minorHAnsi" w:cstheme="minorBidi"/>
              <w:bCs w:val="0"/>
              <w:iCs w:val="0"/>
              <w:noProof/>
              <w:lang w:eastAsia="de-DE"/>
            </w:rPr>
          </w:pPr>
          <w:hyperlink w:anchor="_Toc361132807" w:history="1">
            <w:r w:rsidR="00E81224" w:rsidRPr="00A76721">
              <w:rPr>
                <w:rStyle w:val="Hyperlink"/>
                <w:noProof/>
              </w:rPr>
              <w:t>6.1.3</w:t>
            </w:r>
            <w:r w:rsidR="00E81224">
              <w:rPr>
                <w:rFonts w:asciiTheme="minorHAnsi" w:eastAsiaTheme="minorEastAsia" w:hAnsiTheme="minorHAnsi" w:cstheme="minorBidi"/>
                <w:bCs w:val="0"/>
                <w:iCs w:val="0"/>
                <w:noProof/>
                <w:lang w:eastAsia="de-DE"/>
              </w:rPr>
              <w:tab/>
            </w:r>
            <w:r w:rsidR="00E81224" w:rsidRPr="00A76721">
              <w:rPr>
                <w:rStyle w:val="Hyperlink"/>
                <w:noProof/>
              </w:rPr>
              <w:t>Schreibrechte im Log-Ordner</w:t>
            </w:r>
            <w:r w:rsidR="00E81224">
              <w:rPr>
                <w:noProof/>
                <w:webHidden/>
              </w:rPr>
              <w:tab/>
            </w:r>
            <w:r w:rsidR="00E81224">
              <w:rPr>
                <w:noProof/>
                <w:webHidden/>
              </w:rPr>
              <w:fldChar w:fldCharType="begin"/>
            </w:r>
            <w:r w:rsidR="00E81224">
              <w:rPr>
                <w:noProof/>
                <w:webHidden/>
              </w:rPr>
              <w:instrText xml:space="preserve"> PAGEREF _Toc361132807 \h </w:instrText>
            </w:r>
            <w:r w:rsidR="00E81224">
              <w:rPr>
                <w:noProof/>
                <w:webHidden/>
              </w:rPr>
            </w:r>
            <w:r w:rsidR="00E81224">
              <w:rPr>
                <w:noProof/>
                <w:webHidden/>
              </w:rPr>
              <w:fldChar w:fldCharType="separate"/>
            </w:r>
            <w:r w:rsidR="00E81224">
              <w:rPr>
                <w:noProof/>
                <w:webHidden/>
              </w:rPr>
              <w:t>59</w:t>
            </w:r>
            <w:r w:rsidR="00E81224">
              <w:rPr>
                <w:noProof/>
                <w:webHidden/>
              </w:rPr>
              <w:fldChar w:fldCharType="end"/>
            </w:r>
          </w:hyperlink>
        </w:p>
        <w:p w14:paraId="4EF1D9EB" w14:textId="77777777" w:rsidR="00E81224" w:rsidRDefault="00B87910">
          <w:pPr>
            <w:pStyle w:val="Verzeichnis1"/>
            <w:rPr>
              <w:rFonts w:asciiTheme="minorHAnsi" w:eastAsiaTheme="minorEastAsia" w:hAnsiTheme="minorHAnsi" w:cstheme="minorBidi"/>
              <w:b w:val="0"/>
              <w:iCs w:val="0"/>
              <w:caps w:val="0"/>
              <w:noProof/>
              <w:sz w:val="22"/>
              <w:lang w:eastAsia="de-DE"/>
            </w:rPr>
          </w:pPr>
          <w:hyperlink w:anchor="_Toc361132808" w:history="1">
            <w:r w:rsidR="00E81224" w:rsidRPr="00A76721">
              <w:rPr>
                <w:rStyle w:val="Hyperlink"/>
                <w:noProof/>
              </w:rPr>
              <w:t>7</w:t>
            </w:r>
            <w:r w:rsidR="00E81224">
              <w:rPr>
                <w:rFonts w:asciiTheme="minorHAnsi" w:eastAsiaTheme="minorEastAsia" w:hAnsiTheme="minorHAnsi" w:cstheme="minorBidi"/>
                <w:b w:val="0"/>
                <w:iCs w:val="0"/>
                <w:caps w:val="0"/>
                <w:noProof/>
                <w:sz w:val="22"/>
                <w:lang w:eastAsia="de-DE"/>
              </w:rPr>
              <w:tab/>
            </w:r>
            <w:r w:rsidR="00E81224" w:rsidRPr="00A76721">
              <w:rPr>
                <w:rStyle w:val="Hyperlink"/>
                <w:noProof/>
              </w:rPr>
              <w:t>Anhang</w:t>
            </w:r>
            <w:r w:rsidR="00E81224">
              <w:rPr>
                <w:noProof/>
                <w:webHidden/>
              </w:rPr>
              <w:tab/>
            </w:r>
            <w:r w:rsidR="00E81224">
              <w:rPr>
                <w:noProof/>
                <w:webHidden/>
              </w:rPr>
              <w:fldChar w:fldCharType="begin"/>
            </w:r>
            <w:r w:rsidR="00E81224">
              <w:rPr>
                <w:noProof/>
                <w:webHidden/>
              </w:rPr>
              <w:instrText xml:space="preserve"> PAGEREF _Toc361132808 \h </w:instrText>
            </w:r>
            <w:r w:rsidR="00E81224">
              <w:rPr>
                <w:noProof/>
                <w:webHidden/>
              </w:rPr>
            </w:r>
            <w:r w:rsidR="00E81224">
              <w:rPr>
                <w:noProof/>
                <w:webHidden/>
              </w:rPr>
              <w:fldChar w:fldCharType="separate"/>
            </w:r>
            <w:r w:rsidR="00E81224">
              <w:rPr>
                <w:noProof/>
                <w:webHidden/>
              </w:rPr>
              <w:t>60</w:t>
            </w:r>
            <w:r w:rsidR="00E81224">
              <w:rPr>
                <w:noProof/>
                <w:webHidden/>
              </w:rPr>
              <w:fldChar w:fldCharType="end"/>
            </w:r>
          </w:hyperlink>
        </w:p>
        <w:p w14:paraId="2F41EF6D" w14:textId="77777777" w:rsidR="00E81224" w:rsidRDefault="00B87910">
          <w:pPr>
            <w:pStyle w:val="Verzeichnis2"/>
            <w:tabs>
              <w:tab w:val="left" w:pos="600"/>
              <w:tab w:val="right" w:leader="dot" w:pos="9074"/>
            </w:tabs>
            <w:rPr>
              <w:rFonts w:asciiTheme="minorHAnsi" w:eastAsiaTheme="minorEastAsia" w:hAnsiTheme="minorHAnsi" w:cstheme="minorBidi"/>
              <w:b w:val="0"/>
              <w:iCs w:val="0"/>
              <w:noProof/>
              <w:lang w:eastAsia="de-DE"/>
            </w:rPr>
          </w:pPr>
          <w:hyperlink w:anchor="_Toc361132809" w:history="1">
            <w:r w:rsidR="00E81224" w:rsidRPr="00A76721">
              <w:rPr>
                <w:rStyle w:val="Hyperlink"/>
                <w:noProof/>
              </w:rPr>
              <w:t>7.1</w:t>
            </w:r>
            <w:r w:rsidR="00E81224">
              <w:rPr>
                <w:rFonts w:asciiTheme="minorHAnsi" w:eastAsiaTheme="minorEastAsia" w:hAnsiTheme="minorHAnsi" w:cstheme="minorBidi"/>
                <w:b w:val="0"/>
                <w:iCs w:val="0"/>
                <w:noProof/>
                <w:lang w:eastAsia="de-DE"/>
              </w:rPr>
              <w:tab/>
            </w:r>
            <w:r w:rsidR="00E81224" w:rsidRPr="00A76721">
              <w:rPr>
                <w:rStyle w:val="Hyperlink"/>
                <w:noProof/>
              </w:rPr>
              <w:t>Datenbank Anbindung -Fehlercodes</w:t>
            </w:r>
            <w:r w:rsidR="00E81224">
              <w:rPr>
                <w:noProof/>
                <w:webHidden/>
              </w:rPr>
              <w:tab/>
            </w:r>
            <w:r w:rsidR="00E81224">
              <w:rPr>
                <w:noProof/>
                <w:webHidden/>
              </w:rPr>
              <w:fldChar w:fldCharType="begin"/>
            </w:r>
            <w:r w:rsidR="00E81224">
              <w:rPr>
                <w:noProof/>
                <w:webHidden/>
              </w:rPr>
              <w:instrText xml:space="preserve"> PAGEREF _Toc361132809 \h </w:instrText>
            </w:r>
            <w:r w:rsidR="00E81224">
              <w:rPr>
                <w:noProof/>
                <w:webHidden/>
              </w:rPr>
            </w:r>
            <w:r w:rsidR="00E81224">
              <w:rPr>
                <w:noProof/>
                <w:webHidden/>
              </w:rPr>
              <w:fldChar w:fldCharType="separate"/>
            </w:r>
            <w:r w:rsidR="00E81224">
              <w:rPr>
                <w:noProof/>
                <w:webHidden/>
              </w:rPr>
              <w:t>60</w:t>
            </w:r>
            <w:r w:rsidR="00E81224">
              <w:rPr>
                <w:noProof/>
                <w:webHidden/>
              </w:rPr>
              <w:fldChar w:fldCharType="end"/>
            </w:r>
          </w:hyperlink>
        </w:p>
        <w:p w14:paraId="52116D34" w14:textId="77777777" w:rsidR="00DD0061" w:rsidRDefault="00DD0061" w:rsidP="00761709">
          <w:r>
            <w:fldChar w:fldCharType="end"/>
          </w:r>
        </w:p>
      </w:sdtContent>
    </w:sdt>
    <w:p w14:paraId="0197453A" w14:textId="77777777" w:rsidR="00DD0061" w:rsidRPr="00C74DE0" w:rsidRDefault="00DD0061" w:rsidP="00761709">
      <w:pPr>
        <w:rPr>
          <w:szCs w:val="32"/>
        </w:rPr>
      </w:pPr>
      <w:r w:rsidRPr="00C74DE0">
        <w:br w:type="page"/>
      </w:r>
    </w:p>
    <w:p w14:paraId="234773AD" w14:textId="77777777" w:rsidR="00DD0061" w:rsidRPr="0021729A" w:rsidRDefault="00DD0061" w:rsidP="00761709">
      <w:pPr>
        <w:pStyle w:val="berschrift1"/>
      </w:pPr>
      <w:bookmarkStart w:id="0" w:name="_Toc305498599"/>
      <w:bookmarkStart w:id="1" w:name="_Toc361132764"/>
      <w:r w:rsidRPr="0021729A">
        <w:lastRenderedPageBreak/>
        <w:t>Allgemeines</w:t>
      </w:r>
      <w:bookmarkEnd w:id="0"/>
      <w:bookmarkEnd w:id="1"/>
    </w:p>
    <w:p w14:paraId="072D70C5" w14:textId="77777777" w:rsidR="00DD0061" w:rsidRDefault="00DD0061" w:rsidP="00761709">
      <w:pPr>
        <w:pStyle w:val="berschrift2"/>
      </w:pPr>
      <w:bookmarkStart w:id="2" w:name="_Toc305498600"/>
      <w:bookmarkStart w:id="3" w:name="_Toc361132765"/>
      <w:r>
        <w:t>Dokumentenbeschreibung</w:t>
      </w:r>
      <w:bookmarkEnd w:id="2"/>
      <w:bookmarkEnd w:id="3"/>
    </w:p>
    <w:p w14:paraId="754BE807" w14:textId="77777777" w:rsidR="00DD0061" w:rsidRPr="0049091D" w:rsidRDefault="00DD0061" w:rsidP="00761709"/>
    <w:p w14:paraId="7C114E69" w14:textId="4D1FA75C" w:rsidR="00DD0061" w:rsidRDefault="00DD0061" w:rsidP="00761709">
      <w:r w:rsidRPr="00DD1EBE">
        <w:t xml:space="preserve">Das Dokument </w:t>
      </w:r>
      <w:r w:rsidR="006F7CA0">
        <w:t xml:space="preserve">beschreibt die IIS 7.5 Konfiguration und </w:t>
      </w:r>
      <w:r w:rsidRPr="00DD1EBE">
        <w:t>die Install</w:t>
      </w:r>
      <w:r w:rsidR="00291A70">
        <w:t>ation der Webservices unter IIS 7.5.</w:t>
      </w:r>
    </w:p>
    <w:p w14:paraId="5427C8D6" w14:textId="77777777" w:rsidR="00900361" w:rsidRDefault="00900361" w:rsidP="00761709"/>
    <w:p w14:paraId="15508EF0" w14:textId="4E8854D2" w:rsidR="00900361" w:rsidRDefault="00900361" w:rsidP="00761709">
      <w:r>
        <w:t>TEST</w:t>
      </w:r>
    </w:p>
    <w:p w14:paraId="240E7276" w14:textId="77777777" w:rsidR="00291A70" w:rsidRPr="00DD1EBE" w:rsidRDefault="00291A70" w:rsidP="00761709"/>
    <w:p w14:paraId="3EFA1019" w14:textId="77777777" w:rsidR="00DD0061" w:rsidRDefault="00DD0061" w:rsidP="00761709">
      <w:pPr>
        <w:pStyle w:val="berschrift2"/>
      </w:pPr>
      <w:bookmarkStart w:id="4" w:name="_Toc240620231"/>
      <w:bookmarkStart w:id="5" w:name="_Toc305498601"/>
      <w:bookmarkStart w:id="6" w:name="_Toc361132766"/>
      <w:r w:rsidRPr="0021729A">
        <w:t>Zielsetzung</w:t>
      </w:r>
      <w:bookmarkEnd w:id="4"/>
      <w:bookmarkEnd w:id="5"/>
      <w:bookmarkEnd w:id="6"/>
    </w:p>
    <w:p w14:paraId="1A4875F6" w14:textId="77777777" w:rsidR="00DD0061" w:rsidRPr="0049091D" w:rsidRDefault="00DD0061" w:rsidP="00761709"/>
    <w:p w14:paraId="68E220E7" w14:textId="77777777" w:rsidR="00DD0061" w:rsidRPr="00DD1EBE" w:rsidRDefault="00DD0061" w:rsidP="00761709">
      <w:r w:rsidRPr="00DD1EBE">
        <w:t>Ziel dieses Dokumentes ist es, die Konfiguration ausgehender Verbindungen der Webservices sowie sämtlicher dazu notwendigen Zertifikate und Konfigurationseinstellungen zu beschreiben.</w:t>
      </w:r>
    </w:p>
    <w:p w14:paraId="515BE135" w14:textId="77777777" w:rsidR="00DD0061" w:rsidRPr="00DD1EBE" w:rsidRDefault="00DD0061" w:rsidP="00761709">
      <w:bookmarkStart w:id="7" w:name="OLE_LINK1"/>
      <w:bookmarkStart w:id="8" w:name="OLE_LINK2"/>
    </w:p>
    <w:p w14:paraId="4CDBA22B" w14:textId="05E3B6DE" w:rsidR="00DD0061" w:rsidRPr="00DD1EBE" w:rsidRDefault="00DD0061" w:rsidP="00761709">
      <w:bookmarkStart w:id="9" w:name="_Toc240620232"/>
      <w:bookmarkEnd w:id="7"/>
      <w:bookmarkEnd w:id="8"/>
    </w:p>
    <w:p w14:paraId="2B4C11AC" w14:textId="77777777" w:rsidR="00DD0061" w:rsidRDefault="00DD0061" w:rsidP="00761709">
      <w:pPr>
        <w:pStyle w:val="berschrift1"/>
      </w:pPr>
      <w:bookmarkStart w:id="10" w:name="_Toc305498603"/>
      <w:bookmarkStart w:id="11" w:name="_Toc361132767"/>
      <w:r>
        <w:t>Softwarevoraussetzungen</w:t>
      </w:r>
      <w:bookmarkEnd w:id="10"/>
      <w:bookmarkEnd w:id="11"/>
    </w:p>
    <w:p w14:paraId="204EAAA2" w14:textId="77777777" w:rsidR="00DD0061" w:rsidRPr="005C275E" w:rsidRDefault="00DD0061" w:rsidP="00761709"/>
    <w:p w14:paraId="3FDD86AA" w14:textId="4B1A7B13" w:rsidR="00DD0061" w:rsidRPr="0004096E" w:rsidRDefault="00DD0061" w:rsidP="00761709">
      <w:pPr>
        <w:pStyle w:val="Listenabsatz"/>
        <w:numPr>
          <w:ilvl w:val="0"/>
          <w:numId w:val="21"/>
        </w:numPr>
      </w:pPr>
      <w:r w:rsidRPr="0004096E">
        <w:t>.NET Framework 4</w:t>
      </w:r>
    </w:p>
    <w:p w14:paraId="30840857" w14:textId="77777777" w:rsidR="00DD0061" w:rsidRPr="0004096E" w:rsidRDefault="00DD0061" w:rsidP="00761709">
      <w:pPr>
        <w:pStyle w:val="Listenabsatz"/>
        <w:numPr>
          <w:ilvl w:val="0"/>
          <w:numId w:val="21"/>
        </w:numPr>
      </w:pPr>
      <w:r w:rsidRPr="0004096E">
        <w:t xml:space="preserve">SMTP Server mit Fax und SMS Gateway (für </w:t>
      </w:r>
      <w:proofErr w:type="spellStart"/>
      <w:r w:rsidRPr="0004096E">
        <w:t>Notification</w:t>
      </w:r>
      <w:proofErr w:type="spellEnd"/>
      <w:r w:rsidRPr="0004096E">
        <w:t xml:space="preserve"> Gateway)</w:t>
      </w:r>
    </w:p>
    <w:p w14:paraId="5440D09D" w14:textId="306CDF62" w:rsidR="00DD0061" w:rsidRPr="0004096E" w:rsidRDefault="00DD0061" w:rsidP="00761709">
      <w:pPr>
        <w:pStyle w:val="Listenabsatz"/>
        <w:numPr>
          <w:ilvl w:val="0"/>
          <w:numId w:val="21"/>
        </w:numPr>
      </w:pPr>
      <w:r w:rsidRPr="0004096E">
        <w:t xml:space="preserve">IIS </w:t>
      </w:r>
      <w:r w:rsidR="00D92E7A">
        <w:t>7</w:t>
      </w:r>
      <w:r w:rsidRPr="0004096E">
        <w:t>.</w:t>
      </w:r>
      <w:r w:rsidR="00D92E7A">
        <w:t>5</w:t>
      </w:r>
      <w:r w:rsidRPr="0004096E">
        <w:t xml:space="preserve"> </w:t>
      </w:r>
    </w:p>
    <w:p w14:paraId="558FFD29" w14:textId="19C06DD4" w:rsidR="00DD0061" w:rsidRPr="0004096E" w:rsidRDefault="00DD0061" w:rsidP="00761709">
      <w:pPr>
        <w:pStyle w:val="Listenabsatz"/>
        <w:numPr>
          <w:ilvl w:val="0"/>
          <w:numId w:val="21"/>
        </w:numPr>
      </w:pPr>
      <w:r w:rsidRPr="0004096E">
        <w:t xml:space="preserve">CIC </w:t>
      </w:r>
      <w:proofErr w:type="spellStart"/>
      <w:r w:rsidRPr="0004096E">
        <w:t>WebServices</w:t>
      </w:r>
      <w:proofErr w:type="spellEnd"/>
    </w:p>
    <w:p w14:paraId="0FEFFDD7" w14:textId="77777777" w:rsidR="00DD0061" w:rsidRDefault="00DD0061" w:rsidP="00761709">
      <w:pPr>
        <w:pStyle w:val="Listenabsatz"/>
        <w:numPr>
          <w:ilvl w:val="0"/>
          <w:numId w:val="21"/>
        </w:numPr>
      </w:pPr>
      <w:r w:rsidRPr="0004096E">
        <w:t>Zertifikate von Drittanbietern für Webservices</w:t>
      </w:r>
    </w:p>
    <w:p w14:paraId="3735ED02" w14:textId="122110B3" w:rsidR="008A0E8C" w:rsidRDefault="008A0E8C" w:rsidP="00761709">
      <w:r>
        <w:br w:type="page"/>
      </w:r>
    </w:p>
    <w:p w14:paraId="198A5904" w14:textId="77777777" w:rsidR="00910D15" w:rsidRDefault="00910D15" w:rsidP="00761709"/>
    <w:p w14:paraId="77E3EFD3" w14:textId="60E942D3" w:rsidR="00910D15" w:rsidRPr="0004096E" w:rsidRDefault="00910D15" w:rsidP="00761709">
      <w:pPr>
        <w:pStyle w:val="berschrift2"/>
      </w:pPr>
      <w:bookmarkStart w:id="12" w:name="_Toc361132768"/>
      <w:r>
        <w:t>Oracle Client installieren</w:t>
      </w:r>
      <w:bookmarkEnd w:id="12"/>
    </w:p>
    <w:p w14:paraId="04E9E2D2" w14:textId="691F7F05" w:rsidR="00DD0061" w:rsidRDefault="00DD0061" w:rsidP="00761709"/>
    <w:p w14:paraId="266CF49B" w14:textId="75750BA0" w:rsidR="00910D15" w:rsidRDefault="00910D15" w:rsidP="00761709">
      <w:r>
        <w:t>Starten Sie das Oracle Client Installationsprogramm</w:t>
      </w:r>
      <w:r w:rsidR="008A0E8C">
        <w:t xml:space="preserve"> als Admin</w:t>
      </w:r>
      <w:r>
        <w:t xml:space="preserve">. </w:t>
      </w:r>
      <w:r w:rsidR="00867B93">
        <w:t>W</w:t>
      </w:r>
      <w:r>
        <w:t>ählen Sie Umfang, Sprache und  Verzeichni</w:t>
      </w:r>
      <w:r w:rsidR="00867B93">
        <w:t>s</w:t>
      </w:r>
      <w:r>
        <w:t>:</w:t>
      </w:r>
    </w:p>
    <w:p w14:paraId="148E9C68" w14:textId="77777777" w:rsidR="00867B93" w:rsidRDefault="00867B93" w:rsidP="00761709"/>
    <w:p w14:paraId="3CF0A7F7" w14:textId="77777777" w:rsidR="00910D15" w:rsidRDefault="00910D15" w:rsidP="00761709">
      <w:r>
        <w:rPr>
          <w:noProof/>
          <w:lang w:eastAsia="de-DE"/>
        </w:rPr>
        <w:drawing>
          <wp:inline distT="0" distB="0" distL="0" distR="0" wp14:anchorId="0D8C4690" wp14:editId="597BC034">
            <wp:extent cx="3761117" cy="282103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0257" cy="2820393"/>
                    </a:xfrm>
                    <a:prstGeom prst="rect">
                      <a:avLst/>
                    </a:prstGeom>
                  </pic:spPr>
                </pic:pic>
              </a:graphicData>
            </a:graphic>
          </wp:inline>
        </w:drawing>
      </w:r>
    </w:p>
    <w:p w14:paraId="77687768" w14:textId="77777777" w:rsidR="00910D15" w:rsidRDefault="00910D15" w:rsidP="00761709"/>
    <w:p w14:paraId="7DB9D853" w14:textId="675A75DA" w:rsidR="00910D15" w:rsidRDefault="00867B93" w:rsidP="00761709">
      <w:r>
        <w:t xml:space="preserve">Bei einer dualen </w:t>
      </w:r>
      <w:r w:rsidR="00910D15">
        <w:t>Install</w:t>
      </w:r>
      <w:r>
        <w:t xml:space="preserve">ation beginnen </w:t>
      </w:r>
      <w:r w:rsidR="00910D15">
        <w:t xml:space="preserve">Sie </w:t>
      </w:r>
      <w:r>
        <w:t xml:space="preserve">mit </w:t>
      </w:r>
      <w:r w:rsidR="00910D15">
        <w:t>de</w:t>
      </w:r>
      <w:r>
        <w:t>m</w:t>
      </w:r>
      <w:r w:rsidR="00910D15">
        <w:t xml:space="preserve"> 64 Bit Client</w:t>
      </w:r>
      <w:r w:rsidR="009921F8">
        <w:t xml:space="preserve">. </w:t>
      </w:r>
      <w:r w:rsidR="00910D15">
        <w:t xml:space="preserve">Denken Sie daran TNS </w:t>
      </w:r>
      <w:proofErr w:type="spellStart"/>
      <w:r w:rsidR="00910D15">
        <w:t>Names</w:t>
      </w:r>
      <w:proofErr w:type="spellEnd"/>
      <w:r w:rsidR="00910D15">
        <w:t xml:space="preserve"> s</w:t>
      </w:r>
      <w:r w:rsidR="00910D15">
        <w:t>o</w:t>
      </w:r>
      <w:r w:rsidR="00910D15">
        <w:t xml:space="preserve">wohl für den 32 </w:t>
      </w:r>
      <w:proofErr w:type="spellStart"/>
      <w:r w:rsidR="00910D15">
        <w:t>bit</w:t>
      </w:r>
      <w:proofErr w:type="spellEnd"/>
      <w:r w:rsidR="00910D15">
        <w:t xml:space="preserve"> Client als auch für den 64 Bit Client zu erstellen.</w:t>
      </w:r>
    </w:p>
    <w:p w14:paraId="37472E28" w14:textId="4DDE13DC" w:rsidR="00910D15" w:rsidRDefault="00910D15" w:rsidP="00761709">
      <w:r>
        <w:t xml:space="preserve">Öffnen Sie die DOS Box und geben Sie folgendes ein: </w:t>
      </w:r>
      <w:proofErr w:type="spellStart"/>
      <w:r>
        <w:t>tnsping</w:t>
      </w:r>
      <w:proofErr w:type="spellEnd"/>
      <w:r>
        <w:t xml:space="preserve"> TNSNAME</w:t>
      </w:r>
    </w:p>
    <w:p w14:paraId="7B323CF9" w14:textId="77777777" w:rsidR="00910D15" w:rsidRDefault="00910D15" w:rsidP="00761709"/>
    <w:p w14:paraId="40C27CB0" w14:textId="77777777" w:rsidR="00910D15" w:rsidRDefault="00910D15" w:rsidP="00761709">
      <w:r>
        <w:rPr>
          <w:noProof/>
          <w:lang w:eastAsia="de-DE"/>
        </w:rPr>
        <w:drawing>
          <wp:inline distT="0" distB="0" distL="0" distR="0" wp14:anchorId="7B896613" wp14:editId="611DE947">
            <wp:extent cx="4718649" cy="2338254"/>
            <wp:effectExtent l="0" t="0" r="6350" b="508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17481" cy="2337675"/>
                    </a:xfrm>
                    <a:prstGeom prst="rect">
                      <a:avLst/>
                    </a:prstGeom>
                  </pic:spPr>
                </pic:pic>
              </a:graphicData>
            </a:graphic>
          </wp:inline>
        </w:drawing>
      </w:r>
    </w:p>
    <w:p w14:paraId="003642B5" w14:textId="77777777" w:rsidR="00910D15" w:rsidRDefault="00910D15" w:rsidP="00761709"/>
    <w:p w14:paraId="1BAF513B" w14:textId="1984A9B8" w:rsidR="00DD0061" w:rsidRPr="00DD1EBE" w:rsidRDefault="00910D15" w:rsidP="00761709">
      <w:r>
        <w:t xml:space="preserve">Der installierte Oracle Client  und die TNSNAME Parameter werden angezeigt. </w:t>
      </w:r>
      <w:bookmarkStart w:id="13" w:name="_Toc305498604"/>
      <w:r w:rsidR="009921F8">
        <w:t xml:space="preserve">Client </w:t>
      </w:r>
      <w:r w:rsidR="00DD0061" w:rsidRPr="00DD1EBE">
        <w:t>Zertifikate</w:t>
      </w:r>
      <w:r w:rsidR="009921F8">
        <w:t xml:space="preserve"> </w:t>
      </w:r>
      <w:r w:rsidR="00DD0061" w:rsidRPr="00DD1EBE">
        <w:t>für IIS (u.a. Deltavista)</w:t>
      </w:r>
      <w:bookmarkEnd w:id="13"/>
    </w:p>
    <w:p w14:paraId="2FCC0E17" w14:textId="77777777" w:rsidR="00DD0061" w:rsidRPr="00DD1EBE" w:rsidRDefault="00DD0061" w:rsidP="00761709"/>
    <w:p w14:paraId="6DBF563B" w14:textId="15B74E41" w:rsidR="003F737C" w:rsidRPr="0004096E" w:rsidRDefault="003F737C" w:rsidP="00761709">
      <w:r w:rsidRPr="0004096E">
        <w:t xml:space="preserve">Für </w:t>
      </w:r>
      <w:r>
        <w:t xml:space="preserve">ausgehende </w:t>
      </w:r>
      <w:r w:rsidR="009921F8">
        <w:t>https</w:t>
      </w:r>
      <w:r>
        <w:t xml:space="preserve"> </w:t>
      </w:r>
      <w:r w:rsidRPr="0004096E">
        <w:t xml:space="preserve">Abfragen </w:t>
      </w:r>
      <w:r>
        <w:t>benötig</w:t>
      </w:r>
      <w:r w:rsidR="009921F8">
        <w:t xml:space="preserve">en </w:t>
      </w:r>
      <w:r>
        <w:t>d</w:t>
      </w:r>
      <w:r w:rsidR="009921F8">
        <w:t>i</w:t>
      </w:r>
      <w:r>
        <w:t xml:space="preserve">e </w:t>
      </w:r>
      <w:proofErr w:type="spellStart"/>
      <w:r w:rsidRPr="0004096E">
        <w:t>WebService</w:t>
      </w:r>
      <w:r w:rsidR="009921F8">
        <w:t>s</w:t>
      </w:r>
      <w:proofErr w:type="spellEnd"/>
      <w:r>
        <w:t xml:space="preserve"> Client Z</w:t>
      </w:r>
      <w:r w:rsidRPr="0004096E">
        <w:t>ertifikate</w:t>
      </w:r>
      <w:r>
        <w:t xml:space="preserve"> </w:t>
      </w:r>
      <w:r w:rsidRPr="0004096E">
        <w:t>von Drittanbietern</w:t>
      </w:r>
      <w:r>
        <w:t xml:space="preserve">. </w:t>
      </w:r>
      <w:r w:rsidRPr="0004096E">
        <w:t xml:space="preserve">Wir nutzen in unserer Testinstallation die Windows Option </w:t>
      </w:r>
      <w:r w:rsidR="009921F8">
        <w:t>„</w:t>
      </w:r>
      <w:r w:rsidRPr="0004096E">
        <w:t>Zertifikate für</w:t>
      </w:r>
      <w:r w:rsidR="009921F8">
        <w:t xml:space="preserve"> </w:t>
      </w:r>
      <w:r w:rsidRPr="0004096E">
        <w:t xml:space="preserve"> Computer</w:t>
      </w:r>
      <w:r w:rsidR="009921F8">
        <w:t>“</w:t>
      </w:r>
      <w:r w:rsidRPr="0004096E">
        <w:t>. Windows Server 200</w:t>
      </w:r>
      <w:r>
        <w:t>8</w:t>
      </w:r>
      <w:r w:rsidRPr="0004096E">
        <w:t xml:space="preserve"> verwaltet Zertifikate für </w:t>
      </w:r>
    </w:p>
    <w:p w14:paraId="605C0165" w14:textId="77777777" w:rsidR="003F737C" w:rsidRPr="0004096E" w:rsidRDefault="003F737C" w:rsidP="00761709"/>
    <w:p w14:paraId="44AE66DE" w14:textId="77777777" w:rsidR="003F737C" w:rsidRDefault="003F737C" w:rsidP="00761709">
      <w:pPr>
        <w:pStyle w:val="Listenabsatz"/>
        <w:numPr>
          <w:ilvl w:val="0"/>
          <w:numId w:val="21"/>
        </w:numPr>
      </w:pPr>
      <w:r w:rsidRPr="0004096E">
        <w:t>Benutzer Konten</w:t>
      </w:r>
    </w:p>
    <w:p w14:paraId="71AD310E" w14:textId="77777777" w:rsidR="003F737C" w:rsidRDefault="003F737C" w:rsidP="00761709">
      <w:pPr>
        <w:pStyle w:val="Listenabsatz"/>
        <w:numPr>
          <w:ilvl w:val="0"/>
          <w:numId w:val="21"/>
        </w:numPr>
      </w:pPr>
      <w:r w:rsidRPr="0004096E">
        <w:t>Computer</w:t>
      </w:r>
    </w:p>
    <w:p w14:paraId="1C3FE132" w14:textId="77777777" w:rsidR="003F737C" w:rsidRDefault="003F737C" w:rsidP="00761709">
      <w:pPr>
        <w:pStyle w:val="Listenabsatz"/>
        <w:numPr>
          <w:ilvl w:val="0"/>
          <w:numId w:val="21"/>
        </w:numPr>
      </w:pPr>
      <w:r w:rsidRPr="0004096E">
        <w:lastRenderedPageBreak/>
        <w:t>Services</w:t>
      </w:r>
    </w:p>
    <w:p w14:paraId="59AEFF6C" w14:textId="77777777" w:rsidR="003F737C" w:rsidRDefault="003F737C" w:rsidP="00761709"/>
    <w:p w14:paraId="2455A726" w14:textId="2E333394" w:rsidR="003F737C" w:rsidRDefault="003F737C" w:rsidP="00761709"/>
    <w:p w14:paraId="04FA323A" w14:textId="77777777" w:rsidR="003F737C" w:rsidRPr="00C27A81" w:rsidRDefault="003F737C" w:rsidP="00761709">
      <w:pPr>
        <w:pStyle w:val="berschrift3"/>
      </w:pPr>
      <w:bookmarkStart w:id="14" w:name="_Toc305498605"/>
      <w:bookmarkStart w:id="15" w:name="_Toc338677457"/>
      <w:bookmarkStart w:id="16" w:name="_Toc361132769"/>
      <w:r>
        <w:t xml:space="preserve">Management </w:t>
      </w:r>
      <w:proofErr w:type="spellStart"/>
      <w:r>
        <w:t>Console</w:t>
      </w:r>
      <w:proofErr w:type="spellEnd"/>
      <w:r>
        <w:t xml:space="preserve"> konfigurieren</w:t>
      </w:r>
      <w:bookmarkEnd w:id="14"/>
      <w:bookmarkEnd w:id="15"/>
      <w:bookmarkEnd w:id="16"/>
    </w:p>
    <w:p w14:paraId="0D65913F" w14:textId="4B05C51D" w:rsidR="003F737C" w:rsidRPr="0004096E" w:rsidRDefault="003F737C" w:rsidP="00761709">
      <w:r w:rsidRPr="0004096E">
        <w:t xml:space="preserve">Der IIS Server nutzt für die </w:t>
      </w:r>
      <w:proofErr w:type="spellStart"/>
      <w:r w:rsidRPr="0004096E">
        <w:t>WebServices</w:t>
      </w:r>
      <w:proofErr w:type="spellEnd"/>
      <w:r w:rsidRPr="0004096E">
        <w:t xml:space="preserve"> ein eigenes </w:t>
      </w:r>
      <w:proofErr w:type="spellStart"/>
      <w:r w:rsidRPr="0004096E">
        <w:t>IIS_User</w:t>
      </w:r>
      <w:proofErr w:type="spellEnd"/>
      <w:r w:rsidRPr="0004096E">
        <w:t xml:space="preserve"> Konto. Von den </w:t>
      </w:r>
      <w:proofErr w:type="spellStart"/>
      <w:r w:rsidRPr="0004096E">
        <w:t>WebServices</w:t>
      </w:r>
      <w:proofErr w:type="spellEnd"/>
      <w:r w:rsidRPr="0004096E">
        <w:t xml:space="preserve"> ausg</w:t>
      </w:r>
      <w:r w:rsidRPr="0004096E">
        <w:t>e</w:t>
      </w:r>
      <w:r w:rsidRPr="0004096E">
        <w:t>hende https Verbindungen greifen auf einen eigenen „</w:t>
      </w:r>
      <w:proofErr w:type="spellStart"/>
      <w:r w:rsidRPr="0004096E">
        <w:t>Certifikate</w:t>
      </w:r>
      <w:proofErr w:type="spellEnd"/>
      <w:r w:rsidRPr="0004096E">
        <w:t xml:space="preserve"> Store“ zu.  Der Import von Zertifik</w:t>
      </w:r>
      <w:r w:rsidRPr="0004096E">
        <w:t>a</w:t>
      </w:r>
      <w:r w:rsidRPr="0004096E">
        <w:t>ten mit Hilfe des Import Wizard (Rechtsklick Zertifikatsdatei installiert ein Zertifikat für das aktuelle Benutzer Konto (z.B. Administrator)).</w:t>
      </w:r>
    </w:p>
    <w:p w14:paraId="0C81DDE1" w14:textId="77777777" w:rsidR="003F737C" w:rsidRPr="0004096E" w:rsidRDefault="003F737C" w:rsidP="00761709"/>
    <w:p w14:paraId="6D29B8DB" w14:textId="456E3DB6" w:rsidR="003F737C" w:rsidRPr="0004096E" w:rsidRDefault="003F737C" w:rsidP="00761709">
      <w:r w:rsidRPr="0004096E">
        <w:t xml:space="preserve">Um Zertifikate für alle Konten (incl. </w:t>
      </w:r>
      <w:proofErr w:type="spellStart"/>
      <w:r w:rsidRPr="0004096E">
        <w:t>IIS_User</w:t>
      </w:r>
      <w:proofErr w:type="spellEnd"/>
      <w:r w:rsidRPr="0004096E">
        <w:t xml:space="preserve"> Konto) zu erstellen ist ein Computer Zertifikat über die Computer  Management  </w:t>
      </w:r>
      <w:proofErr w:type="spellStart"/>
      <w:r w:rsidRPr="0004096E">
        <w:t>Console</w:t>
      </w:r>
      <w:proofErr w:type="spellEnd"/>
      <w:r w:rsidRPr="0004096E">
        <w:t xml:space="preserve"> </w:t>
      </w:r>
      <w:proofErr w:type="gramStart"/>
      <w:r w:rsidRPr="0004096E">
        <w:t>( Start</w:t>
      </w:r>
      <w:proofErr w:type="gramEnd"/>
      <w:r w:rsidRPr="0004096E">
        <w:t xml:space="preserve"> -&gt; Administrative Tools -&gt; Computer Management) zu insta</w:t>
      </w:r>
      <w:r w:rsidRPr="0004096E">
        <w:t>l</w:t>
      </w:r>
      <w:r w:rsidRPr="0004096E">
        <w:t>lieren. Eine Standard Windows Server Installation (vgl. Abb. Unten)  muss mit dem  Snap In „</w:t>
      </w:r>
      <w:proofErr w:type="spellStart"/>
      <w:r w:rsidRPr="0004096E">
        <w:t>Certif</w:t>
      </w:r>
      <w:r w:rsidRPr="0004096E">
        <w:t>i</w:t>
      </w:r>
      <w:r w:rsidRPr="0004096E">
        <w:t>cates</w:t>
      </w:r>
      <w:proofErr w:type="spellEnd"/>
      <w:r w:rsidRPr="0004096E">
        <w:t>“  ergänzt werden.</w:t>
      </w:r>
    </w:p>
    <w:p w14:paraId="74A5ABA2" w14:textId="77777777" w:rsidR="003F737C" w:rsidRPr="00DD1EBE" w:rsidRDefault="003F737C" w:rsidP="00761709"/>
    <w:p w14:paraId="12B64C48" w14:textId="77777777" w:rsidR="003F737C" w:rsidRPr="002C7419" w:rsidRDefault="003F737C" w:rsidP="00761709">
      <w:r w:rsidRPr="002C7419">
        <w:rPr>
          <w:noProof/>
          <w:lang w:eastAsia="de-DE"/>
        </w:rPr>
        <w:drawing>
          <wp:inline distT="0" distB="0" distL="0" distR="0" wp14:anchorId="1BD6BAEC" wp14:editId="17CD9F9E">
            <wp:extent cx="5760720" cy="1769985"/>
            <wp:effectExtent l="0" t="0" r="0" b="190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69985"/>
                    </a:xfrm>
                    <a:prstGeom prst="rect">
                      <a:avLst/>
                    </a:prstGeom>
                  </pic:spPr>
                </pic:pic>
              </a:graphicData>
            </a:graphic>
          </wp:inline>
        </w:drawing>
      </w:r>
    </w:p>
    <w:p w14:paraId="76992551" w14:textId="77777777" w:rsidR="003F737C" w:rsidRDefault="003F737C" w:rsidP="00761709"/>
    <w:p w14:paraId="6C399959" w14:textId="77777777" w:rsidR="003F737C" w:rsidRDefault="003F737C" w:rsidP="00761709"/>
    <w:p w14:paraId="78BCCE29" w14:textId="40BF90F7" w:rsidR="00CB50C8" w:rsidRDefault="003F737C" w:rsidP="00761709">
      <w:r w:rsidRPr="00DD1EBE">
        <w:t xml:space="preserve">Gehen Sie bitte wie folgt vor:  Start -&gt; Run </w:t>
      </w:r>
    </w:p>
    <w:p w14:paraId="1029361D" w14:textId="180DBCF8" w:rsidR="00CB50C8" w:rsidRDefault="00CB50C8" w:rsidP="00761709"/>
    <w:p w14:paraId="6217460A" w14:textId="31E6E691" w:rsidR="003F737C" w:rsidRPr="00CB50C8" w:rsidRDefault="00CB50C8" w:rsidP="00761709">
      <w:r>
        <w:tab/>
      </w:r>
    </w:p>
    <w:p w14:paraId="7E3DEB35" w14:textId="77777777" w:rsidR="003F737C" w:rsidRDefault="003F737C" w:rsidP="00761709">
      <w:r>
        <w:rPr>
          <w:noProof/>
          <w:lang w:eastAsia="de-DE"/>
        </w:rPr>
        <w:drawing>
          <wp:inline distT="0" distB="0" distL="0" distR="0" wp14:anchorId="4671267F" wp14:editId="7DDEB584">
            <wp:extent cx="3838575" cy="18954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8575" cy="1895475"/>
                    </a:xfrm>
                    <a:prstGeom prst="rect">
                      <a:avLst/>
                    </a:prstGeom>
                  </pic:spPr>
                </pic:pic>
              </a:graphicData>
            </a:graphic>
          </wp:inline>
        </w:drawing>
      </w:r>
    </w:p>
    <w:p w14:paraId="28755B3F" w14:textId="77777777" w:rsidR="003F737C" w:rsidRPr="006642D7" w:rsidRDefault="003F737C" w:rsidP="00761709"/>
    <w:p w14:paraId="393A57A1" w14:textId="77777777" w:rsidR="003F737C" w:rsidRPr="0004096E" w:rsidRDefault="003F737C" w:rsidP="00761709">
      <w:r>
        <w:t>In Fenster K</w:t>
      </w:r>
      <w:r w:rsidRPr="0004096E">
        <w:t xml:space="preserve">onsole wählen Sie im </w:t>
      </w:r>
      <w:r>
        <w:t>Datei</w:t>
      </w:r>
      <w:r w:rsidRPr="0004096E">
        <w:t xml:space="preserve"> Menü -&gt; Add/Remove Snap-in -&gt; Add. Im Dialog Snap-In wählen Sie </w:t>
      </w:r>
      <w:proofErr w:type="spellStart"/>
      <w:r w:rsidRPr="0004096E">
        <w:t>Certificates</w:t>
      </w:r>
      <w:proofErr w:type="spellEnd"/>
      <w:r w:rsidRPr="0004096E">
        <w:t xml:space="preserve"> dann Computer </w:t>
      </w:r>
      <w:proofErr w:type="spellStart"/>
      <w:r w:rsidRPr="0004096E">
        <w:t>account</w:t>
      </w:r>
      <w:proofErr w:type="spellEnd"/>
      <w:r w:rsidRPr="0004096E">
        <w:t xml:space="preserve"> und klicken Sie Next. </w:t>
      </w:r>
    </w:p>
    <w:p w14:paraId="0E4089DE" w14:textId="77777777" w:rsidR="003F737C" w:rsidRPr="006642D7" w:rsidRDefault="003F737C" w:rsidP="00761709">
      <w:r w:rsidRPr="006642D7">
        <w:rPr>
          <w:noProof/>
          <w:lang w:eastAsia="de-DE"/>
        </w:rPr>
        <w:lastRenderedPageBreak/>
        <w:drawing>
          <wp:inline distT="0" distB="0" distL="0" distR="0" wp14:anchorId="63E691EC" wp14:editId="1F78E613">
            <wp:extent cx="5753100" cy="40386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inline>
        </w:drawing>
      </w:r>
    </w:p>
    <w:p w14:paraId="5CF5BCF9" w14:textId="77777777" w:rsidR="003F737C" w:rsidRDefault="003F737C" w:rsidP="00761709"/>
    <w:p w14:paraId="5A5F868E" w14:textId="77777777" w:rsidR="003F737C" w:rsidRPr="00DD1EBE" w:rsidRDefault="003F737C" w:rsidP="00761709">
      <w:r w:rsidRPr="00DD1EBE">
        <w:t xml:space="preserve">Um das Snap In für den lokalen Computer zu nutzen, klicken Sie auf </w:t>
      </w:r>
      <w:proofErr w:type="spellStart"/>
      <w:r w:rsidRPr="00DD1EBE">
        <w:t>local</w:t>
      </w:r>
      <w:proofErr w:type="spellEnd"/>
      <w:r w:rsidRPr="00DD1EBE">
        <w:t xml:space="preserve"> Computer und beenden Sie den Dialog mit Finish. Beenden Sie den Snap In Dialog. Die Management </w:t>
      </w:r>
      <w:proofErr w:type="spellStart"/>
      <w:r w:rsidRPr="00DD1EBE">
        <w:t>Console</w:t>
      </w:r>
      <w:proofErr w:type="spellEnd"/>
      <w:r w:rsidRPr="00DD1EBE">
        <w:t xml:space="preserve"> enthält nun den Knoten </w:t>
      </w:r>
      <w:proofErr w:type="spellStart"/>
      <w:r w:rsidRPr="00DD1EBE">
        <w:t>Certificates</w:t>
      </w:r>
      <w:proofErr w:type="spellEnd"/>
      <w:r w:rsidRPr="00DD1EBE">
        <w:t>.</w:t>
      </w:r>
    </w:p>
    <w:p w14:paraId="1DB9D738" w14:textId="77777777" w:rsidR="003F737C" w:rsidRPr="00DD1EBE" w:rsidRDefault="003F737C" w:rsidP="00761709">
      <w:r w:rsidRPr="00DD1EBE">
        <w:br w:type="page"/>
      </w:r>
    </w:p>
    <w:p w14:paraId="7D824CD1" w14:textId="77777777" w:rsidR="003F737C" w:rsidRDefault="003F737C" w:rsidP="00761709">
      <w:pPr>
        <w:pStyle w:val="berschrift3"/>
      </w:pPr>
      <w:bookmarkStart w:id="17" w:name="_Toc305498606"/>
      <w:bookmarkStart w:id="18" w:name="_Toc338677458"/>
      <w:bookmarkStart w:id="19" w:name="_Toc361132770"/>
      <w:r w:rsidRPr="00681C45">
        <w:lastRenderedPageBreak/>
        <w:t>Zertifikate importieren</w:t>
      </w:r>
      <w:bookmarkEnd w:id="17"/>
      <w:bookmarkEnd w:id="18"/>
      <w:bookmarkEnd w:id="19"/>
    </w:p>
    <w:p w14:paraId="0AC9E717" w14:textId="77777777" w:rsidR="003F737C" w:rsidRPr="00485134" w:rsidRDefault="003F737C" w:rsidP="00761709"/>
    <w:p w14:paraId="7EB305E3" w14:textId="77777777" w:rsidR="003F737C" w:rsidRPr="006642D7" w:rsidRDefault="003F737C" w:rsidP="00761709">
      <w:r>
        <w:rPr>
          <w:noProof/>
          <w:lang w:eastAsia="de-DE"/>
        </w:rPr>
        <w:drawing>
          <wp:inline distT="0" distB="0" distL="0" distR="0" wp14:anchorId="7C1F2A7C" wp14:editId="52ADD11B">
            <wp:extent cx="5762625" cy="232410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noFill/>
                    </a:ln>
                  </pic:spPr>
                </pic:pic>
              </a:graphicData>
            </a:graphic>
          </wp:inline>
        </w:drawing>
      </w:r>
    </w:p>
    <w:p w14:paraId="34F5DFEF" w14:textId="77777777" w:rsidR="003F737C" w:rsidRDefault="003F737C" w:rsidP="00761709"/>
    <w:p w14:paraId="579CA113" w14:textId="77777777" w:rsidR="003F737C" w:rsidRDefault="003F737C" w:rsidP="00761709">
      <w:r w:rsidRPr="006642D7">
        <w:t xml:space="preserve">Öffnen Sie das Options Menü für </w:t>
      </w:r>
      <w:proofErr w:type="spellStart"/>
      <w:r w:rsidRPr="006642D7">
        <w:t>Certificates</w:t>
      </w:r>
      <w:proofErr w:type="spellEnd"/>
      <w:r w:rsidRPr="006642D7">
        <w:t xml:space="preserve"> (</w:t>
      </w:r>
      <w:proofErr w:type="spellStart"/>
      <w:r w:rsidRPr="006642D7">
        <w:t>local</w:t>
      </w:r>
      <w:proofErr w:type="spellEnd"/>
      <w:r w:rsidRPr="006642D7">
        <w:t xml:space="preserve"> Co</w:t>
      </w:r>
      <w:r>
        <w:t>mputer)/Personal/</w:t>
      </w:r>
      <w:proofErr w:type="spellStart"/>
      <w:r>
        <w:t>Certificates</w:t>
      </w:r>
      <w:proofErr w:type="spellEnd"/>
      <w:r>
        <w:t xml:space="preserve"> (Rechtsklick</w:t>
      </w:r>
      <w:r w:rsidRPr="006642D7">
        <w:t xml:space="preserve">). </w:t>
      </w:r>
    </w:p>
    <w:p w14:paraId="2EDC3A28" w14:textId="77777777" w:rsidR="003F737C" w:rsidRPr="00DD1EBE" w:rsidRDefault="003F737C" w:rsidP="00761709">
      <w:r w:rsidRPr="006642D7">
        <w:t xml:space="preserve">Wählen Sie unter All Tasks die Option Import. </w:t>
      </w:r>
      <w:r w:rsidRPr="00DD1EBE">
        <w:t xml:space="preserve">Der Import Wizard startet. </w:t>
      </w:r>
    </w:p>
    <w:p w14:paraId="51AFEBB8" w14:textId="77777777" w:rsidR="003F737C" w:rsidRPr="00DD1EBE" w:rsidRDefault="003F737C" w:rsidP="00761709"/>
    <w:p w14:paraId="64F2CDDB" w14:textId="77777777" w:rsidR="003F737C" w:rsidRPr="00DD1EBE" w:rsidRDefault="003F737C" w:rsidP="00761709">
      <w:r w:rsidRPr="00DD1EBE">
        <w:t xml:space="preserve">Wählen Sie als </w:t>
      </w:r>
      <w:proofErr w:type="spellStart"/>
      <w:r w:rsidRPr="00DD1EBE">
        <w:t>Certficate</w:t>
      </w:r>
      <w:proofErr w:type="spellEnd"/>
      <w:r w:rsidRPr="00DD1EBE">
        <w:t xml:space="preserve"> Store: </w:t>
      </w:r>
    </w:p>
    <w:p w14:paraId="51D0267F" w14:textId="77777777" w:rsidR="003F737C" w:rsidRPr="00DD1EBE" w:rsidRDefault="003F737C" w:rsidP="00761709"/>
    <w:p w14:paraId="3961AB1B" w14:textId="77777777" w:rsidR="003F737C" w:rsidRPr="006642D7" w:rsidRDefault="003F737C" w:rsidP="00761709">
      <w:r w:rsidRPr="006642D7">
        <w:rPr>
          <w:noProof/>
          <w:lang w:eastAsia="de-DE"/>
        </w:rPr>
        <w:drawing>
          <wp:inline distT="0" distB="0" distL="0" distR="0" wp14:anchorId="713BCE99" wp14:editId="1E71C2F6">
            <wp:extent cx="4073237" cy="3125784"/>
            <wp:effectExtent l="0" t="0" r="381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6535" cy="3128315"/>
                    </a:xfrm>
                    <a:prstGeom prst="rect">
                      <a:avLst/>
                    </a:prstGeom>
                  </pic:spPr>
                </pic:pic>
              </a:graphicData>
            </a:graphic>
          </wp:inline>
        </w:drawing>
      </w:r>
    </w:p>
    <w:p w14:paraId="72EE03E5" w14:textId="77777777" w:rsidR="003F737C" w:rsidRDefault="003F737C" w:rsidP="00761709">
      <w:r>
        <w:br w:type="page"/>
      </w:r>
    </w:p>
    <w:p w14:paraId="30186745" w14:textId="77777777" w:rsidR="003F737C" w:rsidRDefault="003F737C" w:rsidP="00761709">
      <w:r w:rsidRPr="00DD1EBE">
        <w:lastRenderedPageBreak/>
        <w:t xml:space="preserve">Das Zertifikat wird importiert und in der MMC </w:t>
      </w:r>
      <w:proofErr w:type="spellStart"/>
      <w:r w:rsidRPr="00DD1EBE">
        <w:t>Console</w:t>
      </w:r>
      <w:proofErr w:type="spellEnd"/>
      <w:r w:rsidRPr="00DD1EBE">
        <w:t xml:space="preserve"> angezeigt:</w:t>
      </w:r>
    </w:p>
    <w:p w14:paraId="333E9E4E" w14:textId="77777777" w:rsidR="003F737C" w:rsidRPr="00DD1EBE" w:rsidRDefault="003F737C" w:rsidP="00761709"/>
    <w:p w14:paraId="044BE0D2" w14:textId="77777777" w:rsidR="003F737C" w:rsidRPr="006642D7" w:rsidRDefault="003F737C" w:rsidP="00761709">
      <w:r>
        <w:rPr>
          <w:noProof/>
          <w:lang w:eastAsia="de-DE"/>
        </w:rPr>
        <w:drawing>
          <wp:inline distT="0" distB="0" distL="0" distR="0" wp14:anchorId="0D51291E" wp14:editId="7DA31DE4">
            <wp:extent cx="5768340" cy="2159908"/>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8340" cy="2159908"/>
                    </a:xfrm>
                    <a:prstGeom prst="rect">
                      <a:avLst/>
                    </a:prstGeom>
                  </pic:spPr>
                </pic:pic>
              </a:graphicData>
            </a:graphic>
          </wp:inline>
        </w:drawing>
      </w:r>
    </w:p>
    <w:p w14:paraId="6DFC7A87" w14:textId="77777777" w:rsidR="003F737C" w:rsidRDefault="003F737C" w:rsidP="00761709">
      <w:pPr>
        <w:rPr>
          <w:rStyle w:val="IntensiveHervorhebung"/>
        </w:rPr>
      </w:pPr>
    </w:p>
    <w:p w14:paraId="09F58DA0" w14:textId="77777777" w:rsidR="003F737C" w:rsidRDefault="003F737C" w:rsidP="00761709">
      <w:pPr>
        <w:rPr>
          <w:rStyle w:val="IntensiveHervorhebung"/>
        </w:rPr>
      </w:pPr>
    </w:p>
    <w:p w14:paraId="2C46DAEA" w14:textId="77777777" w:rsidR="003F737C" w:rsidRPr="00681C45" w:rsidRDefault="003F737C" w:rsidP="00761709">
      <w:pPr>
        <w:pStyle w:val="berschrift3"/>
      </w:pPr>
      <w:bookmarkStart w:id="20" w:name="_Toc305498607"/>
      <w:bookmarkStart w:id="21" w:name="_Toc338677459"/>
      <w:bookmarkStart w:id="22" w:name="_Toc361132771"/>
      <w:r w:rsidRPr="00681C45">
        <w:t>Zertifikat nutzen</w:t>
      </w:r>
      <w:bookmarkEnd w:id="20"/>
      <w:bookmarkEnd w:id="21"/>
      <w:bookmarkEnd w:id="22"/>
    </w:p>
    <w:p w14:paraId="354907CB" w14:textId="77777777" w:rsidR="003F737C" w:rsidRPr="00DD1EBE" w:rsidRDefault="003F737C" w:rsidP="00761709">
      <w:r w:rsidRPr="00DD1EBE">
        <w:t xml:space="preserve">Sie müssen nun dem Netzwerk Service oder </w:t>
      </w:r>
      <w:proofErr w:type="spellStart"/>
      <w:r w:rsidRPr="00DD1EBE">
        <w:t>IIS_User</w:t>
      </w:r>
      <w:proofErr w:type="spellEnd"/>
      <w:r w:rsidRPr="00DD1EBE">
        <w:t xml:space="preserve"> den Lesezugriff auf das importierte Zertifikat ermöglichen. Wir benutzen das Tool </w:t>
      </w:r>
      <w:r w:rsidRPr="00DD1EBE">
        <w:rPr>
          <w:i/>
        </w:rPr>
        <w:t xml:space="preserve">FindPrivateKey.exe </w:t>
      </w:r>
      <w:r w:rsidRPr="00DD1EBE">
        <w:t xml:space="preserve">um den Dateinamen zu ermitteln unter dem das Zertifikat gespeichert wurde und </w:t>
      </w:r>
      <w:r w:rsidRPr="00DD1EBE">
        <w:rPr>
          <w:i/>
        </w:rPr>
        <w:t>icacls.exe</w:t>
      </w:r>
      <w:r w:rsidRPr="00DD1EBE">
        <w:t xml:space="preserve"> um die Dateifreigabe zu setzen.</w:t>
      </w:r>
    </w:p>
    <w:p w14:paraId="4DBCC6D8" w14:textId="77777777" w:rsidR="003F737C" w:rsidRPr="00DD1EBE" w:rsidRDefault="003F737C" w:rsidP="00761709"/>
    <w:p w14:paraId="5E252CFA" w14:textId="77777777" w:rsidR="003F737C" w:rsidRPr="0004096E" w:rsidRDefault="003F737C" w:rsidP="00761709">
      <w:pPr>
        <w:rPr>
          <w:lang w:val="en-US"/>
        </w:rPr>
      </w:pPr>
      <w:r w:rsidRPr="0004096E">
        <w:rPr>
          <w:color w:val="92D050"/>
          <w:lang w:val="en-US"/>
        </w:rPr>
        <w:t xml:space="preserve">C:\findprivatekey My </w:t>
      </w:r>
      <w:proofErr w:type="spellStart"/>
      <w:r w:rsidRPr="0004096E">
        <w:rPr>
          <w:color w:val="92D050"/>
          <w:lang w:val="en-US"/>
        </w:rPr>
        <w:t>LocalMachine</w:t>
      </w:r>
      <w:proofErr w:type="spellEnd"/>
      <w:r w:rsidRPr="0004096E">
        <w:rPr>
          <w:color w:val="92D050"/>
          <w:lang w:val="en-US"/>
        </w:rPr>
        <w:t xml:space="preserve"> -t "</w:t>
      </w:r>
      <w:r w:rsidRPr="0004096E">
        <w:rPr>
          <w:lang w:val="en-US"/>
        </w:rPr>
        <w:t xml:space="preserve">2a 6d f7 f2 60 </w:t>
      </w:r>
      <w:proofErr w:type="spellStart"/>
      <w:r w:rsidRPr="0004096E">
        <w:rPr>
          <w:lang w:val="en-US"/>
        </w:rPr>
        <w:t>ab</w:t>
      </w:r>
      <w:proofErr w:type="spellEnd"/>
      <w:r w:rsidRPr="0004096E">
        <w:rPr>
          <w:lang w:val="en-US"/>
        </w:rPr>
        <w:t xml:space="preserve"> 7f 43 b7 69 5b </w:t>
      </w:r>
      <w:proofErr w:type="spellStart"/>
      <w:r w:rsidRPr="0004096E">
        <w:rPr>
          <w:lang w:val="en-US"/>
        </w:rPr>
        <w:t>ea</w:t>
      </w:r>
      <w:proofErr w:type="spellEnd"/>
      <w:r w:rsidRPr="0004096E">
        <w:rPr>
          <w:lang w:val="en-US"/>
        </w:rPr>
        <w:t xml:space="preserve"> a1 2c 7a 97 1b 19 e2 b1</w:t>
      </w:r>
      <w:r w:rsidRPr="0004096E">
        <w:rPr>
          <w:color w:val="92D050"/>
          <w:lang w:val="en-US"/>
        </w:rPr>
        <w:t>" -a</w:t>
      </w:r>
    </w:p>
    <w:p w14:paraId="533B4ADC" w14:textId="77777777" w:rsidR="003F737C" w:rsidRPr="0004096E" w:rsidRDefault="003F737C" w:rsidP="00761709">
      <w:pPr>
        <w:rPr>
          <w:lang w:val="en-US"/>
        </w:rPr>
      </w:pPr>
      <w:r w:rsidRPr="0004096E">
        <w:rPr>
          <w:lang w:val="en-US"/>
        </w:rPr>
        <w:t>C:\Documents and Settings\All Users\Application Data\Microsoft\Crypto\RSA\</w:t>
      </w:r>
      <w:proofErr w:type="spellStart"/>
      <w:r w:rsidRPr="0004096E">
        <w:rPr>
          <w:lang w:val="en-US"/>
        </w:rPr>
        <w:t>Machin</w:t>
      </w:r>
      <w:proofErr w:type="spellEnd"/>
    </w:p>
    <w:p w14:paraId="24B3C42C" w14:textId="77777777" w:rsidR="003F737C" w:rsidRPr="0004096E" w:rsidRDefault="003F737C" w:rsidP="00761709">
      <w:pPr>
        <w:rPr>
          <w:lang w:val="en-US"/>
        </w:rPr>
      </w:pPr>
      <w:proofErr w:type="gramStart"/>
      <w:r w:rsidRPr="0004096E">
        <w:rPr>
          <w:lang w:val="en-US"/>
        </w:rPr>
        <w:t>eKeys\6578b7610e0831774c00a4935f64f757_1acfb165-e7f5-4ec2-a728-4cb14adf3041</w:t>
      </w:r>
      <w:proofErr w:type="gramEnd"/>
    </w:p>
    <w:p w14:paraId="1F799531" w14:textId="77777777" w:rsidR="003F737C" w:rsidRPr="00DD1EBE" w:rsidRDefault="003F737C" w:rsidP="00761709">
      <w:r w:rsidRPr="00DD1EBE">
        <w:t>C:\temp&gt;</w:t>
      </w:r>
    </w:p>
    <w:p w14:paraId="165D3E0A" w14:textId="77777777" w:rsidR="003F737C" w:rsidRPr="00DD1EBE" w:rsidRDefault="003F737C" w:rsidP="00761709"/>
    <w:p w14:paraId="1221B2D1" w14:textId="77777777" w:rsidR="003F737C" w:rsidRPr="00DD1EBE" w:rsidRDefault="003F737C" w:rsidP="00761709"/>
    <w:p w14:paraId="31D5C3B5" w14:textId="77777777" w:rsidR="003F737C" w:rsidRPr="00DD1EBE" w:rsidRDefault="003F737C" w:rsidP="00761709">
      <w:r w:rsidRPr="00DD1EBE">
        <w:t xml:space="preserve">Der grün markierte Text kann unverändert übernommen werden. Der rot markierte Text entspricht dem </w:t>
      </w:r>
      <w:proofErr w:type="spellStart"/>
      <w:r w:rsidRPr="00DD1EBE">
        <w:t>Thumbprint</w:t>
      </w:r>
      <w:proofErr w:type="spellEnd"/>
      <w:r w:rsidRPr="00DD1EBE">
        <w:t xml:space="preserve"> unseres importierten Zertifikates. Diesen ermitteln Sie durch aufrufen des </w:t>
      </w:r>
      <w:proofErr w:type="spellStart"/>
      <w:r w:rsidRPr="00DD1EBE">
        <w:t>Certficate</w:t>
      </w:r>
      <w:proofErr w:type="spellEnd"/>
      <w:r w:rsidRPr="00DD1EBE">
        <w:t xml:space="preserve"> </w:t>
      </w:r>
      <w:proofErr w:type="spellStart"/>
      <w:r w:rsidRPr="00DD1EBE">
        <w:t>Context</w:t>
      </w:r>
      <w:proofErr w:type="spellEnd"/>
      <w:r w:rsidRPr="00DD1EBE">
        <w:t xml:space="preserve"> Menüs. Klicken Sie dann auf den Menüpunkt Open und im Dialogfenster </w:t>
      </w:r>
      <w:proofErr w:type="spellStart"/>
      <w:r w:rsidRPr="00DD1EBE">
        <w:t>Certificate</w:t>
      </w:r>
      <w:proofErr w:type="spellEnd"/>
      <w:r w:rsidRPr="00DD1EBE">
        <w:t xml:space="preserve"> auf den Reiter Details. Und übernehmen Sie die Werte, die unter </w:t>
      </w:r>
      <w:proofErr w:type="spellStart"/>
      <w:r w:rsidRPr="00DD1EBE">
        <w:t>Thumbprint</w:t>
      </w:r>
      <w:proofErr w:type="spellEnd"/>
      <w:r w:rsidRPr="00DD1EBE">
        <w:t xml:space="preserve"> stehen, in die Kommandozeile (s.o.)</w:t>
      </w:r>
    </w:p>
    <w:p w14:paraId="70C1D10A" w14:textId="77777777" w:rsidR="003F737C" w:rsidRPr="00DD1EBE" w:rsidRDefault="003F737C" w:rsidP="00761709"/>
    <w:p w14:paraId="567D681D" w14:textId="77777777" w:rsidR="003F737C" w:rsidRPr="00A76CA2" w:rsidRDefault="003F737C" w:rsidP="00761709">
      <w:r w:rsidRPr="00A76CA2">
        <w:rPr>
          <w:noProof/>
          <w:lang w:eastAsia="de-DE"/>
        </w:rPr>
        <w:lastRenderedPageBreak/>
        <w:drawing>
          <wp:inline distT="0" distB="0" distL="0" distR="0" wp14:anchorId="75BEA44B" wp14:editId="3A73D5A4">
            <wp:extent cx="4385733" cy="3066388"/>
            <wp:effectExtent l="0" t="0" r="0" b="127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4670" cy="3065645"/>
                    </a:xfrm>
                    <a:prstGeom prst="rect">
                      <a:avLst/>
                    </a:prstGeom>
                    <a:noFill/>
                    <a:ln>
                      <a:noFill/>
                    </a:ln>
                  </pic:spPr>
                </pic:pic>
              </a:graphicData>
            </a:graphic>
          </wp:inline>
        </w:drawing>
      </w:r>
    </w:p>
    <w:p w14:paraId="7041CF01" w14:textId="703E9F41" w:rsidR="003F737C" w:rsidRPr="00DD1EBE" w:rsidRDefault="003F737C" w:rsidP="00761709">
      <w:proofErr w:type="spellStart"/>
      <w:r w:rsidRPr="00DD1EBE">
        <w:t>FindPrivateKey</w:t>
      </w:r>
      <w:proofErr w:type="spellEnd"/>
      <w:r w:rsidRPr="00DD1EBE">
        <w:t xml:space="preserve"> liefert als Ergebnis den Dateinamen unter dem die Zertifikatsinfos abgespeichert wu</w:t>
      </w:r>
      <w:r w:rsidRPr="00DD1EBE">
        <w:t>r</w:t>
      </w:r>
      <w:r w:rsidRPr="00DD1EBE">
        <w:t>den (blauer Text). Rufen Sie in der DOS BOX das Programm icacls.exe mit folgenden Parametern auf:</w:t>
      </w:r>
    </w:p>
    <w:p w14:paraId="27AF432A" w14:textId="77777777" w:rsidR="003F737C" w:rsidRPr="00DD1EBE" w:rsidRDefault="003F737C" w:rsidP="00761709"/>
    <w:p w14:paraId="09B06805" w14:textId="77777777" w:rsidR="003F737C" w:rsidRPr="0004096E" w:rsidRDefault="003F737C" w:rsidP="00761709">
      <w:pPr>
        <w:rPr>
          <w:lang w:val="en-US"/>
        </w:rPr>
      </w:pPr>
      <w:proofErr w:type="spellStart"/>
      <w:proofErr w:type="gramStart"/>
      <w:r w:rsidRPr="0004096E">
        <w:rPr>
          <w:lang w:val="en-US"/>
        </w:rPr>
        <w:t>icacls</w:t>
      </w:r>
      <w:proofErr w:type="spellEnd"/>
      <w:proofErr w:type="gramEnd"/>
      <w:r w:rsidRPr="0004096E">
        <w:rPr>
          <w:lang w:val="en-US"/>
        </w:rPr>
        <w:t xml:space="preserve"> C:\Documents and Settings\All Users\Application Data\Microsoft\Crypto\RSA\ Machi</w:t>
      </w:r>
      <w:r w:rsidRPr="0004096E">
        <w:rPr>
          <w:lang w:val="en-US"/>
        </w:rPr>
        <w:t>n</w:t>
      </w:r>
      <w:r w:rsidRPr="0004096E">
        <w:rPr>
          <w:lang w:val="en-US"/>
        </w:rPr>
        <w:t xml:space="preserve">eKeys\6578b7610e0831774c00a4935f64f757_1acfb165-e7f5-4ec2-a728-4cb14adf3041 /grant </w:t>
      </w:r>
      <w:proofErr w:type="spellStart"/>
      <w:r w:rsidRPr="0004096E">
        <w:rPr>
          <w:color w:val="FF0000"/>
          <w:lang w:val="en-US"/>
        </w:rPr>
        <w:t>I</w:t>
      </w:r>
      <w:r w:rsidRPr="0004096E">
        <w:rPr>
          <w:color w:val="FF0000"/>
          <w:lang w:val="en-US"/>
        </w:rPr>
        <w:t>H</w:t>
      </w:r>
      <w:r w:rsidRPr="0004096E">
        <w:rPr>
          <w:color w:val="FF0000"/>
          <w:lang w:val="en-US"/>
        </w:rPr>
        <w:t>RNAME</w:t>
      </w:r>
      <w:r w:rsidRPr="0004096E">
        <w:rPr>
          <w:lang w:val="en-US"/>
        </w:rPr>
        <w:t>:r</w:t>
      </w:r>
      <w:proofErr w:type="spellEnd"/>
    </w:p>
    <w:p w14:paraId="4F933F6A" w14:textId="77777777" w:rsidR="003F737C" w:rsidRPr="0004096E" w:rsidRDefault="003F737C" w:rsidP="00761709">
      <w:pPr>
        <w:rPr>
          <w:lang w:val="en-US"/>
        </w:rPr>
      </w:pPr>
    </w:p>
    <w:p w14:paraId="5EF496CE" w14:textId="77777777" w:rsidR="003F737C" w:rsidRPr="00DD1EBE" w:rsidRDefault="003F737C" w:rsidP="00761709">
      <w:r w:rsidRPr="00DD1EBE">
        <w:t xml:space="preserve">Ersetzen Sie </w:t>
      </w:r>
      <w:r w:rsidRPr="00DD1EBE">
        <w:rPr>
          <w:color w:val="FF0000"/>
        </w:rPr>
        <w:t xml:space="preserve">IHRNAME </w:t>
      </w:r>
      <w:r w:rsidRPr="00DD1EBE">
        <w:t>durch</w:t>
      </w:r>
      <w:r w:rsidRPr="00DD1EBE">
        <w:rPr>
          <w:color w:val="FF0000"/>
        </w:rPr>
        <w:t xml:space="preserve"> EVERYONE  </w:t>
      </w:r>
      <w:r w:rsidRPr="00DD1EBE">
        <w:t xml:space="preserve">oder ein anderes Benutzerkonto. </w:t>
      </w:r>
    </w:p>
    <w:p w14:paraId="684A39BF" w14:textId="77777777" w:rsidR="003F737C" w:rsidRPr="00DD1EBE" w:rsidRDefault="003F737C" w:rsidP="00761709"/>
    <w:p w14:paraId="02963739" w14:textId="77777777" w:rsidR="003F737C" w:rsidRPr="00DD1EBE" w:rsidRDefault="003F737C" w:rsidP="00761709">
      <w:r w:rsidRPr="00DD1EBE">
        <w:t xml:space="preserve">Klicken Sie im IIS Manager auf </w:t>
      </w:r>
      <w:proofErr w:type="spellStart"/>
      <w:r w:rsidRPr="00DD1EBE">
        <w:t>Application</w:t>
      </w:r>
      <w:proofErr w:type="spellEnd"/>
      <w:r w:rsidRPr="00DD1EBE">
        <w:t xml:space="preserve"> Pools mit der rechten Maustaste und wählen im Kontext Menü Properties. Auf dem Reiter Identity ändern Sie den </w:t>
      </w:r>
      <w:proofErr w:type="spellStart"/>
      <w:r w:rsidRPr="00DD1EBE">
        <w:t>security</w:t>
      </w:r>
      <w:proofErr w:type="spellEnd"/>
      <w:r w:rsidRPr="00DD1EBE">
        <w:t xml:space="preserve"> </w:t>
      </w:r>
      <w:proofErr w:type="spellStart"/>
      <w:r w:rsidRPr="00DD1EBE">
        <w:t>account</w:t>
      </w:r>
      <w:proofErr w:type="spellEnd"/>
      <w:r w:rsidRPr="00DD1EBE">
        <w:t xml:space="preserve"> für Ihre </w:t>
      </w:r>
      <w:proofErr w:type="spellStart"/>
      <w:r w:rsidRPr="00DD1EBE">
        <w:t>WebServices</w:t>
      </w:r>
      <w:proofErr w:type="spellEnd"/>
      <w:r w:rsidRPr="00DD1EBE">
        <w:t xml:space="preserve"> wie folgt:</w:t>
      </w:r>
    </w:p>
    <w:p w14:paraId="57D12939" w14:textId="77777777" w:rsidR="003F737C" w:rsidRPr="00DD1EBE" w:rsidRDefault="003F737C" w:rsidP="00761709"/>
    <w:p w14:paraId="0E274D4C" w14:textId="77777777" w:rsidR="003F737C" w:rsidRDefault="003F737C" w:rsidP="00761709">
      <w:pPr>
        <w:rPr>
          <w:rFonts w:ascii="Courier New" w:hAnsi="Courier New" w:cs="Courier New"/>
          <w:sz w:val="18"/>
          <w:szCs w:val="18"/>
        </w:rPr>
      </w:pPr>
      <w:r>
        <w:rPr>
          <w:noProof/>
          <w:lang w:eastAsia="de-DE"/>
        </w:rPr>
        <w:drawing>
          <wp:inline distT="0" distB="0" distL="0" distR="0" wp14:anchorId="17B1D210" wp14:editId="1BD47EF0">
            <wp:extent cx="2325729" cy="219456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24660" cy="2193551"/>
                    </a:xfrm>
                    <a:prstGeom prst="rect">
                      <a:avLst/>
                    </a:prstGeom>
                  </pic:spPr>
                </pic:pic>
              </a:graphicData>
            </a:graphic>
          </wp:inline>
        </w:drawing>
      </w:r>
    </w:p>
    <w:p w14:paraId="14CD2212" w14:textId="77777777" w:rsidR="003F737C" w:rsidRDefault="003F737C" w:rsidP="00761709"/>
    <w:p w14:paraId="1CA0CEA1" w14:textId="77777777" w:rsidR="003F737C" w:rsidRPr="0004096E" w:rsidRDefault="003F737C" w:rsidP="00761709">
      <w:r w:rsidRPr="0004096E">
        <w:t xml:space="preserve">Achten Sie darauf, dass der hier gewählte Benutzer schreibrechte auf den Log-Ordner besitzt. </w:t>
      </w:r>
    </w:p>
    <w:p w14:paraId="6023B1E8" w14:textId="77777777" w:rsidR="003F737C" w:rsidRPr="00DD1EBE" w:rsidRDefault="003F737C" w:rsidP="00761709"/>
    <w:p w14:paraId="71C13337" w14:textId="77777777" w:rsidR="003F737C" w:rsidRPr="0004096E" w:rsidRDefault="003F737C" w:rsidP="00761709">
      <w:r>
        <w:t xml:space="preserve">Hierzu ist in der Konfigurationsdatei </w:t>
      </w:r>
      <w:proofErr w:type="spellStart"/>
      <w:r>
        <w:t>web.config</w:t>
      </w:r>
      <w:proofErr w:type="spellEnd"/>
      <w:r>
        <w:t xml:space="preserve"> im Abschnitt </w:t>
      </w:r>
      <w:proofErr w:type="spellStart"/>
      <w:r>
        <w:t>behaviors</w:t>
      </w:r>
      <w:proofErr w:type="spellEnd"/>
      <w:r>
        <w:t xml:space="preserve"> der Eintrag </w:t>
      </w:r>
      <w:proofErr w:type="spellStart"/>
      <w:r>
        <w:rPr>
          <w:i/>
        </w:rPr>
        <w:t>storeLocation</w:t>
      </w:r>
      <w:proofErr w:type="spellEnd"/>
      <w:r>
        <w:rPr>
          <w:i/>
        </w:rPr>
        <w:t xml:space="preserve"> auf </w:t>
      </w:r>
      <w:proofErr w:type="spellStart"/>
      <w:r>
        <w:rPr>
          <w:i/>
        </w:rPr>
        <w:t>LocalMachine</w:t>
      </w:r>
      <w:proofErr w:type="spellEnd"/>
      <w:r>
        <w:rPr>
          <w:i/>
        </w:rPr>
        <w:t xml:space="preserve"> </w:t>
      </w:r>
      <w:r>
        <w:t>zu setzten, bzw. dies zu kontrollieren.</w:t>
      </w:r>
    </w:p>
    <w:p w14:paraId="3215A462" w14:textId="5DE296DD" w:rsidR="003F737C" w:rsidRDefault="003F737C" w:rsidP="00761709">
      <w:r>
        <w:br w:type="page"/>
      </w:r>
    </w:p>
    <w:p w14:paraId="2E26FF73" w14:textId="467C6B6C" w:rsidR="00D92E7A" w:rsidRDefault="00D92E7A" w:rsidP="00761709">
      <w:pPr>
        <w:pStyle w:val="berschrift2"/>
      </w:pPr>
      <w:bookmarkStart w:id="23" w:name="_Toc289858177"/>
      <w:bookmarkStart w:id="24" w:name="_Ref313434621"/>
      <w:bookmarkStart w:id="25" w:name="_Toc338332056"/>
      <w:bookmarkStart w:id="26" w:name="_Toc361132772"/>
      <w:bookmarkStart w:id="27" w:name="_Toc305498608"/>
      <w:r>
        <w:lastRenderedPageBreak/>
        <w:t>Windows Komponenten prüfen / installieren</w:t>
      </w:r>
      <w:bookmarkEnd w:id="23"/>
      <w:bookmarkEnd w:id="24"/>
      <w:bookmarkEnd w:id="25"/>
      <w:bookmarkEnd w:id="26"/>
    </w:p>
    <w:p w14:paraId="2922AEF4" w14:textId="77777777" w:rsidR="00D92E7A" w:rsidRPr="002560FD" w:rsidRDefault="00D92E7A" w:rsidP="00761709"/>
    <w:p w14:paraId="329E87C1" w14:textId="440B093F" w:rsidR="00D92E7A" w:rsidRDefault="00D92E7A" w:rsidP="00761709">
      <w:r>
        <w:t xml:space="preserve">Die </w:t>
      </w:r>
      <w:proofErr w:type="spellStart"/>
      <w:r>
        <w:t>OFiSWebServices</w:t>
      </w:r>
      <w:proofErr w:type="spellEnd"/>
      <w:r>
        <w:t xml:space="preserve">  nutzen den </w:t>
      </w:r>
      <w:proofErr w:type="spellStart"/>
      <w:r>
        <w:t>Devart</w:t>
      </w:r>
      <w:proofErr w:type="spellEnd"/>
      <w:r>
        <w:t xml:space="preserve"> Client</w:t>
      </w:r>
      <w:r w:rsidR="008E3E0A">
        <w:t xml:space="preserve"> oder den Oracle Client 64 </w:t>
      </w:r>
      <w:proofErr w:type="spellStart"/>
      <w:r w:rsidR="008E3E0A">
        <w:t>bit</w:t>
      </w:r>
      <w:proofErr w:type="spellEnd"/>
      <w:r>
        <w:t xml:space="preserve">, den IIS 7.5 und die </w:t>
      </w:r>
      <w:proofErr w:type="spellStart"/>
      <w:r>
        <w:t>WebService</w:t>
      </w:r>
      <w:proofErr w:type="spellEnd"/>
      <w:r>
        <w:t xml:space="preserve"> Erweiterung ASP.Net 4.0 zum Ausführen der Web Services.  Prüfen Sie die installierten Server Rollen und fügen Sie bei Bedarf  </w:t>
      </w:r>
      <w:r w:rsidRPr="00CE575B">
        <w:t>d</w:t>
      </w:r>
      <w:r>
        <w:t>i</w:t>
      </w:r>
      <w:r w:rsidRPr="00CE575B">
        <w:t xml:space="preserve">e </w:t>
      </w:r>
      <w:r>
        <w:t xml:space="preserve">Rolle </w:t>
      </w:r>
      <w:r w:rsidRPr="00CE575B">
        <w:t xml:space="preserve">IIS </w:t>
      </w:r>
      <w:r>
        <w:t>hinzu. Starten Sie den Server Manager und k</w:t>
      </w:r>
      <w:r w:rsidR="002D3271">
        <w:t>l</w:t>
      </w:r>
      <w:r>
        <w:t>i</w:t>
      </w:r>
      <w:r>
        <w:t>cken Sie auf Rollen hinzufügen:</w:t>
      </w:r>
    </w:p>
    <w:p w14:paraId="49AC38E9" w14:textId="77777777" w:rsidR="002D3271" w:rsidRDefault="002D3271" w:rsidP="00761709"/>
    <w:p w14:paraId="06CACB09" w14:textId="77777777" w:rsidR="00D92E7A" w:rsidRDefault="00D92E7A" w:rsidP="00761709">
      <w:r>
        <w:rPr>
          <w:noProof/>
          <w:lang w:eastAsia="de-DE"/>
        </w:rPr>
        <w:drawing>
          <wp:inline distT="0" distB="0" distL="0" distR="0" wp14:anchorId="6959F2AE" wp14:editId="0E9A4453">
            <wp:extent cx="3979333" cy="2879086"/>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6407" cy="2876969"/>
                    </a:xfrm>
                    <a:prstGeom prst="rect">
                      <a:avLst/>
                    </a:prstGeom>
                    <a:noFill/>
                    <a:ln>
                      <a:noFill/>
                    </a:ln>
                  </pic:spPr>
                </pic:pic>
              </a:graphicData>
            </a:graphic>
          </wp:inline>
        </w:drawing>
      </w:r>
    </w:p>
    <w:p w14:paraId="38A5D93B" w14:textId="77777777" w:rsidR="002D3271" w:rsidRDefault="002D3271" w:rsidP="00761709"/>
    <w:p w14:paraId="2CDBDC88" w14:textId="79720237" w:rsidR="00D92E7A" w:rsidRDefault="00D92E7A" w:rsidP="00761709">
      <w:r>
        <w:t>Wählen Sie in folgende</w:t>
      </w:r>
      <w:r w:rsidR="002D3271">
        <w:t>m</w:t>
      </w:r>
      <w:r>
        <w:t xml:space="preserve"> Dialog die Rolle </w:t>
      </w:r>
      <w:proofErr w:type="spellStart"/>
      <w:r>
        <w:t>WebServer</w:t>
      </w:r>
      <w:proofErr w:type="spellEnd"/>
      <w:r>
        <w:t xml:space="preserve"> IIS und klicken Sie auf Weiter:</w:t>
      </w:r>
    </w:p>
    <w:p w14:paraId="09A81318" w14:textId="77777777" w:rsidR="00D92E7A" w:rsidRDefault="00D92E7A" w:rsidP="00761709">
      <w:r>
        <w:rPr>
          <w:noProof/>
          <w:lang w:eastAsia="de-DE"/>
        </w:rPr>
        <w:drawing>
          <wp:inline distT="0" distB="0" distL="0" distR="0" wp14:anchorId="7010D835" wp14:editId="1106F879">
            <wp:extent cx="4444721" cy="32766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7336" cy="3278528"/>
                    </a:xfrm>
                    <a:prstGeom prst="rect">
                      <a:avLst/>
                    </a:prstGeom>
                  </pic:spPr>
                </pic:pic>
              </a:graphicData>
            </a:graphic>
          </wp:inline>
        </w:drawing>
      </w:r>
    </w:p>
    <w:p w14:paraId="25CBF137" w14:textId="77777777" w:rsidR="002D3271" w:rsidRDefault="002D3271" w:rsidP="00761709"/>
    <w:p w14:paraId="0FF1305A" w14:textId="77777777" w:rsidR="00D92E7A" w:rsidRDefault="00D92E7A" w:rsidP="00761709">
      <w:r>
        <w:t>Wählen Sie die zu installierenden Komponenten aus. Wählen Sie zusätzlich zu den vorgeschlagenen Komponenten die Option Verwaltungsdienst aus:</w:t>
      </w:r>
    </w:p>
    <w:p w14:paraId="3ADBF149" w14:textId="6F0E8241" w:rsidR="00D92E7A" w:rsidRDefault="00D92E7A" w:rsidP="00761709">
      <w:r>
        <w:rPr>
          <w:noProof/>
          <w:lang w:eastAsia="de-DE"/>
        </w:rPr>
        <w:lastRenderedPageBreak/>
        <w:drawing>
          <wp:inline distT="0" distB="0" distL="0" distR="0" wp14:anchorId="1EF8844B" wp14:editId="49BECF12">
            <wp:extent cx="2413000" cy="2413000"/>
            <wp:effectExtent l="0" t="0" r="635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4588" cy="2414588"/>
                    </a:xfrm>
                    <a:prstGeom prst="rect">
                      <a:avLst/>
                    </a:prstGeom>
                    <a:noFill/>
                    <a:ln>
                      <a:noFill/>
                    </a:ln>
                  </pic:spPr>
                </pic:pic>
              </a:graphicData>
            </a:graphic>
          </wp:inline>
        </w:drawing>
      </w:r>
    </w:p>
    <w:p w14:paraId="22C463E0" w14:textId="77777777" w:rsidR="00D92E7A" w:rsidRDefault="00D92E7A" w:rsidP="00761709"/>
    <w:p w14:paraId="6338407F" w14:textId="64E7F74D" w:rsidR="00D92E7A" w:rsidRDefault="00D92E7A" w:rsidP="00761709">
      <w:r>
        <w:t xml:space="preserve">Bestätigen Sie die Installationsauswahl </w:t>
      </w:r>
      <w:r w:rsidR="000F1A42">
        <w:t>durch</w:t>
      </w:r>
      <w:r>
        <w:t xml:space="preserve"> </w:t>
      </w:r>
      <w:r w:rsidR="000F1A42">
        <w:t>Klick</w:t>
      </w:r>
      <w:r>
        <w:t xml:space="preserve"> auf den Installieren Button:</w:t>
      </w:r>
    </w:p>
    <w:p w14:paraId="1BF1A0ED" w14:textId="77777777" w:rsidR="002D3271" w:rsidRDefault="002D3271" w:rsidP="00761709"/>
    <w:p w14:paraId="000F23DA" w14:textId="77777777" w:rsidR="00D92E7A" w:rsidRDefault="00D92E7A" w:rsidP="00761709">
      <w:r>
        <w:rPr>
          <w:noProof/>
          <w:lang w:eastAsia="de-DE"/>
        </w:rPr>
        <w:drawing>
          <wp:inline distT="0" distB="0" distL="0" distR="0" wp14:anchorId="4BC2C8B1" wp14:editId="0A9A0752">
            <wp:extent cx="4143375" cy="30544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43905" cy="3054841"/>
                    </a:xfrm>
                    <a:prstGeom prst="rect">
                      <a:avLst/>
                    </a:prstGeom>
                  </pic:spPr>
                </pic:pic>
              </a:graphicData>
            </a:graphic>
          </wp:inline>
        </w:drawing>
      </w:r>
    </w:p>
    <w:p w14:paraId="1FB764B0" w14:textId="77777777" w:rsidR="002D3271" w:rsidRDefault="002D3271" w:rsidP="00761709"/>
    <w:p w14:paraId="5FDF2242" w14:textId="77777777" w:rsidR="00D92E7A" w:rsidRDefault="00D92E7A" w:rsidP="00761709">
      <w:r>
        <w:t>Die neuen Rollen IIS und Dateidienste werden installiert:</w:t>
      </w:r>
    </w:p>
    <w:p w14:paraId="599E7D71" w14:textId="77777777" w:rsidR="002D3271" w:rsidRDefault="002D3271" w:rsidP="00761709"/>
    <w:p w14:paraId="303F3929" w14:textId="2E52EDAA" w:rsidR="002D3271" w:rsidRDefault="00D92E7A" w:rsidP="00761709">
      <w:r>
        <w:rPr>
          <w:noProof/>
          <w:lang w:eastAsia="de-DE"/>
        </w:rPr>
        <w:lastRenderedPageBreak/>
        <w:drawing>
          <wp:inline distT="0" distB="0" distL="0" distR="0" wp14:anchorId="5217802C" wp14:editId="6A9CF857">
            <wp:extent cx="4248150" cy="3197178"/>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49787" cy="3198410"/>
                    </a:xfrm>
                    <a:prstGeom prst="rect">
                      <a:avLst/>
                    </a:prstGeom>
                  </pic:spPr>
                </pic:pic>
              </a:graphicData>
            </a:graphic>
          </wp:inline>
        </w:drawing>
      </w:r>
    </w:p>
    <w:p w14:paraId="55122C48" w14:textId="77777777" w:rsidR="002D3271" w:rsidRDefault="002D3271" w:rsidP="00761709"/>
    <w:p w14:paraId="34861831" w14:textId="77777777" w:rsidR="00D92E7A" w:rsidRDefault="00D92E7A" w:rsidP="00761709">
      <w:r>
        <w:t>Der Installationsverlauf wird zusammengefasst:</w:t>
      </w:r>
    </w:p>
    <w:p w14:paraId="3539B8B9" w14:textId="77777777" w:rsidR="002D3271" w:rsidRDefault="002D3271" w:rsidP="00761709"/>
    <w:p w14:paraId="175AD27D" w14:textId="77777777" w:rsidR="00D92E7A" w:rsidRDefault="00D92E7A" w:rsidP="00761709">
      <w:r>
        <w:rPr>
          <w:noProof/>
          <w:lang w:eastAsia="de-DE"/>
        </w:rPr>
        <w:drawing>
          <wp:inline distT="0" distB="0" distL="0" distR="0" wp14:anchorId="22F01213" wp14:editId="6EF22F07">
            <wp:extent cx="4248150" cy="3197177"/>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1845" cy="3199958"/>
                    </a:xfrm>
                    <a:prstGeom prst="rect">
                      <a:avLst/>
                    </a:prstGeom>
                  </pic:spPr>
                </pic:pic>
              </a:graphicData>
            </a:graphic>
          </wp:inline>
        </w:drawing>
      </w:r>
    </w:p>
    <w:p w14:paraId="027060A3" w14:textId="77777777" w:rsidR="002D3271" w:rsidRDefault="002D3271" w:rsidP="00761709"/>
    <w:p w14:paraId="2C37EF02" w14:textId="77777777" w:rsidR="002D3271" w:rsidRDefault="002D3271" w:rsidP="00761709"/>
    <w:p w14:paraId="1249D237" w14:textId="77777777" w:rsidR="00D92E7A" w:rsidRDefault="00D92E7A" w:rsidP="00761709">
      <w:r>
        <w:t>Durch Klick auf den Schließen Butten  gelangen sie zurück zum Server Manager.</w:t>
      </w:r>
    </w:p>
    <w:p w14:paraId="3512426D" w14:textId="77777777" w:rsidR="00D92E7A" w:rsidRDefault="00D92E7A" w:rsidP="00761709">
      <w:r>
        <w:br w:type="page"/>
      </w:r>
    </w:p>
    <w:p w14:paraId="188B1D27" w14:textId="77777777" w:rsidR="00D92E7A" w:rsidRDefault="00D92E7A" w:rsidP="00761709"/>
    <w:p w14:paraId="2BEA1492" w14:textId="77777777" w:rsidR="00D92E7A" w:rsidRDefault="00D92E7A" w:rsidP="00761709">
      <w:r>
        <w:t>Wählen Sie im Server Manager (vgl. Abb. o.) die Option Features hinzufügen.  Klicken Sie im Assi</w:t>
      </w:r>
      <w:r>
        <w:t>s</w:t>
      </w:r>
      <w:r>
        <w:t>tent auf die Option .Net Framework  und WCF-Aktivierung. Klicken Sie dann auf weiter um die au</w:t>
      </w:r>
      <w:r>
        <w:t>s</w:t>
      </w:r>
      <w:r>
        <w:t>gewählten Komponenten installieren zu lassen.</w:t>
      </w:r>
    </w:p>
    <w:p w14:paraId="78D8F67E" w14:textId="77777777" w:rsidR="002D3271" w:rsidRDefault="002D3271" w:rsidP="00761709"/>
    <w:p w14:paraId="4E23EFBE" w14:textId="77777777" w:rsidR="00D92E7A" w:rsidRDefault="00D92E7A" w:rsidP="00761709">
      <w:r>
        <w:rPr>
          <w:noProof/>
          <w:lang w:eastAsia="de-DE"/>
        </w:rPr>
        <w:drawing>
          <wp:inline distT="0" distB="0" distL="0" distR="0" wp14:anchorId="5C030E5C" wp14:editId="7C4AD222">
            <wp:extent cx="5753100" cy="416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14:paraId="53B12988" w14:textId="77777777" w:rsidR="00D92E7A" w:rsidRDefault="00D92E7A" w:rsidP="00761709"/>
    <w:p w14:paraId="4E933A9F" w14:textId="77777777" w:rsidR="00D92E7A" w:rsidRDefault="00D92E7A" w:rsidP="00761709">
      <w:r>
        <w:t xml:space="preserve">Bestätigen Sie die Installation zusätzlicher Rollendienste durch </w:t>
      </w:r>
      <w:proofErr w:type="spellStart"/>
      <w:r>
        <w:t>klick</w:t>
      </w:r>
      <w:proofErr w:type="spellEnd"/>
      <w:r>
        <w:t xml:space="preserve"> auf den Button:</w:t>
      </w:r>
    </w:p>
    <w:p w14:paraId="36753DA7" w14:textId="77777777" w:rsidR="002D3271" w:rsidRDefault="002D3271" w:rsidP="00761709"/>
    <w:p w14:paraId="013CB50A" w14:textId="77777777" w:rsidR="00D92E7A" w:rsidRDefault="00D92E7A" w:rsidP="00761709">
      <w:r>
        <w:rPr>
          <w:noProof/>
          <w:lang w:eastAsia="de-DE"/>
        </w:rPr>
        <w:drawing>
          <wp:inline distT="0" distB="0" distL="0" distR="0" wp14:anchorId="5D6C6613" wp14:editId="2294CD55">
            <wp:extent cx="4524375" cy="2461260"/>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4529" cy="2461344"/>
                    </a:xfrm>
                    <a:prstGeom prst="rect">
                      <a:avLst/>
                    </a:prstGeom>
                  </pic:spPr>
                </pic:pic>
              </a:graphicData>
            </a:graphic>
          </wp:inline>
        </w:drawing>
      </w:r>
    </w:p>
    <w:p w14:paraId="10F9FADB" w14:textId="77777777" w:rsidR="00D92E7A" w:rsidRDefault="00D92E7A" w:rsidP="00761709"/>
    <w:p w14:paraId="61195C34" w14:textId="4ACB0F80" w:rsidR="00D92E7A" w:rsidRDefault="00D92E7A" w:rsidP="00761709">
      <w:r>
        <w:t>Klicken Sie auf mehrmals auf Weiter bis der Assistent Features hinzufügen Sie auffordert die Install</w:t>
      </w:r>
      <w:r>
        <w:t>a</w:t>
      </w:r>
      <w:r>
        <w:t>tionsauswahl zu bestätigen und dann auf Installieren:</w:t>
      </w:r>
    </w:p>
    <w:p w14:paraId="0D431533" w14:textId="77777777" w:rsidR="002D3271" w:rsidRDefault="002D3271" w:rsidP="00761709"/>
    <w:p w14:paraId="24F32885" w14:textId="77777777" w:rsidR="00D92E7A" w:rsidRDefault="00D92E7A" w:rsidP="00761709">
      <w:r>
        <w:rPr>
          <w:noProof/>
          <w:lang w:eastAsia="de-DE"/>
        </w:rPr>
        <w:lastRenderedPageBreak/>
        <w:drawing>
          <wp:inline distT="0" distB="0" distL="0" distR="0" wp14:anchorId="4195F4F8" wp14:editId="30E3A5B0">
            <wp:extent cx="4896946" cy="36099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327" cy="3608782"/>
                    </a:xfrm>
                    <a:prstGeom prst="rect">
                      <a:avLst/>
                    </a:prstGeom>
                  </pic:spPr>
                </pic:pic>
              </a:graphicData>
            </a:graphic>
          </wp:inline>
        </w:drawing>
      </w:r>
    </w:p>
    <w:p w14:paraId="61910B6F" w14:textId="77777777" w:rsidR="002D3271" w:rsidRDefault="002D3271" w:rsidP="00761709"/>
    <w:p w14:paraId="1F664E96" w14:textId="77777777" w:rsidR="00D92E7A" w:rsidRDefault="00D92E7A" w:rsidP="00761709">
      <w:r>
        <w:t xml:space="preserve"> Der Installationsverlauf wird angezeigt:</w:t>
      </w:r>
    </w:p>
    <w:p w14:paraId="32E182EC" w14:textId="77777777" w:rsidR="00D92E7A" w:rsidRDefault="00D92E7A" w:rsidP="00761709">
      <w:r>
        <w:rPr>
          <w:noProof/>
          <w:lang w:eastAsia="de-DE"/>
        </w:rPr>
        <w:drawing>
          <wp:inline distT="0" distB="0" distL="0" distR="0" wp14:anchorId="28581161" wp14:editId="559F71CE">
            <wp:extent cx="4884025" cy="36004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2411" cy="3599260"/>
                    </a:xfrm>
                    <a:prstGeom prst="rect">
                      <a:avLst/>
                    </a:prstGeom>
                  </pic:spPr>
                </pic:pic>
              </a:graphicData>
            </a:graphic>
          </wp:inline>
        </w:drawing>
      </w:r>
    </w:p>
    <w:p w14:paraId="0D817820" w14:textId="3CE68CC3" w:rsidR="00D92E7A" w:rsidRDefault="00D92E7A" w:rsidP="00761709">
      <w:r>
        <w:t>Das Ergebnis wird angezeigt:</w:t>
      </w:r>
    </w:p>
    <w:p w14:paraId="330DF44A" w14:textId="77777777" w:rsidR="002D3271" w:rsidRDefault="002D3271" w:rsidP="00761709"/>
    <w:p w14:paraId="3AEA2C9B" w14:textId="77777777" w:rsidR="00D92E7A" w:rsidRDefault="00D92E7A" w:rsidP="00761709">
      <w:r>
        <w:rPr>
          <w:noProof/>
          <w:lang w:eastAsia="de-DE"/>
        </w:rPr>
        <w:lastRenderedPageBreak/>
        <w:drawing>
          <wp:inline distT="0" distB="0" distL="0" distR="0" wp14:anchorId="60DDD52F" wp14:editId="394854C0">
            <wp:extent cx="4714875" cy="3548437"/>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9711" cy="3552077"/>
                    </a:xfrm>
                    <a:prstGeom prst="rect">
                      <a:avLst/>
                    </a:prstGeom>
                  </pic:spPr>
                </pic:pic>
              </a:graphicData>
            </a:graphic>
          </wp:inline>
        </w:drawing>
      </w:r>
    </w:p>
    <w:p w14:paraId="44BE0D00" w14:textId="77777777" w:rsidR="00D92E7A" w:rsidRDefault="00D92E7A" w:rsidP="00761709"/>
    <w:p w14:paraId="4A0598E8" w14:textId="77777777" w:rsidR="00D92E7A" w:rsidRDefault="00D92E7A" w:rsidP="00761709">
      <w:pPr>
        <w:rPr>
          <w:rFonts w:asciiTheme="majorHAnsi" w:eastAsiaTheme="majorEastAsia" w:hAnsiTheme="majorHAnsi" w:cstheme="majorBidi"/>
          <w:color w:val="4F81BD" w:themeColor="accent1"/>
        </w:rPr>
      </w:pPr>
      <w:r>
        <w:br w:type="page"/>
      </w:r>
    </w:p>
    <w:p w14:paraId="53C7E94D" w14:textId="2E31ED2C" w:rsidR="00D92E7A" w:rsidRDefault="00D92E7A" w:rsidP="00761709">
      <w:pPr>
        <w:pStyle w:val="berschrift3"/>
      </w:pPr>
      <w:bookmarkStart w:id="28" w:name="_Toc361132773"/>
      <w:r>
        <w:lastRenderedPageBreak/>
        <w:t>.NET 4.0 Framework installieren</w:t>
      </w:r>
      <w:bookmarkEnd w:id="28"/>
    </w:p>
    <w:p w14:paraId="374E13D4" w14:textId="77777777" w:rsidR="00D92E7A" w:rsidRDefault="00D92E7A" w:rsidP="00761709"/>
    <w:p w14:paraId="495B7239" w14:textId="77777777" w:rsidR="00D92E7A" w:rsidRDefault="00D92E7A" w:rsidP="00761709">
      <w:r>
        <w:t>Stellen sie sicher dass sie mit dem Internet verbunden sind. Starten Sie das .Net 4.0 Installationspr</w:t>
      </w:r>
      <w:r>
        <w:t>o</w:t>
      </w:r>
      <w:r>
        <w:t xml:space="preserve">gramm </w:t>
      </w:r>
      <w:r>
        <w:rPr>
          <w:noProof/>
          <w:lang w:eastAsia="de-DE"/>
        </w:rPr>
        <w:drawing>
          <wp:inline distT="0" distB="0" distL="0" distR="0" wp14:anchorId="26E81A13" wp14:editId="313D19F4">
            <wp:extent cx="5457825" cy="361950"/>
            <wp:effectExtent l="0" t="0" r="9525"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7825" cy="361950"/>
                    </a:xfrm>
                    <a:prstGeom prst="rect">
                      <a:avLst/>
                    </a:prstGeom>
                    <a:noFill/>
                    <a:ln>
                      <a:noFill/>
                    </a:ln>
                  </pic:spPr>
                </pic:pic>
              </a:graphicData>
            </a:graphic>
          </wp:inline>
        </w:drawing>
      </w:r>
    </w:p>
    <w:p w14:paraId="0E65B65C" w14:textId="77777777" w:rsidR="002D3271" w:rsidRDefault="002D3271" w:rsidP="00761709"/>
    <w:p w14:paraId="5439D61D" w14:textId="77777777" w:rsidR="00D92E7A" w:rsidRDefault="00D92E7A" w:rsidP="00761709">
      <w:r>
        <w:t>Download und Installation der Komponenten laufen ohne weitere Benutzerangaben durch:</w:t>
      </w:r>
    </w:p>
    <w:p w14:paraId="393A5899" w14:textId="77777777" w:rsidR="002D3271" w:rsidRPr="005C5002" w:rsidRDefault="002D3271" w:rsidP="00761709"/>
    <w:p w14:paraId="49D7F578" w14:textId="77777777" w:rsidR="00D92E7A" w:rsidRDefault="00D92E7A" w:rsidP="00761709">
      <w:r>
        <w:rPr>
          <w:noProof/>
          <w:lang w:eastAsia="de-DE"/>
        </w:rPr>
        <w:drawing>
          <wp:inline distT="0" distB="0" distL="0" distR="0" wp14:anchorId="10197152" wp14:editId="3B1D1BCC">
            <wp:extent cx="2781300" cy="2582241"/>
            <wp:effectExtent l="0" t="0" r="0" b="889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93771" cy="2593820"/>
                    </a:xfrm>
                    <a:prstGeom prst="rect">
                      <a:avLst/>
                    </a:prstGeom>
                  </pic:spPr>
                </pic:pic>
              </a:graphicData>
            </a:graphic>
          </wp:inline>
        </w:drawing>
      </w:r>
      <w:r>
        <w:t xml:space="preserve"> </w:t>
      </w:r>
      <w:r>
        <w:rPr>
          <w:noProof/>
          <w:lang w:eastAsia="de-DE"/>
        </w:rPr>
        <w:drawing>
          <wp:inline distT="0" distB="0" distL="0" distR="0" wp14:anchorId="66C0461C" wp14:editId="794E9AAD">
            <wp:extent cx="2787929" cy="2588394"/>
            <wp:effectExtent l="0" t="0" r="0" b="25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99087" cy="2598754"/>
                    </a:xfrm>
                    <a:prstGeom prst="rect">
                      <a:avLst/>
                    </a:prstGeom>
                  </pic:spPr>
                </pic:pic>
              </a:graphicData>
            </a:graphic>
          </wp:inline>
        </w:drawing>
      </w:r>
    </w:p>
    <w:p w14:paraId="7CF0DBC0" w14:textId="77777777" w:rsidR="00D92E7A" w:rsidRDefault="00D92E7A" w:rsidP="00761709"/>
    <w:p w14:paraId="3F2B48D0" w14:textId="77777777" w:rsidR="00D92E7A" w:rsidRDefault="00D92E7A" w:rsidP="00761709">
      <w:r>
        <w:t>Im Anschluss muss der Server neu gestartet werden.</w:t>
      </w:r>
    </w:p>
    <w:p w14:paraId="7A953B56" w14:textId="77777777" w:rsidR="00D92E7A" w:rsidRDefault="00D92E7A" w:rsidP="00761709"/>
    <w:p w14:paraId="4A124209" w14:textId="3086E843" w:rsidR="00D92E7A" w:rsidRDefault="00D92E7A" w:rsidP="00761709">
      <w:pPr>
        <w:rPr>
          <w:noProof/>
        </w:rPr>
      </w:pPr>
      <w:r>
        <w:t>Registrieren Sie nun die ASP.Net 4.0 Erweiterungen mit dem Programm aspnet_regiis.exe im Ve</w:t>
      </w:r>
      <w:r>
        <w:t>r</w:t>
      </w:r>
      <w:r w:rsidR="00454388">
        <w:t>zeichnis (64bit Version</w:t>
      </w:r>
      <w:r>
        <w:t xml:space="preserve">) </w:t>
      </w:r>
      <w:r w:rsidRPr="002C160A">
        <w:rPr>
          <w:noProof/>
        </w:rPr>
        <w:t>%SystemRoot%\Microsoft.NET\Framework</w:t>
      </w:r>
      <w:r>
        <w:rPr>
          <w:noProof/>
        </w:rPr>
        <w:t>64</w:t>
      </w:r>
      <w:r w:rsidRPr="002C160A">
        <w:rPr>
          <w:noProof/>
        </w:rPr>
        <w:t>\v4.0.30</w:t>
      </w:r>
      <w:r>
        <w:rPr>
          <w:noProof/>
        </w:rPr>
        <w:t>319.</w:t>
      </w:r>
    </w:p>
    <w:p w14:paraId="397C2D69" w14:textId="77777777" w:rsidR="00D92E7A" w:rsidRDefault="00D92E7A" w:rsidP="00761709">
      <w:r>
        <w:t>Die Directory Versionsnummer kann abweichen – Stand April 2011. Öffnen Sie eine CMD-Box als Administrator und wechseln Sie in das o.g. Verzeichnis:</w:t>
      </w:r>
    </w:p>
    <w:p w14:paraId="50827E76" w14:textId="77777777" w:rsidR="002D3271" w:rsidRDefault="002D3271" w:rsidP="00761709"/>
    <w:p w14:paraId="6BE6DC53" w14:textId="77777777" w:rsidR="00D92E7A" w:rsidRDefault="00D92E7A" w:rsidP="00761709">
      <w:r>
        <w:rPr>
          <w:noProof/>
          <w:lang w:eastAsia="de-DE"/>
        </w:rPr>
        <w:drawing>
          <wp:inline distT="0" distB="0" distL="0" distR="0" wp14:anchorId="5790DE60" wp14:editId="6BAFE8B5">
            <wp:extent cx="5760720" cy="1198568"/>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198568"/>
                    </a:xfrm>
                    <a:prstGeom prst="rect">
                      <a:avLst/>
                    </a:prstGeom>
                  </pic:spPr>
                </pic:pic>
              </a:graphicData>
            </a:graphic>
          </wp:inline>
        </w:drawing>
      </w:r>
    </w:p>
    <w:p w14:paraId="396181FE" w14:textId="77777777" w:rsidR="002D3271" w:rsidRDefault="002D3271" w:rsidP="00761709"/>
    <w:p w14:paraId="129F4B6D" w14:textId="77777777" w:rsidR="00D92E7A" w:rsidRPr="000F1A42" w:rsidRDefault="00D92E7A" w:rsidP="00761709">
      <w:pPr>
        <w:rPr>
          <w:lang w:val="en-US"/>
        </w:rPr>
      </w:pPr>
      <w:r w:rsidRPr="002A4624">
        <w:rPr>
          <w:highlight w:val="black"/>
          <w:lang w:val="en-US"/>
        </w:rPr>
        <w:t xml:space="preserve"> </w:t>
      </w:r>
      <w:r w:rsidRPr="000F1A42">
        <w:rPr>
          <w:highlight w:val="black"/>
          <w:lang w:val="en-GB"/>
        </w:rPr>
        <w:t>C:\WINDOWS\Microsoft.NET\Framework64\v4.0.30319&gt;</w:t>
      </w:r>
      <w:r w:rsidRPr="000F1A42">
        <w:rPr>
          <w:highlight w:val="black"/>
          <w:lang w:val="en-US"/>
        </w:rPr>
        <w:t>aspnet_regiis.exe /</w:t>
      </w:r>
      <w:proofErr w:type="spellStart"/>
      <w:r w:rsidRPr="000F1A42">
        <w:rPr>
          <w:highlight w:val="black"/>
          <w:lang w:val="en-US"/>
        </w:rPr>
        <w:t>iru</w:t>
      </w:r>
      <w:proofErr w:type="spellEnd"/>
      <w:r w:rsidRPr="000F1A42">
        <w:rPr>
          <w:highlight w:val="black"/>
          <w:lang w:val="en-US"/>
        </w:rPr>
        <w:t xml:space="preserve"> </w:t>
      </w:r>
      <w:r w:rsidRPr="000F1A42">
        <w:rPr>
          <w:lang w:val="en-US"/>
        </w:rPr>
        <w:t xml:space="preserve"> </w:t>
      </w:r>
    </w:p>
    <w:p w14:paraId="6CC4AF35" w14:textId="77777777" w:rsidR="002D3271" w:rsidRDefault="002D3271" w:rsidP="00761709">
      <w:pPr>
        <w:rPr>
          <w:lang w:val="en-US"/>
        </w:rPr>
      </w:pPr>
    </w:p>
    <w:p w14:paraId="041D3E09" w14:textId="77777777" w:rsidR="00D92E7A" w:rsidRDefault="00D92E7A" w:rsidP="00761709">
      <w:r>
        <w:t xml:space="preserve">Wenn das Verzeichnis nicht existiert sollten Sie das .Net FW 4.0 per </w:t>
      </w:r>
      <w:r w:rsidRPr="005E087B">
        <w:rPr>
          <w:b/>
        </w:rPr>
        <w:t>dotNetFx40_Full_setup.exe</w:t>
      </w:r>
      <w:r>
        <w:t xml:space="preserve"> erneut installieren. Sie finden das Programm auf der Microsoft Homepage. Die Installation der Windows Komponenten ist damit abgeschlossen. </w:t>
      </w:r>
    </w:p>
    <w:p w14:paraId="70E1A3E7" w14:textId="77777777" w:rsidR="00D92E7A" w:rsidRDefault="00D92E7A" w:rsidP="00761709">
      <w:r>
        <w:br w:type="page"/>
      </w:r>
    </w:p>
    <w:p w14:paraId="1B59BD72" w14:textId="4C6469C8" w:rsidR="00D92E7A" w:rsidRDefault="00D92E7A" w:rsidP="00761709">
      <w:pPr>
        <w:pStyle w:val="berschrift3"/>
      </w:pPr>
      <w:bookmarkStart w:id="29" w:name="_Toc361132774"/>
      <w:r>
        <w:lastRenderedPageBreak/>
        <w:t>Windows Installationstest</w:t>
      </w:r>
      <w:bookmarkEnd w:id="29"/>
    </w:p>
    <w:p w14:paraId="1FEDEFA3" w14:textId="433AEB5B" w:rsidR="00D92E7A" w:rsidRDefault="00D92E7A" w:rsidP="00761709"/>
    <w:p w14:paraId="060F0707" w14:textId="020BA04E" w:rsidR="00D92E7A" w:rsidRDefault="00D92E7A" w:rsidP="00761709">
      <w:r>
        <w:t xml:space="preserve">Unser Server kann auf das Internet zugreifen, befindet sich in einer Domäne und  der IIS ist mit den benötigten Features installiert. Prüfen Sie die erfolgreiche Installation des IIS per Aufruf der Seite </w:t>
      </w:r>
      <w:hyperlink r:id="rId37" w:history="1">
        <w:r w:rsidRPr="00D9297A">
          <w:rPr>
            <w:rStyle w:val="Hyperlink"/>
          </w:rPr>
          <w:t>http://localhost/</w:t>
        </w:r>
      </w:hyperlink>
      <w:r>
        <w:t xml:space="preserve"> in Ihrem Browser:</w:t>
      </w:r>
    </w:p>
    <w:p w14:paraId="4663E9C2" w14:textId="77777777" w:rsidR="00D92E7A" w:rsidRDefault="00D92E7A" w:rsidP="00761709"/>
    <w:p w14:paraId="098D3D9C" w14:textId="77777777" w:rsidR="00D92E7A" w:rsidRDefault="00D92E7A" w:rsidP="00761709">
      <w:r>
        <w:rPr>
          <w:noProof/>
          <w:lang w:eastAsia="de-DE"/>
        </w:rPr>
        <w:drawing>
          <wp:inline distT="0" distB="0" distL="0" distR="0" wp14:anchorId="526F7123" wp14:editId="1854288E">
            <wp:extent cx="5760720" cy="2545961"/>
            <wp:effectExtent l="0" t="0" r="0" b="698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545961"/>
                    </a:xfrm>
                    <a:prstGeom prst="rect">
                      <a:avLst/>
                    </a:prstGeom>
                  </pic:spPr>
                </pic:pic>
              </a:graphicData>
            </a:graphic>
          </wp:inline>
        </w:drawing>
      </w:r>
      <w:bookmarkStart w:id="30" w:name="_Toc289858178"/>
    </w:p>
    <w:p w14:paraId="0A8147A4" w14:textId="77777777" w:rsidR="00D92E7A" w:rsidRDefault="00D92E7A" w:rsidP="00761709">
      <w:pPr>
        <w:rPr>
          <w:rFonts w:eastAsiaTheme="majorEastAsia"/>
        </w:rPr>
      </w:pPr>
      <w:r>
        <w:rPr>
          <w:rFonts w:eastAsiaTheme="majorEastAsia"/>
        </w:rPr>
        <w:br w:type="page"/>
      </w:r>
    </w:p>
    <w:p w14:paraId="1CA61A60" w14:textId="77777777" w:rsidR="00D92E7A" w:rsidRDefault="00D92E7A" w:rsidP="00761709">
      <w:pPr>
        <w:rPr>
          <w:rFonts w:eastAsiaTheme="majorEastAsia"/>
        </w:rPr>
      </w:pPr>
    </w:p>
    <w:p w14:paraId="2B4E8667" w14:textId="6CD5564B" w:rsidR="00D92E7A" w:rsidRDefault="00D92E7A" w:rsidP="00761709">
      <w:pPr>
        <w:pStyle w:val="berschrift3"/>
      </w:pPr>
      <w:bookmarkStart w:id="31" w:name="_Toc361132775"/>
      <w:bookmarkStart w:id="32" w:name="_Toc338332057"/>
      <w:proofErr w:type="spellStart"/>
      <w:r>
        <w:t>OFiSWebServices</w:t>
      </w:r>
      <w:proofErr w:type="spellEnd"/>
      <w:r>
        <w:t xml:space="preserve"> Dateien &amp; Freigaben</w:t>
      </w:r>
      <w:bookmarkEnd w:id="31"/>
      <w:r>
        <w:t xml:space="preserve"> </w:t>
      </w:r>
      <w:bookmarkEnd w:id="30"/>
      <w:bookmarkEnd w:id="32"/>
    </w:p>
    <w:p w14:paraId="7E86F9BA" w14:textId="77777777" w:rsidR="00D92E7A" w:rsidRPr="006B5529" w:rsidRDefault="00D92E7A" w:rsidP="00761709"/>
    <w:p w14:paraId="1B274C62" w14:textId="77777777" w:rsidR="00D92E7A" w:rsidRDefault="00D92E7A" w:rsidP="00761709">
      <w:pPr>
        <w:rPr>
          <w:noProof/>
        </w:rPr>
      </w:pPr>
      <w:r>
        <w:t xml:space="preserve">Kopieren Sie das Verzeichnis  </w:t>
      </w:r>
      <w:proofErr w:type="spellStart"/>
      <w:r>
        <w:t>OFis</w:t>
      </w:r>
      <w:r w:rsidRPr="00267613">
        <w:t>W</w:t>
      </w:r>
      <w:r>
        <w:t>ebServices</w:t>
      </w:r>
      <w:proofErr w:type="spellEnd"/>
      <w:r>
        <w:t xml:space="preserve"> nach </w:t>
      </w:r>
      <w:r w:rsidRPr="00BB390B">
        <w:rPr>
          <w:b/>
        </w:rPr>
        <w:t>\</w:t>
      </w:r>
      <w:proofErr w:type="spellStart"/>
      <w:r w:rsidRPr="00BB390B">
        <w:rPr>
          <w:b/>
        </w:rPr>
        <w:t>Inetpub</w:t>
      </w:r>
      <w:proofErr w:type="spellEnd"/>
      <w:r>
        <w:rPr>
          <w:b/>
        </w:rPr>
        <w:t>\</w:t>
      </w:r>
      <w:proofErr w:type="spellStart"/>
      <w:r>
        <w:rPr>
          <w:b/>
        </w:rPr>
        <w:t>wwwroot</w:t>
      </w:r>
      <w:proofErr w:type="spellEnd"/>
      <w:r>
        <w:rPr>
          <w:b/>
        </w:rPr>
        <w:t>:</w:t>
      </w:r>
      <w:r w:rsidRPr="003C01B1">
        <w:rPr>
          <w:noProof/>
        </w:rPr>
        <w:t xml:space="preserve"> </w:t>
      </w:r>
    </w:p>
    <w:p w14:paraId="4DAA1029" w14:textId="77777777" w:rsidR="00D92E7A" w:rsidRDefault="00D92E7A" w:rsidP="00761709">
      <w:r>
        <w:rPr>
          <w:noProof/>
          <w:lang w:eastAsia="de-DE"/>
        </w:rPr>
        <w:drawing>
          <wp:inline distT="0" distB="0" distL="0" distR="0" wp14:anchorId="6FA48515" wp14:editId="4B8AD7FF">
            <wp:extent cx="5343525" cy="360344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41759" cy="3602252"/>
                    </a:xfrm>
                    <a:prstGeom prst="rect">
                      <a:avLst/>
                    </a:prstGeom>
                  </pic:spPr>
                </pic:pic>
              </a:graphicData>
            </a:graphic>
          </wp:inline>
        </w:drawing>
      </w:r>
    </w:p>
    <w:p w14:paraId="1B9DE2D4" w14:textId="77777777" w:rsidR="00D92E7A" w:rsidRDefault="00D92E7A" w:rsidP="00761709"/>
    <w:p w14:paraId="217E6A29" w14:textId="3490F7A2" w:rsidR="00D92E7A" w:rsidRDefault="00D92E7A" w:rsidP="00761709">
      <w:r>
        <w:t xml:space="preserve">Überprüfen Sie die in der </w:t>
      </w:r>
      <w:proofErr w:type="spellStart"/>
      <w:r>
        <w:t>web.config</w:t>
      </w:r>
      <w:proofErr w:type="spellEnd"/>
      <w:r>
        <w:t xml:space="preserve"> Datei e</w:t>
      </w:r>
      <w:r w:rsidR="002D3271">
        <w:t xml:space="preserve">ingetragene Datenbankverbindung. </w:t>
      </w:r>
      <w:r>
        <w:t xml:space="preserve">Erstellen Sie ein </w:t>
      </w:r>
      <w:proofErr w:type="spellStart"/>
      <w:r>
        <w:t>Temp</w:t>
      </w:r>
      <w:proofErr w:type="spellEnd"/>
      <w:r>
        <w:t xml:space="preserve"> Verzeichnis  unter C:\temp auf das alle Domänenbenutzer zugreifen können:</w:t>
      </w:r>
    </w:p>
    <w:p w14:paraId="3878BF5E" w14:textId="11ED02BA" w:rsidR="002D3271" w:rsidRDefault="002D3271" w:rsidP="00761709"/>
    <w:p w14:paraId="748C5469" w14:textId="44057B21" w:rsidR="009B5738" w:rsidRDefault="00D92E7A" w:rsidP="00761709">
      <w:r>
        <w:rPr>
          <w:noProof/>
          <w:lang w:eastAsia="de-DE"/>
        </w:rPr>
        <w:drawing>
          <wp:inline distT="0" distB="0" distL="0" distR="0" wp14:anchorId="019BDF9E" wp14:editId="0447B723">
            <wp:extent cx="5383904" cy="2571750"/>
            <wp:effectExtent l="0" t="0" r="762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82125" cy="2570900"/>
                    </a:xfrm>
                    <a:prstGeom prst="rect">
                      <a:avLst/>
                    </a:prstGeom>
                  </pic:spPr>
                </pic:pic>
              </a:graphicData>
            </a:graphic>
          </wp:inline>
        </w:drawing>
      </w:r>
    </w:p>
    <w:p w14:paraId="1AA7DC3F" w14:textId="6EE16FBD" w:rsidR="002A4624" w:rsidRDefault="002A4624" w:rsidP="00761709"/>
    <w:p w14:paraId="52E679F4" w14:textId="77777777" w:rsidR="002A4624" w:rsidRDefault="002A4624" w:rsidP="00761709"/>
    <w:p w14:paraId="153AB815" w14:textId="3E746AB9" w:rsidR="004A79BC" w:rsidRDefault="004A79BC" w:rsidP="00761709">
      <w:r>
        <w:br w:type="page"/>
      </w:r>
    </w:p>
    <w:p w14:paraId="01DDB9E9" w14:textId="30FE6614" w:rsidR="00D92E7A" w:rsidRDefault="00D92E7A" w:rsidP="00761709">
      <w:pPr>
        <w:pStyle w:val="berschrift3"/>
      </w:pPr>
      <w:bookmarkStart w:id="33" w:name="_Toc361132776"/>
      <w:r>
        <w:lastRenderedPageBreak/>
        <w:t>IIS 7.5 Konfiguration</w:t>
      </w:r>
      <w:bookmarkEnd w:id="33"/>
    </w:p>
    <w:p w14:paraId="2A9EDD24" w14:textId="77777777" w:rsidR="002D3271" w:rsidRPr="002D3271" w:rsidRDefault="002D3271" w:rsidP="00761709"/>
    <w:p w14:paraId="3231DDD6" w14:textId="77777777" w:rsidR="00D92E7A" w:rsidRDefault="00D92E7A" w:rsidP="00761709">
      <w:r>
        <w:t>Starten Sie den IIS Manager per Start -&gt; Verwaltung -&gt; IIS Manager. Folgendes Fenster wird geöffnet:</w:t>
      </w:r>
    </w:p>
    <w:p w14:paraId="2B9679AF" w14:textId="77777777" w:rsidR="002D3271" w:rsidRDefault="002D3271" w:rsidP="00761709"/>
    <w:p w14:paraId="3E182B71" w14:textId="77777777" w:rsidR="00D92E7A" w:rsidRDefault="00D92E7A" w:rsidP="00761709">
      <w:r>
        <w:rPr>
          <w:noProof/>
          <w:lang w:eastAsia="de-DE"/>
        </w:rPr>
        <w:drawing>
          <wp:inline distT="0" distB="0" distL="0" distR="0" wp14:anchorId="1681F05A" wp14:editId="0EBD572C">
            <wp:extent cx="4445000" cy="2585433"/>
            <wp:effectExtent l="0" t="0" r="0" b="571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43531" cy="2584578"/>
                    </a:xfrm>
                    <a:prstGeom prst="rect">
                      <a:avLst/>
                    </a:prstGeom>
                  </pic:spPr>
                </pic:pic>
              </a:graphicData>
            </a:graphic>
          </wp:inline>
        </w:drawing>
      </w:r>
    </w:p>
    <w:p w14:paraId="73999E67" w14:textId="77777777" w:rsidR="00D92E7A" w:rsidRDefault="00D92E7A" w:rsidP="00761709"/>
    <w:p w14:paraId="40477095" w14:textId="77777777" w:rsidR="00D92E7A" w:rsidRDefault="00D92E7A" w:rsidP="00761709">
      <w:r>
        <w:t>Klicken Sie unter Verbindungen auf den Knoten Ihres Servers. Folgendes Fenster wird geöffnet:</w:t>
      </w:r>
    </w:p>
    <w:p w14:paraId="46C6EC9D" w14:textId="77777777" w:rsidR="002D3271" w:rsidRDefault="002D3271" w:rsidP="00761709"/>
    <w:p w14:paraId="0FB6D880" w14:textId="77777777" w:rsidR="00D92E7A" w:rsidRDefault="00D92E7A" w:rsidP="00761709">
      <w:r>
        <w:rPr>
          <w:noProof/>
          <w:lang w:eastAsia="de-DE"/>
        </w:rPr>
        <w:drawing>
          <wp:inline distT="0" distB="0" distL="0" distR="0" wp14:anchorId="023F7A66" wp14:editId="19F2FFFB">
            <wp:extent cx="4927600" cy="3015445"/>
            <wp:effectExtent l="0" t="0" r="635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31992" cy="3018132"/>
                    </a:xfrm>
                    <a:prstGeom prst="rect">
                      <a:avLst/>
                    </a:prstGeom>
                  </pic:spPr>
                </pic:pic>
              </a:graphicData>
            </a:graphic>
          </wp:inline>
        </w:drawing>
      </w:r>
    </w:p>
    <w:p w14:paraId="1DD8410E" w14:textId="77777777" w:rsidR="00454388" w:rsidRDefault="00454388" w:rsidP="00761709">
      <w:r>
        <w:br w:type="page"/>
      </w:r>
    </w:p>
    <w:p w14:paraId="749C6E34" w14:textId="0811618E" w:rsidR="00D92E7A" w:rsidRDefault="00D92E7A" w:rsidP="00761709">
      <w:r>
        <w:lastRenderedPageBreak/>
        <w:t>Klicken Sie unter Aktionen auf „.NET Framework-Version ändern“ und ändern Sie .Net Framework Version global von 2 auf 4:</w:t>
      </w:r>
    </w:p>
    <w:p w14:paraId="5668FA71" w14:textId="77777777" w:rsidR="002D3271" w:rsidRDefault="002D3271" w:rsidP="00761709"/>
    <w:p w14:paraId="303CBA93" w14:textId="77777777" w:rsidR="00D92E7A" w:rsidRDefault="00D92E7A" w:rsidP="00761709">
      <w:r>
        <w:rPr>
          <w:noProof/>
          <w:lang w:eastAsia="de-DE"/>
        </w:rPr>
        <w:drawing>
          <wp:inline distT="0" distB="0" distL="0" distR="0" wp14:anchorId="44687463" wp14:editId="7645E329">
            <wp:extent cx="2695575" cy="1257300"/>
            <wp:effectExtent l="0" t="0" r="952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257300"/>
                    </a:xfrm>
                    <a:prstGeom prst="rect">
                      <a:avLst/>
                    </a:prstGeom>
                    <a:noFill/>
                    <a:ln>
                      <a:noFill/>
                    </a:ln>
                  </pic:spPr>
                </pic:pic>
              </a:graphicData>
            </a:graphic>
          </wp:inline>
        </w:drawing>
      </w:r>
    </w:p>
    <w:p w14:paraId="4418814B" w14:textId="77777777" w:rsidR="002D3271" w:rsidRDefault="002D3271" w:rsidP="00761709"/>
    <w:p w14:paraId="145CB558" w14:textId="77777777" w:rsidR="002D3271" w:rsidRDefault="002D3271" w:rsidP="00761709"/>
    <w:p w14:paraId="24CE72A5" w14:textId="77777777" w:rsidR="00D92E7A" w:rsidRDefault="00D92E7A" w:rsidP="00761709">
      <w:r>
        <w:t xml:space="preserve">Unter Verbindungen, per Rechtsklick auf den Eintrag </w:t>
      </w:r>
      <w:proofErr w:type="spellStart"/>
      <w:r>
        <w:t>DefaultWebSite</w:t>
      </w:r>
      <w:proofErr w:type="spellEnd"/>
      <w:r>
        <w:t xml:space="preserve"> klicken um das Kontext Menü zu öffnen.</w:t>
      </w:r>
    </w:p>
    <w:p w14:paraId="43A5A0D9" w14:textId="77777777" w:rsidR="002D3271" w:rsidRDefault="002D3271" w:rsidP="00761709"/>
    <w:p w14:paraId="1F10E43B" w14:textId="77777777" w:rsidR="00D92E7A" w:rsidRDefault="00D92E7A" w:rsidP="00761709">
      <w:r>
        <w:rPr>
          <w:noProof/>
          <w:lang w:eastAsia="de-DE"/>
        </w:rPr>
        <w:drawing>
          <wp:inline distT="0" distB="0" distL="0" distR="0" wp14:anchorId="72289CFE" wp14:editId="4FC64236">
            <wp:extent cx="4851400" cy="2947788"/>
            <wp:effectExtent l="0" t="0" r="635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9932" cy="2946896"/>
                    </a:xfrm>
                    <a:prstGeom prst="rect">
                      <a:avLst/>
                    </a:prstGeom>
                    <a:noFill/>
                    <a:ln>
                      <a:noFill/>
                    </a:ln>
                  </pic:spPr>
                </pic:pic>
              </a:graphicData>
            </a:graphic>
          </wp:inline>
        </w:drawing>
      </w:r>
    </w:p>
    <w:p w14:paraId="3D66B8CD" w14:textId="77777777" w:rsidR="00D92E7A" w:rsidRDefault="00D92E7A" w:rsidP="00761709"/>
    <w:p w14:paraId="54897818" w14:textId="77777777" w:rsidR="002D3271" w:rsidRDefault="002D3271" w:rsidP="00761709">
      <w:r>
        <w:br w:type="page"/>
      </w:r>
    </w:p>
    <w:p w14:paraId="66107F6D" w14:textId="7B24F9A0" w:rsidR="00D92E7A" w:rsidRDefault="00D92E7A" w:rsidP="00761709">
      <w:r>
        <w:lastRenderedPageBreak/>
        <w:t>Wählen Sie dann die Option in Anwendung konvertieren. Folgender Dialog wird geöffnet:</w:t>
      </w:r>
    </w:p>
    <w:p w14:paraId="38D10C0F" w14:textId="77777777" w:rsidR="002D3271" w:rsidRDefault="002D3271" w:rsidP="00761709"/>
    <w:p w14:paraId="21F56A31" w14:textId="77777777" w:rsidR="00D92E7A" w:rsidRDefault="00D92E7A" w:rsidP="00761709">
      <w:r>
        <w:rPr>
          <w:noProof/>
          <w:lang w:eastAsia="de-DE"/>
        </w:rPr>
        <w:drawing>
          <wp:inline distT="0" distB="0" distL="0" distR="0" wp14:anchorId="11EC6824" wp14:editId="3563DC49">
            <wp:extent cx="4267200" cy="2962275"/>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7200" cy="2962275"/>
                    </a:xfrm>
                    <a:prstGeom prst="rect">
                      <a:avLst/>
                    </a:prstGeom>
                  </pic:spPr>
                </pic:pic>
              </a:graphicData>
            </a:graphic>
          </wp:inline>
        </w:drawing>
      </w:r>
    </w:p>
    <w:p w14:paraId="0FF2AFF8" w14:textId="77777777" w:rsidR="002D3271" w:rsidRDefault="002D3271" w:rsidP="00761709"/>
    <w:p w14:paraId="43D83F17" w14:textId="77777777" w:rsidR="00D92E7A" w:rsidRDefault="00D92E7A" w:rsidP="00761709"/>
    <w:p w14:paraId="5EF79B5D" w14:textId="28CC61FF" w:rsidR="00D92E7A" w:rsidRDefault="00D92E7A" w:rsidP="00761709">
      <w:r>
        <w:t>Ändern Sie den Anwendungspool durch Klick auf den Auswählen Button wie folgt:</w:t>
      </w:r>
    </w:p>
    <w:p w14:paraId="46C85F09" w14:textId="77777777" w:rsidR="002D3271" w:rsidRDefault="002D3271" w:rsidP="00761709"/>
    <w:p w14:paraId="5C101626" w14:textId="77777777" w:rsidR="00D92E7A" w:rsidRDefault="00D92E7A" w:rsidP="00761709">
      <w:r>
        <w:rPr>
          <w:noProof/>
          <w:lang w:eastAsia="de-DE"/>
        </w:rPr>
        <w:drawing>
          <wp:inline distT="0" distB="0" distL="0" distR="0" wp14:anchorId="5306A0A1" wp14:editId="404D1E99">
            <wp:extent cx="2686050" cy="1857375"/>
            <wp:effectExtent l="0" t="0" r="0" b="952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6050" cy="1857375"/>
                    </a:xfrm>
                    <a:prstGeom prst="rect">
                      <a:avLst/>
                    </a:prstGeom>
                  </pic:spPr>
                </pic:pic>
              </a:graphicData>
            </a:graphic>
          </wp:inline>
        </w:drawing>
      </w:r>
    </w:p>
    <w:p w14:paraId="59F92BD2" w14:textId="77777777" w:rsidR="00D92E7A" w:rsidRDefault="00D92E7A" w:rsidP="00761709"/>
    <w:p w14:paraId="6C556C72" w14:textId="45361B3B" w:rsidR="002D3271" w:rsidRDefault="00D92E7A" w:rsidP="00761709">
      <w:r>
        <w:t>Bestätigen Sie mit OK. Sie gelangen zurück zum Anwendung hinzufügen Dialog den Sie bitte ebe</w:t>
      </w:r>
      <w:r>
        <w:t>n</w:t>
      </w:r>
      <w:r>
        <w:t xml:space="preserve">falls mit OK bestätigen. </w:t>
      </w:r>
      <w:r w:rsidR="00643ABB">
        <w:t xml:space="preserve">Sie gelangen zurück zur Startseite. Ihre </w:t>
      </w:r>
      <w:proofErr w:type="spellStart"/>
      <w:r w:rsidR="00643ABB">
        <w:t>WebServices</w:t>
      </w:r>
      <w:proofErr w:type="spellEnd"/>
      <w:r w:rsidR="00643ABB">
        <w:t xml:space="preserve"> nutzen den ASP.NET v4.0 Anwendungspool. </w:t>
      </w:r>
    </w:p>
    <w:p w14:paraId="1EBE232C" w14:textId="77777777" w:rsidR="002D3271" w:rsidRDefault="002D3271" w:rsidP="00761709">
      <w:r>
        <w:br w:type="page"/>
      </w:r>
    </w:p>
    <w:p w14:paraId="702EA810" w14:textId="2E621710" w:rsidR="00D92E7A" w:rsidRDefault="009B5738" w:rsidP="00761709">
      <w:r>
        <w:lastRenderedPageBreak/>
        <w:t xml:space="preserve">Der </w:t>
      </w:r>
      <w:r w:rsidR="00D92E7A">
        <w:t xml:space="preserve">IIS </w:t>
      </w:r>
      <w:r>
        <w:t xml:space="preserve">Manager zeigt </w:t>
      </w:r>
      <w:r w:rsidR="00D92E7A">
        <w:t xml:space="preserve"> die neue Anwendung unterhalb des Knotens Default </w:t>
      </w:r>
      <w:proofErr w:type="spellStart"/>
      <w:r w:rsidR="00D92E7A">
        <w:t>Web Site</w:t>
      </w:r>
      <w:proofErr w:type="spellEnd"/>
      <w:r w:rsidR="00D92E7A">
        <w:t>:</w:t>
      </w:r>
    </w:p>
    <w:p w14:paraId="33B79BA8" w14:textId="77777777" w:rsidR="00D92E7A" w:rsidRDefault="00D92E7A" w:rsidP="00761709"/>
    <w:p w14:paraId="48F25C1B" w14:textId="77777777" w:rsidR="00D92E7A" w:rsidRPr="002C160A" w:rsidRDefault="00D92E7A" w:rsidP="00761709">
      <w:r>
        <w:rPr>
          <w:noProof/>
          <w:lang w:eastAsia="de-DE"/>
        </w:rPr>
        <w:drawing>
          <wp:inline distT="0" distB="0" distL="0" distR="0" wp14:anchorId="699BB2D0" wp14:editId="355E2757">
            <wp:extent cx="5105400" cy="3392348"/>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5400" cy="3392348"/>
                    </a:xfrm>
                    <a:prstGeom prst="rect">
                      <a:avLst/>
                    </a:prstGeom>
                    <a:noFill/>
                    <a:ln>
                      <a:noFill/>
                    </a:ln>
                  </pic:spPr>
                </pic:pic>
              </a:graphicData>
            </a:graphic>
          </wp:inline>
        </w:drawing>
      </w:r>
    </w:p>
    <w:p w14:paraId="25DB3CEC" w14:textId="77777777" w:rsidR="00D92E7A" w:rsidRDefault="00D92E7A" w:rsidP="00761709"/>
    <w:p w14:paraId="14C46009" w14:textId="66BCE8BF" w:rsidR="00D92E7A" w:rsidRDefault="00D92E7A" w:rsidP="00761709">
      <w:r>
        <w:t>Klicken Sie auf Authentifizierung. Wählen Sie den Eintrag anonyme Authentifizierung und klicken Sie unter Aktionen auf Bearbeiten. Ändern Sie im Dialog Anmeldeinformationen die Auswahl von „bestimmter Benutzer“ zu „Identität des Anwendungspools“:</w:t>
      </w:r>
    </w:p>
    <w:p w14:paraId="4CA50625" w14:textId="77777777" w:rsidR="00D92E7A" w:rsidRDefault="00D92E7A" w:rsidP="00761709">
      <w:r>
        <w:rPr>
          <w:noProof/>
          <w:lang w:eastAsia="de-DE"/>
        </w:rPr>
        <w:drawing>
          <wp:inline distT="0" distB="0" distL="0" distR="0" wp14:anchorId="337A3ACD" wp14:editId="732E8D4E">
            <wp:extent cx="5753100" cy="3781425"/>
            <wp:effectExtent l="0" t="0" r="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inline>
        </w:drawing>
      </w:r>
    </w:p>
    <w:p w14:paraId="11B16EBD" w14:textId="77777777" w:rsidR="004A79BC" w:rsidRDefault="004A79BC" w:rsidP="00761709"/>
    <w:p w14:paraId="7839DE5F" w14:textId="77777777" w:rsidR="00D92E7A" w:rsidRDefault="00D92E7A" w:rsidP="00761709"/>
    <w:p w14:paraId="71E9A137" w14:textId="77777777" w:rsidR="00D92E7A" w:rsidRDefault="00D92E7A" w:rsidP="00761709">
      <w:pPr>
        <w:pStyle w:val="berschrift4"/>
      </w:pPr>
      <w:r>
        <w:lastRenderedPageBreak/>
        <w:t xml:space="preserve">Erstellen eigener Zertifikate </w:t>
      </w:r>
    </w:p>
    <w:p w14:paraId="3C19FCF5" w14:textId="77777777" w:rsidR="00D92E7A" w:rsidRDefault="00D92E7A" w:rsidP="00761709"/>
    <w:p w14:paraId="2ADAAAC6" w14:textId="5F14CD6F" w:rsidR="00D92E7A" w:rsidRDefault="00D92E7A" w:rsidP="00761709">
      <w:r>
        <w:t xml:space="preserve">Die </w:t>
      </w:r>
      <w:proofErr w:type="spellStart"/>
      <w:r>
        <w:t>WebServices</w:t>
      </w:r>
      <w:proofErr w:type="spellEnd"/>
      <w:r>
        <w:t xml:space="preserve"> benötigen eine https Verbindung. Klicken Sie auf den Root Knoten Ihres IIS Se</w:t>
      </w:r>
      <w:r>
        <w:t>r</w:t>
      </w:r>
      <w:r>
        <w:t>vers. Im Dialog Startseite wird die Zertifikatsverwaltung durch Klick auf Serverzertifikate gestartet:</w:t>
      </w:r>
    </w:p>
    <w:p w14:paraId="4C0A107B" w14:textId="77777777" w:rsidR="00D92E7A" w:rsidRDefault="00D92E7A" w:rsidP="00761709"/>
    <w:p w14:paraId="21D64812" w14:textId="77777777" w:rsidR="00D92E7A" w:rsidRDefault="00D92E7A" w:rsidP="00761709">
      <w:r>
        <w:rPr>
          <w:noProof/>
          <w:lang w:eastAsia="de-DE"/>
        </w:rPr>
        <w:drawing>
          <wp:inline distT="0" distB="0" distL="0" distR="0" wp14:anchorId="5BEFEA70" wp14:editId="1E01A354">
            <wp:extent cx="5753100" cy="35242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524250"/>
                    </a:xfrm>
                    <a:prstGeom prst="rect">
                      <a:avLst/>
                    </a:prstGeom>
                    <a:noFill/>
                    <a:ln>
                      <a:noFill/>
                    </a:ln>
                  </pic:spPr>
                </pic:pic>
              </a:graphicData>
            </a:graphic>
          </wp:inline>
        </w:drawing>
      </w:r>
    </w:p>
    <w:p w14:paraId="3927117B" w14:textId="77777777" w:rsidR="00D92E7A" w:rsidRDefault="00D92E7A" w:rsidP="00761709"/>
    <w:p w14:paraId="3497A1B9" w14:textId="129B6C4B" w:rsidR="00D92E7A" w:rsidRDefault="00D92E7A" w:rsidP="00761709">
      <w:r>
        <w:t>Wählen Sie im Fenster Serverzer</w:t>
      </w:r>
      <w:r w:rsidR="00B66732">
        <w:t>t</w:t>
      </w:r>
      <w:r>
        <w:t>ifikate unter Aktionen den Punkt „Selbstsigniertes Zertifikat erste</w:t>
      </w:r>
      <w:r>
        <w:t>l</w:t>
      </w:r>
      <w:r>
        <w:t>len</w:t>
      </w:r>
      <w:proofErr w:type="gramStart"/>
      <w:r>
        <w:t>..</w:t>
      </w:r>
      <w:proofErr w:type="gramEnd"/>
      <w:r>
        <w:t xml:space="preserve"> “. Geben sie den Namen im folgenden Dialog an:</w:t>
      </w:r>
    </w:p>
    <w:p w14:paraId="2AD66A83" w14:textId="77777777" w:rsidR="00D92E7A" w:rsidRDefault="00D92E7A" w:rsidP="00761709"/>
    <w:p w14:paraId="3823FF1D" w14:textId="77777777" w:rsidR="00D92E7A" w:rsidRDefault="00D92E7A" w:rsidP="00761709">
      <w:r>
        <w:rPr>
          <w:noProof/>
          <w:lang w:eastAsia="de-DE"/>
        </w:rPr>
        <w:drawing>
          <wp:inline distT="0" distB="0" distL="0" distR="0" wp14:anchorId="3FE3A2C9" wp14:editId="1AE8C79F">
            <wp:extent cx="3352800" cy="255643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52800" cy="2556438"/>
                    </a:xfrm>
                    <a:prstGeom prst="rect">
                      <a:avLst/>
                    </a:prstGeom>
                  </pic:spPr>
                </pic:pic>
              </a:graphicData>
            </a:graphic>
          </wp:inline>
        </w:drawing>
      </w:r>
    </w:p>
    <w:p w14:paraId="7EC0DA5C" w14:textId="77777777" w:rsidR="00D92E7A" w:rsidRDefault="00D92E7A" w:rsidP="00761709"/>
    <w:p w14:paraId="57FECB42" w14:textId="77777777" w:rsidR="00D92E7A" w:rsidRDefault="00D92E7A" w:rsidP="00761709">
      <w:r>
        <w:t>Das neu erstellte Zertifikat wird angezeigt:</w:t>
      </w:r>
    </w:p>
    <w:p w14:paraId="4785F328" w14:textId="77777777" w:rsidR="00D92E7A" w:rsidRDefault="00D92E7A" w:rsidP="00761709"/>
    <w:p w14:paraId="64C88701" w14:textId="77777777" w:rsidR="00D92E7A" w:rsidRDefault="00D92E7A" w:rsidP="00761709">
      <w:r>
        <w:rPr>
          <w:noProof/>
          <w:lang w:eastAsia="de-DE"/>
        </w:rPr>
        <w:lastRenderedPageBreak/>
        <w:drawing>
          <wp:inline distT="0" distB="0" distL="0" distR="0" wp14:anchorId="6F3EE6FD" wp14:editId="5B307C02">
            <wp:extent cx="5760720" cy="249574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95740"/>
                    </a:xfrm>
                    <a:prstGeom prst="rect">
                      <a:avLst/>
                    </a:prstGeom>
                  </pic:spPr>
                </pic:pic>
              </a:graphicData>
            </a:graphic>
          </wp:inline>
        </w:drawing>
      </w:r>
    </w:p>
    <w:p w14:paraId="78CE298F" w14:textId="77777777" w:rsidR="00D92E7A" w:rsidRDefault="00D92E7A" w:rsidP="00761709"/>
    <w:p w14:paraId="45BC1B1A" w14:textId="06FD7E63" w:rsidR="00D92E7A" w:rsidRDefault="00D92E7A" w:rsidP="00761709">
      <w:r>
        <w:t>Exportieren sie das Zertifikat in eine *.</w:t>
      </w:r>
      <w:proofErr w:type="spellStart"/>
      <w:r>
        <w:t>cer</w:t>
      </w:r>
      <w:proofErr w:type="spellEnd"/>
      <w:r>
        <w:t xml:space="preserve"> Datei per Doppelklick auf den Listeneintrag. </w:t>
      </w:r>
    </w:p>
    <w:p w14:paraId="5C688F55" w14:textId="77777777" w:rsidR="00D92E7A" w:rsidRDefault="00D92E7A" w:rsidP="00761709">
      <w:r>
        <w:t>Folgender Dialog wird geöffnet:</w:t>
      </w:r>
    </w:p>
    <w:p w14:paraId="181D3F99" w14:textId="77777777" w:rsidR="00D92E7A" w:rsidRDefault="00D92E7A" w:rsidP="00761709"/>
    <w:p w14:paraId="324F9662" w14:textId="77777777" w:rsidR="00D92E7A" w:rsidRDefault="00D92E7A" w:rsidP="00761709">
      <w:r>
        <w:rPr>
          <w:noProof/>
          <w:lang w:eastAsia="de-DE"/>
        </w:rPr>
        <w:drawing>
          <wp:inline distT="0" distB="0" distL="0" distR="0" wp14:anchorId="6E123B8E" wp14:editId="4C83A6D4">
            <wp:extent cx="5762625" cy="3276600"/>
            <wp:effectExtent l="0" t="0" r="9525"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276600"/>
                    </a:xfrm>
                    <a:prstGeom prst="rect">
                      <a:avLst/>
                    </a:prstGeom>
                    <a:noFill/>
                    <a:ln>
                      <a:noFill/>
                    </a:ln>
                  </pic:spPr>
                </pic:pic>
              </a:graphicData>
            </a:graphic>
          </wp:inline>
        </w:drawing>
      </w:r>
    </w:p>
    <w:p w14:paraId="351D92BF" w14:textId="77777777" w:rsidR="00D92E7A" w:rsidRDefault="00D92E7A" w:rsidP="00761709"/>
    <w:p w14:paraId="3248F3A9" w14:textId="77777777" w:rsidR="00D92E7A" w:rsidRDefault="00D92E7A" w:rsidP="00761709">
      <w:r>
        <w:t xml:space="preserve">Klicken Sie im Dialog Zertifikat auf den Reiter Details und dann auf den Button „in Datei kopieren“. Der </w:t>
      </w:r>
      <w:proofErr w:type="spellStart"/>
      <w:r>
        <w:t>Zertfikatexport</w:t>
      </w:r>
      <w:proofErr w:type="spellEnd"/>
      <w:r>
        <w:t>-Assistent wird gestartet. Übernehmen sie alle Default- Einstellungen und wählen Sie zuletzt den Namen der Zertifikats-Datei aus:</w:t>
      </w:r>
    </w:p>
    <w:p w14:paraId="4A936BC6" w14:textId="77777777" w:rsidR="00D92E7A" w:rsidRDefault="00D92E7A" w:rsidP="00761709"/>
    <w:p w14:paraId="33B86DDE" w14:textId="77777777" w:rsidR="00D92E7A" w:rsidRDefault="00D92E7A" w:rsidP="00761709">
      <w:pPr>
        <w:rPr>
          <w:noProof/>
        </w:rPr>
      </w:pPr>
      <w:r>
        <w:rPr>
          <w:noProof/>
          <w:lang w:eastAsia="de-DE"/>
        </w:rPr>
        <w:lastRenderedPageBreak/>
        <w:drawing>
          <wp:inline distT="0" distB="0" distL="0" distR="0" wp14:anchorId="71A3F0C0" wp14:editId="3957D882">
            <wp:extent cx="2780584" cy="2504185"/>
            <wp:effectExtent l="0" t="0" r="127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81182" cy="2504723"/>
                    </a:xfrm>
                    <a:prstGeom prst="rect">
                      <a:avLst/>
                    </a:prstGeom>
                  </pic:spPr>
                </pic:pic>
              </a:graphicData>
            </a:graphic>
          </wp:inline>
        </w:drawing>
      </w:r>
      <w:r w:rsidRPr="006B5529">
        <w:rPr>
          <w:noProof/>
        </w:rPr>
        <w:t xml:space="preserve"> </w:t>
      </w:r>
      <w:r>
        <w:rPr>
          <w:noProof/>
          <w:lang w:eastAsia="de-DE"/>
        </w:rPr>
        <w:drawing>
          <wp:inline distT="0" distB="0" distL="0" distR="0" wp14:anchorId="7A19B649" wp14:editId="4772FE2A">
            <wp:extent cx="2772763" cy="2497140"/>
            <wp:effectExtent l="0" t="0" r="889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81197" cy="2504735"/>
                    </a:xfrm>
                    <a:prstGeom prst="rect">
                      <a:avLst/>
                    </a:prstGeom>
                  </pic:spPr>
                </pic:pic>
              </a:graphicData>
            </a:graphic>
          </wp:inline>
        </w:drawing>
      </w:r>
    </w:p>
    <w:p w14:paraId="149A6239" w14:textId="77777777" w:rsidR="00D92E7A" w:rsidRDefault="00D92E7A" w:rsidP="00761709"/>
    <w:p w14:paraId="455B9E76" w14:textId="77777777" w:rsidR="00D92E7A" w:rsidRDefault="00D92E7A" w:rsidP="00761709">
      <w:r>
        <w:t>Beenden Sie den Assistenten durch Klick auf „Fertig stellen“. Kopieren Sie das erstellte Zertifikat auf die Client Rechner.</w:t>
      </w:r>
    </w:p>
    <w:p w14:paraId="66DAF346" w14:textId="77777777" w:rsidR="00D92E7A" w:rsidRDefault="00D92E7A" w:rsidP="00761709">
      <w:r>
        <w:br w:type="page"/>
      </w:r>
    </w:p>
    <w:p w14:paraId="78B3BF89" w14:textId="77777777" w:rsidR="00D92E7A" w:rsidRDefault="00D92E7A" w:rsidP="00761709"/>
    <w:p w14:paraId="22C7D552" w14:textId="77777777" w:rsidR="00D92E7A" w:rsidRDefault="00D92E7A" w:rsidP="00761709">
      <w:pPr>
        <w:pStyle w:val="berschrift4"/>
      </w:pPr>
      <w:r>
        <w:t>Fügen Sie eine https Bindung hinzu</w:t>
      </w:r>
    </w:p>
    <w:p w14:paraId="1F4CF3B3" w14:textId="77777777" w:rsidR="005771AF" w:rsidRPr="005771AF" w:rsidRDefault="005771AF" w:rsidP="00761709"/>
    <w:p w14:paraId="674F69A7" w14:textId="77777777" w:rsidR="00D92E7A" w:rsidRDefault="00D92E7A" w:rsidP="00761709">
      <w:r>
        <w:t xml:space="preserve">Klicken sie auf Knoten Sites. Wählen Sie Ihre </w:t>
      </w:r>
      <w:proofErr w:type="spellStart"/>
      <w:r>
        <w:t>WebSite</w:t>
      </w:r>
      <w:proofErr w:type="spellEnd"/>
      <w:r>
        <w:t>. Folgendes Fenster wird geöffnet:</w:t>
      </w:r>
    </w:p>
    <w:p w14:paraId="01B6EFA4" w14:textId="77777777" w:rsidR="00D92E7A" w:rsidRDefault="00D92E7A" w:rsidP="00761709"/>
    <w:p w14:paraId="6C9514B7" w14:textId="77777777" w:rsidR="00D92E7A" w:rsidRDefault="00D92E7A" w:rsidP="00761709">
      <w:r>
        <w:rPr>
          <w:noProof/>
          <w:lang w:eastAsia="de-DE"/>
        </w:rPr>
        <w:drawing>
          <wp:inline distT="0" distB="0" distL="0" distR="0" wp14:anchorId="218D5D9D" wp14:editId="474D0708">
            <wp:extent cx="5760720" cy="240938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2409385"/>
                    </a:xfrm>
                    <a:prstGeom prst="rect">
                      <a:avLst/>
                    </a:prstGeom>
                  </pic:spPr>
                </pic:pic>
              </a:graphicData>
            </a:graphic>
          </wp:inline>
        </w:drawing>
      </w:r>
    </w:p>
    <w:p w14:paraId="62140C44" w14:textId="77777777" w:rsidR="00D92E7A" w:rsidRDefault="00D92E7A" w:rsidP="00761709"/>
    <w:p w14:paraId="2E48A3A6" w14:textId="77777777" w:rsidR="00D92E7A" w:rsidRDefault="00D92E7A" w:rsidP="00761709">
      <w:r>
        <w:t>Klicken Sie unter Aktionen auf Bindungen und im folgenden Dialog dann auf den Button hinzufügen:</w:t>
      </w:r>
    </w:p>
    <w:p w14:paraId="33BAD1D3" w14:textId="77777777" w:rsidR="00D92E7A" w:rsidRDefault="00D92E7A" w:rsidP="00761709">
      <w:r>
        <w:rPr>
          <w:noProof/>
          <w:lang w:eastAsia="de-DE"/>
        </w:rPr>
        <w:drawing>
          <wp:inline distT="0" distB="0" distL="0" distR="0" wp14:anchorId="7113A42E" wp14:editId="13E3C4E2">
            <wp:extent cx="3890565" cy="180975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97924" cy="1813173"/>
                    </a:xfrm>
                    <a:prstGeom prst="rect">
                      <a:avLst/>
                    </a:prstGeom>
                  </pic:spPr>
                </pic:pic>
              </a:graphicData>
            </a:graphic>
          </wp:inline>
        </w:drawing>
      </w:r>
    </w:p>
    <w:p w14:paraId="3627748F" w14:textId="77777777" w:rsidR="00D92E7A" w:rsidRDefault="00D92E7A" w:rsidP="00761709"/>
    <w:p w14:paraId="2110602C" w14:textId="77777777" w:rsidR="00D92E7A" w:rsidRDefault="00D92E7A" w:rsidP="00761709">
      <w:r>
        <w:t xml:space="preserve">Tragen sie als Typ https ein, weisen sie keine </w:t>
      </w:r>
      <w:proofErr w:type="spellStart"/>
      <w:r>
        <w:t>Ip</w:t>
      </w:r>
      <w:proofErr w:type="spellEnd"/>
      <w:r>
        <w:t xml:space="preserve"> Adresse zu und benutzen sie den Standard Port 443. Wählen Sie Ihr neu erstelltes SSL-</w:t>
      </w:r>
      <w:proofErr w:type="gramStart"/>
      <w:r>
        <w:t>Zertifikat :</w:t>
      </w:r>
      <w:proofErr w:type="gramEnd"/>
      <w:r>
        <w:t xml:space="preserve"> </w:t>
      </w:r>
    </w:p>
    <w:p w14:paraId="22AF52FD" w14:textId="77777777" w:rsidR="00D92E7A" w:rsidRDefault="00D92E7A" w:rsidP="00761709"/>
    <w:p w14:paraId="0C464DA2" w14:textId="77777777" w:rsidR="00D92E7A" w:rsidRDefault="00D92E7A" w:rsidP="00761709">
      <w:r>
        <w:rPr>
          <w:noProof/>
          <w:lang w:eastAsia="de-DE"/>
        </w:rPr>
        <w:drawing>
          <wp:inline distT="0" distB="0" distL="0" distR="0" wp14:anchorId="09685EB1" wp14:editId="04056BFE">
            <wp:extent cx="3867150" cy="20955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67150" cy="2095500"/>
                    </a:xfrm>
                    <a:prstGeom prst="rect">
                      <a:avLst/>
                    </a:prstGeom>
                  </pic:spPr>
                </pic:pic>
              </a:graphicData>
            </a:graphic>
          </wp:inline>
        </w:drawing>
      </w:r>
    </w:p>
    <w:p w14:paraId="001CE492" w14:textId="77777777" w:rsidR="00D92E7A" w:rsidRDefault="00D92E7A" w:rsidP="00761709">
      <w:r>
        <w:br w:type="page"/>
      </w:r>
      <w:r>
        <w:lastRenderedPageBreak/>
        <w:t>Die neue Bindung ( https ) wird im Dialog Sitebindungen angezeigt:</w:t>
      </w:r>
    </w:p>
    <w:p w14:paraId="3B0F80DD" w14:textId="77777777" w:rsidR="00D92E7A" w:rsidRDefault="00D92E7A" w:rsidP="00761709"/>
    <w:p w14:paraId="6F7968A9" w14:textId="77777777" w:rsidR="00D92E7A" w:rsidRDefault="00D92E7A" w:rsidP="00761709">
      <w:r>
        <w:rPr>
          <w:noProof/>
          <w:lang w:eastAsia="de-DE"/>
        </w:rPr>
        <w:drawing>
          <wp:inline distT="0" distB="0" distL="0" distR="0" wp14:anchorId="5F0CB1E2" wp14:editId="0511174D">
            <wp:extent cx="4648200" cy="2162175"/>
            <wp:effectExtent l="0" t="0" r="0" b="952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48200" cy="2162175"/>
                    </a:xfrm>
                    <a:prstGeom prst="rect">
                      <a:avLst/>
                    </a:prstGeom>
                  </pic:spPr>
                </pic:pic>
              </a:graphicData>
            </a:graphic>
          </wp:inline>
        </w:drawing>
      </w:r>
    </w:p>
    <w:p w14:paraId="24B51485" w14:textId="77777777" w:rsidR="006B7C19" w:rsidRDefault="006B7C19" w:rsidP="00761709"/>
    <w:p w14:paraId="48C70971" w14:textId="77777777" w:rsidR="006B7C19" w:rsidRDefault="006B7C19" w:rsidP="00761709"/>
    <w:p w14:paraId="5DFEA5F5" w14:textId="3473A64F" w:rsidR="006B7C19" w:rsidRDefault="003F737C" w:rsidP="00761709">
      <w:pPr>
        <w:pStyle w:val="berschrift4"/>
      </w:pPr>
      <w:r>
        <w:t xml:space="preserve">2 </w:t>
      </w:r>
      <w:proofErr w:type="spellStart"/>
      <w:r>
        <w:t>way</w:t>
      </w:r>
      <w:proofErr w:type="spellEnd"/>
      <w:r>
        <w:t xml:space="preserve"> SSL </w:t>
      </w:r>
      <w:r w:rsidR="006B7C19">
        <w:t>Verbindungen</w:t>
      </w:r>
    </w:p>
    <w:p w14:paraId="3EE1D20E" w14:textId="77777777" w:rsidR="006B7C19" w:rsidRDefault="006B7C19" w:rsidP="00761709"/>
    <w:p w14:paraId="3FEF0CE0" w14:textId="77777777" w:rsidR="005A74E2" w:rsidRDefault="005A74E2" w:rsidP="00761709">
      <w:r>
        <w:t xml:space="preserve">Die Konfigurationsoberfläche in Windows2008 für IIS7 wurde überarbeitet, so </w:t>
      </w:r>
      <w:proofErr w:type="spellStart"/>
      <w:r>
        <w:t>daß</w:t>
      </w:r>
      <w:proofErr w:type="spellEnd"/>
      <w:r>
        <w:t xml:space="preserve"> die Konfigurat</w:t>
      </w:r>
      <w:r>
        <w:t>i</w:t>
      </w:r>
      <w:r>
        <w:t>onsmasken hier an anderer Stelle zu finden sind.</w:t>
      </w:r>
    </w:p>
    <w:p w14:paraId="50CDC770" w14:textId="77777777" w:rsidR="005A74E2" w:rsidRPr="005F6DC6" w:rsidRDefault="005A74E2" w:rsidP="00761709"/>
    <w:p w14:paraId="0168FA45" w14:textId="77777777" w:rsidR="005A74E2" w:rsidRDefault="005A74E2" w:rsidP="00761709">
      <w:pPr>
        <w:pStyle w:val="Listenabsatz"/>
        <w:numPr>
          <w:ilvl w:val="0"/>
          <w:numId w:val="39"/>
        </w:numPr>
      </w:pPr>
      <w:r>
        <w:t xml:space="preserve">In IIS Manager (inetmgr.exe)  Server </w:t>
      </w:r>
      <w:proofErr w:type="spellStart"/>
      <w:r>
        <w:t>Node</w:t>
      </w:r>
      <w:proofErr w:type="spellEnd"/>
      <w:r>
        <w:t xml:space="preserve"> Ebene die Server </w:t>
      </w:r>
      <w:proofErr w:type="spellStart"/>
      <w:r>
        <w:t>Certificates</w:t>
      </w:r>
      <w:proofErr w:type="spellEnd"/>
      <w:r>
        <w:t xml:space="preserve"> öffnen:</w:t>
      </w:r>
    </w:p>
    <w:p w14:paraId="3355CFBB" w14:textId="77777777" w:rsidR="005A74E2" w:rsidRDefault="005A74E2" w:rsidP="00761709">
      <w:pPr>
        <w:pStyle w:val="Listenabsatz"/>
      </w:pPr>
    </w:p>
    <w:p w14:paraId="7E0F0848" w14:textId="77777777" w:rsidR="005A74E2" w:rsidRDefault="005A74E2" w:rsidP="00761709">
      <w:pPr>
        <w:pStyle w:val="Listenabsatz"/>
      </w:pPr>
      <w:r>
        <w:rPr>
          <w:noProof/>
          <w:lang w:eastAsia="de-DE"/>
        </w:rPr>
        <w:drawing>
          <wp:inline distT="0" distB="0" distL="0" distR="0" wp14:anchorId="25202890" wp14:editId="5DC0ED62">
            <wp:extent cx="771525" cy="714375"/>
            <wp:effectExtent l="19050" t="0" r="9525" b="0"/>
            <wp:docPr id="5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771525" cy="714375"/>
                    </a:xfrm>
                    <a:prstGeom prst="rect">
                      <a:avLst/>
                    </a:prstGeom>
                    <a:noFill/>
                    <a:ln w="9525">
                      <a:noFill/>
                      <a:miter lim="800000"/>
                      <a:headEnd/>
                      <a:tailEnd/>
                    </a:ln>
                  </pic:spPr>
                </pic:pic>
              </a:graphicData>
            </a:graphic>
          </wp:inline>
        </w:drawing>
      </w:r>
    </w:p>
    <w:p w14:paraId="21BDA536" w14:textId="77777777" w:rsidR="005A74E2" w:rsidRDefault="005A74E2" w:rsidP="00761709">
      <w:pPr>
        <w:pStyle w:val="Listenabsatz"/>
      </w:pPr>
    </w:p>
    <w:p w14:paraId="0377CBD5" w14:textId="77777777" w:rsidR="005A74E2" w:rsidRDefault="005A74E2" w:rsidP="00761709">
      <w:pPr>
        <w:pStyle w:val="Listenabsatz"/>
        <w:numPr>
          <w:ilvl w:val="0"/>
          <w:numId w:val="39"/>
        </w:numPr>
      </w:pPr>
      <w:r>
        <w:t>Aus Actions den Punkt Import… auswählen und das Server Zertifikat importieren.</w:t>
      </w:r>
    </w:p>
    <w:p w14:paraId="25D35B3C" w14:textId="77777777" w:rsidR="005A74E2" w:rsidRDefault="005A74E2" w:rsidP="00761709">
      <w:pPr>
        <w:pStyle w:val="Listenabsatz"/>
      </w:pPr>
    </w:p>
    <w:p w14:paraId="385FD0C2" w14:textId="77777777" w:rsidR="005A74E2" w:rsidRDefault="005A74E2" w:rsidP="00761709">
      <w:pPr>
        <w:pStyle w:val="Listenabsatz"/>
      </w:pPr>
      <w:r>
        <w:rPr>
          <w:noProof/>
          <w:lang w:eastAsia="de-DE"/>
        </w:rPr>
        <w:drawing>
          <wp:inline distT="0" distB="0" distL="0" distR="0" wp14:anchorId="4D5FB6F8" wp14:editId="6BFB3749">
            <wp:extent cx="2438400" cy="1809750"/>
            <wp:effectExtent l="19050" t="0" r="0" b="0"/>
            <wp:docPr id="5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2438400" cy="1809750"/>
                    </a:xfrm>
                    <a:prstGeom prst="rect">
                      <a:avLst/>
                    </a:prstGeom>
                    <a:noFill/>
                    <a:ln w="9525">
                      <a:noFill/>
                      <a:miter lim="800000"/>
                      <a:headEnd/>
                      <a:tailEnd/>
                    </a:ln>
                  </pic:spPr>
                </pic:pic>
              </a:graphicData>
            </a:graphic>
          </wp:inline>
        </w:drawing>
      </w:r>
    </w:p>
    <w:p w14:paraId="4ED872A6" w14:textId="77777777" w:rsidR="005A74E2" w:rsidRDefault="005A74E2" w:rsidP="00761709">
      <w:pPr>
        <w:pStyle w:val="Listenabsatz"/>
      </w:pPr>
    </w:p>
    <w:p w14:paraId="60B331C7" w14:textId="77777777" w:rsidR="005A74E2" w:rsidRDefault="005A74E2" w:rsidP="00761709">
      <w:pPr>
        <w:pStyle w:val="Listenabsatz"/>
        <w:numPr>
          <w:ilvl w:val="0"/>
          <w:numId w:val="39"/>
        </w:numPr>
      </w:pPr>
      <w:r>
        <w:t>Das Binding der per SSL zu schützenden Website editieren:</w:t>
      </w:r>
    </w:p>
    <w:p w14:paraId="55899993" w14:textId="77777777" w:rsidR="005A74E2" w:rsidRDefault="005A74E2" w:rsidP="00761709">
      <w:pPr>
        <w:pStyle w:val="Listenabsatz"/>
      </w:pPr>
    </w:p>
    <w:p w14:paraId="1AD58707" w14:textId="77777777" w:rsidR="005A74E2" w:rsidRDefault="005A74E2" w:rsidP="00761709">
      <w:pPr>
        <w:pStyle w:val="Listenabsatz"/>
      </w:pPr>
      <w:r>
        <w:rPr>
          <w:noProof/>
          <w:lang w:eastAsia="de-DE"/>
        </w:rPr>
        <w:lastRenderedPageBreak/>
        <w:drawing>
          <wp:inline distT="0" distB="0" distL="0" distR="0" wp14:anchorId="1F84DAA4" wp14:editId="46C48771">
            <wp:extent cx="1952625" cy="1781175"/>
            <wp:effectExtent l="19050" t="0" r="9525" b="0"/>
            <wp:docPr id="5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1952625" cy="1781175"/>
                    </a:xfrm>
                    <a:prstGeom prst="rect">
                      <a:avLst/>
                    </a:prstGeom>
                    <a:noFill/>
                    <a:ln w="9525">
                      <a:noFill/>
                      <a:miter lim="800000"/>
                      <a:headEnd/>
                      <a:tailEnd/>
                    </a:ln>
                  </pic:spPr>
                </pic:pic>
              </a:graphicData>
            </a:graphic>
          </wp:inline>
        </w:drawing>
      </w:r>
    </w:p>
    <w:p w14:paraId="0CA9DD3B" w14:textId="77777777" w:rsidR="005A74E2" w:rsidRDefault="005A74E2" w:rsidP="00761709">
      <w:pPr>
        <w:pStyle w:val="Listenabsatz"/>
      </w:pPr>
    </w:p>
    <w:p w14:paraId="6B98D10F" w14:textId="77777777" w:rsidR="005A74E2" w:rsidRDefault="005A74E2" w:rsidP="00761709">
      <w:pPr>
        <w:pStyle w:val="Listenabsatz"/>
        <w:numPr>
          <w:ilvl w:val="0"/>
          <w:numId w:val="39"/>
        </w:numPr>
      </w:pPr>
      <w:r>
        <w:t xml:space="preserve">Den </w:t>
      </w:r>
      <w:proofErr w:type="spellStart"/>
      <w:r>
        <w:t>Bindingtype</w:t>
      </w:r>
      <w:proofErr w:type="spellEnd"/>
      <w:r>
        <w:t xml:space="preserve"> https und das zugehörige Zertifikat auswählen:</w:t>
      </w:r>
    </w:p>
    <w:p w14:paraId="6099283B" w14:textId="77777777" w:rsidR="005A74E2" w:rsidRDefault="005A74E2" w:rsidP="00761709">
      <w:pPr>
        <w:pStyle w:val="Listenabsatz"/>
      </w:pPr>
    </w:p>
    <w:p w14:paraId="6EA93BF8" w14:textId="77777777" w:rsidR="005A74E2" w:rsidRDefault="005A74E2" w:rsidP="00761709">
      <w:pPr>
        <w:pStyle w:val="Listenabsatz"/>
      </w:pPr>
      <w:r>
        <w:rPr>
          <w:noProof/>
          <w:lang w:eastAsia="de-DE"/>
        </w:rPr>
        <w:drawing>
          <wp:inline distT="0" distB="0" distL="0" distR="0" wp14:anchorId="7C8CC6ED" wp14:editId="3FB859E0">
            <wp:extent cx="4071938" cy="3993356"/>
            <wp:effectExtent l="19050" t="0" r="4762" b="0"/>
            <wp:docPr id="54"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4071938" cy="3993356"/>
                    </a:xfrm>
                    <a:prstGeom prst="rect">
                      <a:avLst/>
                    </a:prstGeom>
                    <a:noFill/>
                    <a:ln w="9525">
                      <a:noFill/>
                      <a:miter lim="800000"/>
                      <a:headEnd/>
                      <a:tailEnd/>
                    </a:ln>
                  </pic:spPr>
                </pic:pic>
              </a:graphicData>
            </a:graphic>
          </wp:inline>
        </w:drawing>
      </w:r>
    </w:p>
    <w:p w14:paraId="6D6E7F72" w14:textId="77777777" w:rsidR="005A74E2" w:rsidRDefault="005A74E2" w:rsidP="00761709">
      <w:pPr>
        <w:pStyle w:val="Listenabsatz"/>
      </w:pPr>
    </w:p>
    <w:p w14:paraId="431C170C" w14:textId="77777777" w:rsidR="005A74E2" w:rsidRDefault="005A74E2" w:rsidP="00761709">
      <w:pPr>
        <w:pStyle w:val="Listenabsatz"/>
        <w:numPr>
          <w:ilvl w:val="0"/>
          <w:numId w:val="39"/>
        </w:numPr>
      </w:pPr>
      <w:r>
        <w:t>SSL-Settings der Website anpassen, um das 2-Way-SSL zu erzwingen:</w:t>
      </w:r>
    </w:p>
    <w:p w14:paraId="27AD1116" w14:textId="77777777" w:rsidR="005A74E2" w:rsidRDefault="005A74E2" w:rsidP="00761709">
      <w:pPr>
        <w:pStyle w:val="Listenabsatz"/>
      </w:pPr>
      <w:r>
        <w:rPr>
          <w:noProof/>
          <w:lang w:eastAsia="de-DE"/>
        </w:rPr>
        <w:drawing>
          <wp:inline distT="0" distB="0" distL="0" distR="0" wp14:anchorId="1E5CAFE2" wp14:editId="64D42BD8">
            <wp:extent cx="752475" cy="571500"/>
            <wp:effectExtent l="19050" t="0" r="9525" b="0"/>
            <wp:docPr id="5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752475" cy="571500"/>
                    </a:xfrm>
                    <a:prstGeom prst="rect">
                      <a:avLst/>
                    </a:prstGeom>
                    <a:noFill/>
                    <a:ln w="9525">
                      <a:noFill/>
                      <a:miter lim="800000"/>
                      <a:headEnd/>
                      <a:tailEnd/>
                    </a:ln>
                  </pic:spPr>
                </pic:pic>
              </a:graphicData>
            </a:graphic>
          </wp:inline>
        </w:drawing>
      </w:r>
    </w:p>
    <w:p w14:paraId="357537C8" w14:textId="77777777" w:rsidR="005A74E2" w:rsidRDefault="005A74E2" w:rsidP="00761709">
      <w:pPr>
        <w:pStyle w:val="Listenabsatz"/>
      </w:pPr>
    </w:p>
    <w:p w14:paraId="6CE9D5BC" w14:textId="7EC547CE" w:rsidR="005A74E2" w:rsidRDefault="005A74E2" w:rsidP="00761709">
      <w:pPr>
        <w:pStyle w:val="Listenabsatz"/>
      </w:pPr>
    </w:p>
    <w:p w14:paraId="7603A9AE" w14:textId="77777777" w:rsidR="005A74E2" w:rsidRDefault="005A74E2" w:rsidP="00761709">
      <w:pPr>
        <w:rPr>
          <w:rFonts w:ascii="Arial" w:hAnsi="Arial" w:cs="Arial"/>
          <w:color w:val="595959"/>
          <w:kern w:val="32"/>
          <w:sz w:val="28"/>
          <w:szCs w:val="32"/>
        </w:rPr>
      </w:pPr>
      <w:r>
        <w:br w:type="page"/>
      </w:r>
    </w:p>
    <w:p w14:paraId="0BF7482A" w14:textId="06AB2D02" w:rsidR="009D7492" w:rsidRDefault="009D7492" w:rsidP="009D7492">
      <w:pPr>
        <w:pStyle w:val="berschrift4"/>
      </w:pPr>
      <w:r w:rsidRPr="009D7492">
        <w:lastRenderedPageBreak/>
        <w:t>Konfiguration HTTPS</w:t>
      </w:r>
    </w:p>
    <w:p w14:paraId="63C7B05A" w14:textId="77777777" w:rsidR="009D7492" w:rsidRPr="009D7492" w:rsidRDefault="009D7492" w:rsidP="009D7492"/>
    <w:p w14:paraId="0E60E233" w14:textId="77777777" w:rsidR="009D7492" w:rsidRDefault="009D7492" w:rsidP="009D7492">
      <w:r>
        <w:t xml:space="preserve">Auf dem BOSEAI Server wurden die SSL Einstellungen für eine  </w:t>
      </w:r>
      <w:proofErr w:type="spellStart"/>
      <w:r>
        <w:t>WebSeite</w:t>
      </w:r>
      <w:proofErr w:type="spellEnd"/>
      <w:r>
        <w:t xml:space="preserve"> wie folgt geändert:</w:t>
      </w:r>
    </w:p>
    <w:p w14:paraId="35D26EC8" w14:textId="77777777" w:rsidR="009D7492" w:rsidRDefault="009D7492" w:rsidP="009D7492">
      <w:pPr>
        <w:pStyle w:val="a"/>
        <w:ind w:left="0"/>
        <w:rPr>
          <w:rFonts w:cs="Tahoma"/>
        </w:rPr>
      </w:pPr>
      <w:r>
        <w:rPr>
          <w:noProof/>
        </w:rPr>
        <w:drawing>
          <wp:inline distT="0" distB="0" distL="0" distR="0" wp14:anchorId="54C508E2" wp14:editId="25F2ADA8">
            <wp:extent cx="5581015" cy="2708910"/>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1015" cy="2708910"/>
                    </a:xfrm>
                    <a:prstGeom prst="rect">
                      <a:avLst/>
                    </a:prstGeom>
                    <a:noFill/>
                    <a:ln>
                      <a:noFill/>
                    </a:ln>
                  </pic:spPr>
                </pic:pic>
              </a:graphicData>
            </a:graphic>
          </wp:inline>
        </w:drawing>
      </w:r>
    </w:p>
    <w:p w14:paraId="64F0C798" w14:textId="77777777" w:rsidR="009D7492" w:rsidRDefault="009D7492" w:rsidP="009D7492"/>
    <w:p w14:paraId="0426035D" w14:textId="77777777" w:rsidR="009D7492" w:rsidRDefault="009D7492" w:rsidP="009D7492">
      <w:r>
        <w:t>Im Anschluss wurde in den erweiterten Einstellungen das aktivierte Protokoll von HTTP nach HTTPS geändert:</w:t>
      </w:r>
    </w:p>
    <w:p w14:paraId="415BC4E7" w14:textId="77777777" w:rsidR="009D7492" w:rsidRDefault="009D7492" w:rsidP="009D7492">
      <w:pPr>
        <w:pStyle w:val="a"/>
        <w:ind w:left="0"/>
        <w:rPr>
          <w:rFonts w:cs="Tahoma"/>
        </w:rPr>
      </w:pPr>
      <w:r>
        <w:rPr>
          <w:noProof/>
        </w:rPr>
        <w:drawing>
          <wp:inline distT="0" distB="0" distL="0" distR="0" wp14:anchorId="69FCBA8E" wp14:editId="1F8DC017">
            <wp:extent cx="5581015" cy="2889885"/>
            <wp:effectExtent l="0" t="0" r="635" b="571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1015" cy="2889885"/>
                    </a:xfrm>
                    <a:prstGeom prst="rect">
                      <a:avLst/>
                    </a:prstGeom>
                    <a:noFill/>
                    <a:ln>
                      <a:noFill/>
                    </a:ln>
                  </pic:spPr>
                </pic:pic>
              </a:graphicData>
            </a:graphic>
          </wp:inline>
        </w:drawing>
      </w:r>
    </w:p>
    <w:p w14:paraId="789D9BA5" w14:textId="77777777" w:rsidR="009D7492" w:rsidRDefault="009D7492" w:rsidP="009D7492">
      <w:r>
        <w:rPr>
          <w:rFonts w:cs="Tahoma"/>
        </w:rPr>
        <w:br w:type="page"/>
      </w:r>
      <w:r>
        <w:lastRenderedPageBreak/>
        <w:t>Verboten mit HTTP:</w:t>
      </w:r>
    </w:p>
    <w:p w14:paraId="5168FEF4" w14:textId="77777777" w:rsidR="009D7492" w:rsidRDefault="009D7492" w:rsidP="009D7492"/>
    <w:p w14:paraId="4409B3C7" w14:textId="77777777" w:rsidR="009D7492" w:rsidRDefault="009D7492" w:rsidP="009D7492">
      <w:r>
        <w:rPr>
          <w:noProof/>
          <w:lang w:eastAsia="de-DE"/>
        </w:rPr>
        <w:drawing>
          <wp:inline distT="0" distB="0" distL="0" distR="0" wp14:anchorId="1C0EF86A" wp14:editId="055CCDFB">
            <wp:extent cx="5581015" cy="1975485"/>
            <wp:effectExtent l="0" t="0" r="635" b="571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1015" cy="1975485"/>
                    </a:xfrm>
                    <a:prstGeom prst="rect">
                      <a:avLst/>
                    </a:prstGeom>
                    <a:noFill/>
                    <a:ln>
                      <a:noFill/>
                    </a:ln>
                  </pic:spPr>
                </pic:pic>
              </a:graphicData>
            </a:graphic>
          </wp:inline>
        </w:drawing>
      </w:r>
    </w:p>
    <w:p w14:paraId="4342AAAA" w14:textId="77777777" w:rsidR="009D7492" w:rsidRDefault="009D7492" w:rsidP="009D7492"/>
    <w:p w14:paraId="6F9A1FA2" w14:textId="77777777" w:rsidR="009D7492" w:rsidRDefault="009D7492" w:rsidP="009D7492">
      <w:r>
        <w:t>Erlaubt mit HTTPS:</w:t>
      </w:r>
    </w:p>
    <w:p w14:paraId="06BC8EEE" w14:textId="77777777" w:rsidR="009D7492" w:rsidRDefault="009D7492" w:rsidP="009D7492"/>
    <w:p w14:paraId="0AC3E45B" w14:textId="77777777" w:rsidR="009D7492" w:rsidRDefault="009D7492" w:rsidP="009D7492">
      <w:r>
        <w:rPr>
          <w:noProof/>
          <w:lang w:eastAsia="de-DE"/>
        </w:rPr>
        <w:drawing>
          <wp:inline distT="0" distB="0" distL="0" distR="0" wp14:anchorId="5456D6FF" wp14:editId="2282D30C">
            <wp:extent cx="5581291" cy="2606448"/>
            <wp:effectExtent l="0" t="0" r="635" b="381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465" cy="2606529"/>
                    </a:xfrm>
                    <a:prstGeom prst="rect">
                      <a:avLst/>
                    </a:prstGeom>
                    <a:noFill/>
                    <a:ln>
                      <a:noFill/>
                    </a:ln>
                  </pic:spPr>
                </pic:pic>
              </a:graphicData>
            </a:graphic>
          </wp:inline>
        </w:drawing>
      </w:r>
    </w:p>
    <w:p w14:paraId="181C2AC3" w14:textId="77777777" w:rsidR="009D7492" w:rsidRDefault="009D7492" w:rsidP="009D7492"/>
    <w:p w14:paraId="0BA13B0F" w14:textId="77777777" w:rsidR="009D7492" w:rsidRDefault="009D7492" w:rsidP="009D7492">
      <w:pPr>
        <w:pStyle w:val="a"/>
        <w:ind w:left="0"/>
        <w:rPr>
          <w:rFonts w:cs="Tahoma"/>
        </w:rPr>
      </w:pPr>
      <w:r>
        <w:rPr>
          <w:rFonts w:cs="Tahoma"/>
        </w:rPr>
        <w:t>Um eine HTTPS Verbindung zu initiieren, benötigen Sie ein Zertifikat (vgl. Abb. u.). Die Installation wurde oben beschrieben.</w:t>
      </w:r>
    </w:p>
    <w:p w14:paraId="4363551D" w14:textId="77777777" w:rsidR="009D7492" w:rsidRDefault="009D7492" w:rsidP="009D7492">
      <w:pPr>
        <w:pStyle w:val="a"/>
        <w:ind w:left="0"/>
        <w:rPr>
          <w:rFonts w:cs="Tahoma"/>
        </w:rPr>
      </w:pPr>
      <w:r>
        <w:rPr>
          <w:noProof/>
        </w:rPr>
        <w:drawing>
          <wp:inline distT="0" distB="0" distL="0" distR="0" wp14:anchorId="0FE7481B" wp14:editId="36C5F7FF">
            <wp:extent cx="3864610" cy="2096135"/>
            <wp:effectExtent l="0" t="0" r="254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64610" cy="2096135"/>
                    </a:xfrm>
                    <a:prstGeom prst="rect">
                      <a:avLst/>
                    </a:prstGeom>
                    <a:noFill/>
                    <a:ln>
                      <a:noFill/>
                    </a:ln>
                  </pic:spPr>
                </pic:pic>
              </a:graphicData>
            </a:graphic>
          </wp:inline>
        </w:drawing>
      </w:r>
      <w:r>
        <w:rPr>
          <w:rFonts w:cs="Tahoma"/>
        </w:rPr>
        <w:t xml:space="preserve"> </w:t>
      </w:r>
    </w:p>
    <w:p w14:paraId="65BC9360" w14:textId="77777777" w:rsidR="009D7492" w:rsidRDefault="009D7492" w:rsidP="009D7492"/>
    <w:p w14:paraId="1FF8BB5B" w14:textId="530F70F4" w:rsidR="00952B76" w:rsidRDefault="00952B76" w:rsidP="00952B76">
      <w:pPr>
        <w:pStyle w:val="berschrift4"/>
      </w:pPr>
      <w:proofErr w:type="spellStart"/>
      <w:r>
        <w:lastRenderedPageBreak/>
        <w:t>uploadReadAheadSize</w:t>
      </w:r>
      <w:proofErr w:type="spellEnd"/>
    </w:p>
    <w:p w14:paraId="1147891C" w14:textId="43766290" w:rsidR="00952B76" w:rsidRPr="00762906" w:rsidRDefault="00762906" w:rsidP="00952B76">
      <w:r w:rsidRPr="00762906">
        <w:t>Auf den BOS-</w:t>
      </w:r>
      <w:r w:rsidR="00952B76" w:rsidRPr="00762906">
        <w:t>Server</w:t>
      </w:r>
      <w:r w:rsidRPr="00762906">
        <w:t>n</w:t>
      </w:r>
      <w:r w:rsidR="00952B76" w:rsidRPr="00762906">
        <w:t xml:space="preserve"> muss die Einstellung für den Parameter </w:t>
      </w:r>
      <w:proofErr w:type="spellStart"/>
      <w:r w:rsidR="00952B76" w:rsidRPr="00762906">
        <w:t>uploadReadAheadSize</w:t>
      </w:r>
      <w:proofErr w:type="spellEnd"/>
      <w:r w:rsidR="00952B76" w:rsidRPr="00762906">
        <w:t xml:space="preserve"> auf einen höh</w:t>
      </w:r>
      <w:r w:rsidR="00952B76" w:rsidRPr="00762906">
        <w:t>e</w:t>
      </w:r>
      <w:r w:rsidR="00952B76" w:rsidRPr="00762906">
        <w:t xml:space="preserve">ren Wert gesetzt werden, damit die Webservices </w:t>
      </w:r>
      <w:proofErr w:type="spellStart"/>
      <w:r w:rsidR="00952B76" w:rsidRPr="00762906">
        <w:rPr>
          <w:lang w:eastAsia="en-US"/>
        </w:rPr>
        <w:t>FibuService</w:t>
      </w:r>
      <w:proofErr w:type="spellEnd"/>
      <w:r w:rsidR="00952B76" w:rsidRPr="00762906">
        <w:rPr>
          <w:lang w:eastAsia="en-US"/>
        </w:rPr>
        <w:t xml:space="preserve"> und </w:t>
      </w:r>
      <w:proofErr w:type="spellStart"/>
      <w:r w:rsidR="00952B76" w:rsidRPr="00762906">
        <w:rPr>
          <w:lang w:eastAsia="en-US"/>
        </w:rPr>
        <w:t>StreamService</w:t>
      </w:r>
      <w:proofErr w:type="spellEnd"/>
      <w:r w:rsidR="00952B76" w:rsidRPr="00762906">
        <w:t xml:space="preserve"> </w:t>
      </w:r>
      <w:proofErr w:type="spellStart"/>
      <w:r w:rsidR="00952B76" w:rsidRPr="00762906">
        <w:t>grössere</w:t>
      </w:r>
      <w:proofErr w:type="spellEnd"/>
      <w:r w:rsidR="00952B76" w:rsidRPr="00762906">
        <w:t xml:space="preserve"> Datenme</w:t>
      </w:r>
      <w:r w:rsidR="00952B76" w:rsidRPr="00762906">
        <w:t>n</w:t>
      </w:r>
      <w:r w:rsidR="00952B76" w:rsidRPr="00762906">
        <w:t>gen annehmen können.</w:t>
      </w:r>
    </w:p>
    <w:p w14:paraId="18336BEC" w14:textId="77777777" w:rsidR="00952B76" w:rsidRPr="00762906" w:rsidRDefault="00952B76" w:rsidP="00952B76"/>
    <w:p w14:paraId="0063AE9F" w14:textId="77777777" w:rsidR="00952B76" w:rsidRPr="00762906" w:rsidRDefault="00952B76" w:rsidP="00952B76">
      <w:r w:rsidRPr="00762906">
        <w:t>Der Parameter wird im GUI vom IIS 7.5 wie folgt gesetzt:</w:t>
      </w:r>
    </w:p>
    <w:p w14:paraId="6C5A77A9" w14:textId="77777777" w:rsidR="00952B76" w:rsidRPr="00762906" w:rsidRDefault="00952B76" w:rsidP="00952B76"/>
    <w:p w14:paraId="0B2ECD20" w14:textId="78170E10" w:rsidR="00952B76" w:rsidRPr="00762906" w:rsidRDefault="00952B76" w:rsidP="00952B76">
      <w:pPr>
        <w:pStyle w:val="Listenabsatz"/>
        <w:numPr>
          <w:ilvl w:val="0"/>
          <w:numId w:val="49"/>
        </w:numPr>
        <w:spacing w:after="120" w:line="276" w:lineRule="auto"/>
      </w:pPr>
      <w:r w:rsidRPr="00762906">
        <w:t xml:space="preserve">Im Server-Baum auf </w:t>
      </w:r>
      <w:r w:rsidR="00762906">
        <w:t xml:space="preserve">die Site (z.B. </w:t>
      </w:r>
      <w:proofErr w:type="spellStart"/>
      <w:r w:rsidR="00762906">
        <w:t>OFiSWebServices</w:t>
      </w:r>
      <w:proofErr w:type="spellEnd"/>
      <w:r w:rsidR="00762906">
        <w:t>)</w:t>
      </w:r>
      <w:r w:rsidRPr="00762906">
        <w:t xml:space="preserve"> – Sites – Default </w:t>
      </w:r>
      <w:proofErr w:type="spellStart"/>
      <w:r w:rsidRPr="00762906">
        <w:t>WebSite</w:t>
      </w:r>
      <w:proofErr w:type="spellEnd"/>
      <w:r w:rsidRPr="00762906">
        <w:t xml:space="preserve"> – OFiSWeb-R6 klicken</w:t>
      </w:r>
    </w:p>
    <w:p w14:paraId="1D80036B" w14:textId="77777777" w:rsidR="00952B76" w:rsidRPr="00762906" w:rsidRDefault="00952B76" w:rsidP="00952B76">
      <w:pPr>
        <w:pStyle w:val="Listenabsatz"/>
        <w:numPr>
          <w:ilvl w:val="0"/>
          <w:numId w:val="49"/>
        </w:numPr>
        <w:spacing w:after="120" w:line="276" w:lineRule="auto"/>
      </w:pPr>
      <w:r w:rsidRPr="00762906">
        <w:t>Im rechten Panel den Konfigurations-Editor aufrufen</w:t>
      </w:r>
    </w:p>
    <w:p w14:paraId="530FE9F7" w14:textId="77777777" w:rsidR="00952B76" w:rsidRPr="00762906" w:rsidRDefault="00952B76" w:rsidP="00952B76">
      <w:pPr>
        <w:pStyle w:val="Listenabsatz"/>
        <w:numPr>
          <w:ilvl w:val="0"/>
          <w:numId w:val="49"/>
        </w:numPr>
        <w:spacing w:after="120" w:line="276" w:lineRule="auto"/>
      </w:pPr>
      <w:r w:rsidRPr="00762906">
        <w:t xml:space="preserve">In der Dropdown-Box oben den Abschnitt </w:t>
      </w:r>
      <w:proofErr w:type="spellStart"/>
      <w:r w:rsidRPr="00762906">
        <w:t>system.webServer</w:t>
      </w:r>
      <w:proofErr w:type="spellEnd"/>
      <w:r w:rsidRPr="00762906">
        <w:t xml:space="preserve"> / </w:t>
      </w:r>
      <w:proofErr w:type="spellStart"/>
      <w:r w:rsidRPr="00762906">
        <w:t>serverRuntime</w:t>
      </w:r>
      <w:proofErr w:type="spellEnd"/>
      <w:r w:rsidRPr="00762906">
        <w:t xml:space="preserve"> auswählen</w:t>
      </w:r>
    </w:p>
    <w:p w14:paraId="248F8BFA" w14:textId="7D169773" w:rsidR="00952B76" w:rsidRPr="00762906" w:rsidRDefault="00952B76" w:rsidP="00952B76">
      <w:pPr>
        <w:pStyle w:val="Listenabsatz"/>
        <w:numPr>
          <w:ilvl w:val="0"/>
          <w:numId w:val="49"/>
        </w:numPr>
        <w:spacing w:after="120" w:line="276" w:lineRule="auto"/>
      </w:pPr>
      <w:r w:rsidRPr="00762906">
        <w:t xml:space="preserve">In der Parameter -Liste </w:t>
      </w:r>
      <w:proofErr w:type="spellStart"/>
      <w:r w:rsidRPr="00762906">
        <w:t>uploadReadAheadSize</w:t>
      </w:r>
      <w:proofErr w:type="spellEnd"/>
      <w:r w:rsidRPr="00762906">
        <w:t xml:space="preserve"> auf den gewünschten Wert (z.B. 2147483647) setzen</w:t>
      </w:r>
    </w:p>
    <w:p w14:paraId="31F9AC85" w14:textId="77777777" w:rsidR="00952B76" w:rsidRPr="00762906" w:rsidRDefault="00952B76" w:rsidP="00952B76">
      <w:pPr>
        <w:pStyle w:val="Listenabsatz"/>
        <w:numPr>
          <w:ilvl w:val="0"/>
          <w:numId w:val="49"/>
        </w:numPr>
        <w:spacing w:after="120" w:line="276" w:lineRule="auto"/>
      </w:pPr>
      <w:r w:rsidRPr="00762906">
        <w:t>Änderung speichern</w:t>
      </w:r>
    </w:p>
    <w:p w14:paraId="525C34B8" w14:textId="77777777" w:rsidR="00952B76" w:rsidRPr="00762906" w:rsidRDefault="00952B76" w:rsidP="00952B76">
      <w:pPr>
        <w:pStyle w:val="Listenabsatz"/>
        <w:numPr>
          <w:ilvl w:val="0"/>
          <w:numId w:val="49"/>
        </w:numPr>
        <w:spacing w:after="120" w:line="276" w:lineRule="auto"/>
      </w:pPr>
      <w:r w:rsidRPr="00762906">
        <w:t>Den IIS-Server neu starten.</w:t>
      </w:r>
    </w:p>
    <w:p w14:paraId="365F5ED8" w14:textId="77777777" w:rsidR="00952B76" w:rsidRDefault="00952B76" w:rsidP="00952B76">
      <w:r>
        <w:rPr>
          <w:noProof/>
          <w:lang w:eastAsia="de-DE"/>
        </w:rPr>
        <w:drawing>
          <wp:inline distT="0" distB="0" distL="0" distR="0" wp14:anchorId="17BA9763" wp14:editId="6C4E7034">
            <wp:extent cx="5838825" cy="2543175"/>
            <wp:effectExtent l="0" t="0" r="9525" b="9525"/>
            <wp:docPr id="1" name="Grafik 1" descr="cid:image001.png@01CE7BFB.AE1CE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1.png@01CE7BFB.AE1CE4E0"/>
                    <pic:cNvPicPr>
                      <a:picLocks noChangeAspect="1" noChangeArrowheads="1"/>
                    </pic:cNvPicPr>
                  </pic:nvPicPr>
                  <pic:blipFill rotWithShape="1">
                    <a:blip r:embed="rId69" r:link="rId70">
                      <a:extLst>
                        <a:ext uri="{28A0092B-C50C-407E-A947-70E740481C1C}">
                          <a14:useLocalDpi xmlns:a14="http://schemas.microsoft.com/office/drawing/2010/main" val="0"/>
                        </a:ext>
                      </a:extLst>
                    </a:blip>
                    <a:srcRect b="47128"/>
                    <a:stretch/>
                  </pic:blipFill>
                  <pic:spPr bwMode="auto">
                    <a:xfrm>
                      <a:off x="0" y="0"/>
                      <a:ext cx="5837578" cy="2542632"/>
                    </a:xfrm>
                    <a:prstGeom prst="rect">
                      <a:avLst/>
                    </a:prstGeom>
                    <a:noFill/>
                    <a:ln>
                      <a:noFill/>
                    </a:ln>
                    <a:extLst>
                      <a:ext uri="{53640926-AAD7-44D8-BBD7-CCE9431645EC}">
                        <a14:shadowObscured xmlns:a14="http://schemas.microsoft.com/office/drawing/2010/main"/>
                      </a:ext>
                    </a:extLst>
                  </pic:spPr>
                </pic:pic>
              </a:graphicData>
            </a:graphic>
          </wp:inline>
        </w:drawing>
      </w:r>
    </w:p>
    <w:p w14:paraId="03C662CF" w14:textId="77777777" w:rsidR="00952B76" w:rsidRDefault="00952B76" w:rsidP="00952B76"/>
    <w:p w14:paraId="6CC9469C" w14:textId="77777777" w:rsidR="00952B76" w:rsidRDefault="00952B76" w:rsidP="00952B76">
      <w:proofErr w:type="spellStart"/>
      <w:r w:rsidRPr="00762906">
        <w:t>uploadReadAheadSize</w:t>
      </w:r>
      <w:proofErr w:type="spellEnd"/>
      <w:r w:rsidRPr="00762906">
        <w:t xml:space="preserve"> gibt die Byte</w:t>
      </w:r>
      <w:r w:rsidRPr="00D21070">
        <w:t xml:space="preserve">-Anzahl an, die vom Webserver in den </w:t>
      </w:r>
      <w:proofErr w:type="spellStart"/>
      <w:r w:rsidRPr="00D21070">
        <w:t>Buffer</w:t>
      </w:r>
      <w:proofErr w:type="spellEnd"/>
      <w:r w:rsidRPr="00D21070">
        <w:t xml:space="preserve"> eingelesen und an die ISAPI-Erweiterung weitergegeben werden. Das gilt für einen Client-Request. Erlaubte Werte sind zwischen 0 und </w:t>
      </w:r>
      <w:r w:rsidRPr="00A80D66">
        <w:t>2147483647</w:t>
      </w:r>
      <w:r>
        <w:t xml:space="preserve">, wobei der Default-Wert </w:t>
      </w:r>
      <w:r w:rsidRPr="00D21070">
        <w:t>49152 beträgt.</w:t>
      </w:r>
    </w:p>
    <w:p w14:paraId="07C003B2" w14:textId="77777777" w:rsidR="00952B76" w:rsidRDefault="00952B76" w:rsidP="00952B76">
      <w:bookmarkStart w:id="34" w:name="_GoBack"/>
      <w:bookmarkEnd w:id="34"/>
    </w:p>
    <w:p w14:paraId="00A6BD58" w14:textId="77777777" w:rsidR="00952B76" w:rsidRDefault="00952B76" w:rsidP="00952B76">
      <w:r>
        <w:t xml:space="preserve">Wenn der Wert zu klein ist, dann liefert der IIS-Server den </w:t>
      </w:r>
      <w:r w:rsidRPr="006015F4">
        <w:t xml:space="preserve">HTTP-Fehler 413 Request </w:t>
      </w:r>
      <w:proofErr w:type="spellStart"/>
      <w:r w:rsidRPr="006015F4">
        <w:t>entity</w:t>
      </w:r>
      <w:proofErr w:type="spellEnd"/>
      <w:r w:rsidRPr="006015F4">
        <w:t xml:space="preserve"> </w:t>
      </w:r>
      <w:proofErr w:type="spellStart"/>
      <w:r w:rsidRPr="006015F4">
        <w:t>too</w:t>
      </w:r>
      <w:proofErr w:type="spellEnd"/>
      <w:r w:rsidRPr="006015F4">
        <w:t xml:space="preserve"> large (Anforderung zu groß)</w:t>
      </w:r>
      <w:r>
        <w:t>.</w:t>
      </w:r>
    </w:p>
    <w:p w14:paraId="65AD90D8" w14:textId="77777777" w:rsidR="00952B76" w:rsidRDefault="00952B76" w:rsidP="00952B76"/>
    <w:p w14:paraId="4E9A9173" w14:textId="2648D18C" w:rsidR="00952B76" w:rsidRDefault="00952B76" w:rsidP="00952B76">
      <w:r>
        <w:t xml:space="preserve">Der Parameter kann auch manuell in der </w:t>
      </w:r>
      <w:proofErr w:type="spellStart"/>
      <w:r>
        <w:t>ApplicationHost.config</w:t>
      </w:r>
      <w:proofErr w:type="spellEnd"/>
      <w:r>
        <w:t xml:space="preserve"> ändern, die sich im Verzeichnis %</w:t>
      </w:r>
      <w:proofErr w:type="spellStart"/>
      <w:r>
        <w:t>windir</w:t>
      </w:r>
      <w:proofErr w:type="spellEnd"/>
      <w:r>
        <w:t>% \system32\</w:t>
      </w:r>
      <w:proofErr w:type="spellStart"/>
      <w:r>
        <w:t>inetsrv</w:t>
      </w:r>
      <w:proofErr w:type="spellEnd"/>
      <w:r>
        <w:t>\</w:t>
      </w:r>
      <w:proofErr w:type="spellStart"/>
      <w:r>
        <w:t>config</w:t>
      </w:r>
      <w:proofErr w:type="spellEnd"/>
      <w:r>
        <w:t xml:space="preserve"> befindet.</w:t>
      </w:r>
    </w:p>
    <w:p w14:paraId="003A2E50" w14:textId="77777777" w:rsidR="00952B76" w:rsidRDefault="00952B76" w:rsidP="009D7492"/>
    <w:p w14:paraId="2C66D65B" w14:textId="27837D4A" w:rsidR="00762906" w:rsidRDefault="00762906">
      <w:r>
        <w:br w:type="page"/>
      </w:r>
    </w:p>
    <w:p w14:paraId="47356A4B" w14:textId="5FF5DBF2" w:rsidR="00DD0061" w:rsidRPr="005806FF" w:rsidRDefault="00DD0061" w:rsidP="00761709">
      <w:pPr>
        <w:pStyle w:val="berschrift1"/>
      </w:pPr>
      <w:bookmarkStart w:id="35" w:name="_Toc361132777"/>
      <w:r w:rsidRPr="005806FF">
        <w:lastRenderedPageBreak/>
        <w:t>Konfigurationseinstellungen</w:t>
      </w:r>
      <w:r>
        <w:t xml:space="preserve"> </w:t>
      </w:r>
      <w:proofErr w:type="spellStart"/>
      <w:r>
        <w:t>web.config</w:t>
      </w:r>
      <w:bookmarkEnd w:id="27"/>
      <w:bookmarkEnd w:id="35"/>
      <w:proofErr w:type="spellEnd"/>
    </w:p>
    <w:p w14:paraId="673B9590" w14:textId="77777777" w:rsidR="00DD0061" w:rsidRPr="005806FF" w:rsidRDefault="00DD0061" w:rsidP="00761709"/>
    <w:p w14:paraId="73E598BD" w14:textId="77777777" w:rsidR="00DD0061" w:rsidRPr="00DD1EBE" w:rsidRDefault="00DD0061" w:rsidP="00761709">
      <w:r w:rsidRPr="00DD1EBE">
        <w:t xml:space="preserve">Die erforderlichen Konfigurationseinstellungen sind in der Datei </w:t>
      </w:r>
      <w:proofErr w:type="spellStart"/>
      <w:r w:rsidRPr="00DD1EBE">
        <w:rPr>
          <w:i/>
        </w:rPr>
        <w:t>web</w:t>
      </w:r>
      <w:r w:rsidRPr="00DD1EBE">
        <w:rPr>
          <w:rFonts w:asciiTheme="minorHAnsi" w:hAnsiTheme="minorHAnsi"/>
          <w:i/>
        </w:rPr>
        <w:t>.config</w:t>
      </w:r>
      <w:proofErr w:type="spellEnd"/>
      <w:r w:rsidRPr="00DD1EBE">
        <w:rPr>
          <w:rFonts w:asciiTheme="minorHAnsi" w:hAnsiTheme="minorHAnsi"/>
          <w:i/>
        </w:rPr>
        <w:t xml:space="preserve"> </w:t>
      </w:r>
      <w:r w:rsidRPr="00DD1EBE">
        <w:rPr>
          <w:rFonts w:asciiTheme="minorHAnsi" w:hAnsiTheme="minorHAnsi"/>
        </w:rPr>
        <w:t>vorzunehmen. Diese fi</w:t>
      </w:r>
      <w:r w:rsidRPr="00DD1EBE">
        <w:rPr>
          <w:rFonts w:asciiTheme="minorHAnsi" w:hAnsiTheme="minorHAnsi"/>
        </w:rPr>
        <w:t>n</w:t>
      </w:r>
      <w:r w:rsidRPr="00DD1EBE">
        <w:rPr>
          <w:rFonts w:asciiTheme="minorHAnsi" w:hAnsiTheme="minorHAnsi"/>
        </w:rPr>
        <w:t xml:space="preserve">den Sie bei einer Standardkonfiguration auf Ihrem BOS-Server </w:t>
      </w:r>
      <w:r w:rsidRPr="00DD1EBE">
        <w:t>z.B. unter C:\Inetpub\wwwroot\OFiSWebServices. Weitere Informationen zur Dienstmodellen und Service Ko</w:t>
      </w:r>
      <w:r w:rsidRPr="00DD1EBE">
        <w:t>n</w:t>
      </w:r>
      <w:r w:rsidRPr="00DD1EBE">
        <w:t>figurationen beschreibt Microsoft unter:</w:t>
      </w:r>
    </w:p>
    <w:p w14:paraId="4A218C49" w14:textId="77777777" w:rsidR="00DD0061" w:rsidRPr="00DD1EBE" w:rsidRDefault="00B87910" w:rsidP="00761709">
      <w:hyperlink r:id="rId71" w:history="1">
        <w:r w:rsidR="00DD0061" w:rsidRPr="00DD1EBE">
          <w:rPr>
            <w:rStyle w:val="Hyperlink"/>
            <w:rFonts w:cstheme="minorHAnsi"/>
          </w:rPr>
          <w:t>http://msdn.microsoft.com/de-de/library/ms733086.aspx</w:t>
        </w:r>
      </w:hyperlink>
    </w:p>
    <w:p w14:paraId="040FAFA7" w14:textId="77777777" w:rsidR="00DD0061" w:rsidRPr="00DD1EBE" w:rsidRDefault="00DD0061" w:rsidP="00761709"/>
    <w:p w14:paraId="68D2590E" w14:textId="77777777" w:rsidR="00DD0061" w:rsidRPr="00DD1EBE" w:rsidRDefault="00DD0061" w:rsidP="00761709">
      <w:r w:rsidRPr="00DD1EBE">
        <w:t xml:space="preserve">Schematischer Aufbau einer </w:t>
      </w:r>
      <w:proofErr w:type="spellStart"/>
      <w:r w:rsidRPr="00DD1EBE">
        <w:t>web.config</w:t>
      </w:r>
      <w:proofErr w:type="spellEnd"/>
      <w:r w:rsidRPr="00DD1EBE">
        <w:t xml:space="preserve"> Datei:</w:t>
      </w:r>
    </w:p>
    <w:p w14:paraId="68AF618C" w14:textId="77777777" w:rsidR="00DD0061" w:rsidRPr="00DD1EBE" w:rsidRDefault="00DD0061" w:rsidP="00761709"/>
    <w:p w14:paraId="2B3E348B" w14:textId="77777777" w:rsidR="00DD0061" w:rsidRDefault="00DD0061" w:rsidP="00761709">
      <w:r>
        <w:rPr>
          <w:noProof/>
          <w:lang w:eastAsia="de-DE"/>
        </w:rPr>
        <w:drawing>
          <wp:inline distT="0" distB="0" distL="0" distR="0" wp14:anchorId="1132D667" wp14:editId="6657EF94">
            <wp:extent cx="3670660" cy="2576945"/>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72395" cy="2578163"/>
                    </a:xfrm>
                    <a:prstGeom prst="rect">
                      <a:avLst/>
                    </a:prstGeom>
                    <a:noFill/>
                    <a:ln>
                      <a:noFill/>
                    </a:ln>
                  </pic:spPr>
                </pic:pic>
              </a:graphicData>
            </a:graphic>
          </wp:inline>
        </w:drawing>
      </w:r>
    </w:p>
    <w:p w14:paraId="0C727591" w14:textId="77777777" w:rsidR="00DD0061" w:rsidRDefault="00DD0061" w:rsidP="00761709"/>
    <w:p w14:paraId="1E14F094" w14:textId="77777777" w:rsidR="00DD0061" w:rsidRPr="00B24DA5" w:rsidRDefault="00DD0061" w:rsidP="00761709"/>
    <w:p w14:paraId="2909FA3F" w14:textId="77777777" w:rsidR="00E0163C" w:rsidRPr="00561C33" w:rsidRDefault="00E0163C" w:rsidP="00761709">
      <w:pPr>
        <w:pStyle w:val="berschrift3"/>
      </w:pPr>
      <w:bookmarkStart w:id="36" w:name="_Toc305498612"/>
      <w:bookmarkStart w:id="37" w:name="_Toc361132778"/>
      <w:r w:rsidRPr="00561C33">
        <w:t xml:space="preserve">Aufbau </w:t>
      </w:r>
      <w:r>
        <w:t>des</w:t>
      </w:r>
      <w:r w:rsidRPr="00561C33">
        <w:t xml:space="preserve"> </w:t>
      </w:r>
      <w:proofErr w:type="spellStart"/>
      <w:r w:rsidRPr="00561C33">
        <w:t>bindingConfiguration</w:t>
      </w:r>
      <w:proofErr w:type="spellEnd"/>
      <w:r w:rsidRPr="00561C33">
        <w:t xml:space="preserve"> </w:t>
      </w:r>
      <w:r>
        <w:t>Attributs</w:t>
      </w:r>
      <w:bookmarkEnd w:id="36"/>
      <w:bookmarkEnd w:id="37"/>
    </w:p>
    <w:p w14:paraId="7ED20A37" w14:textId="77777777" w:rsidR="00E0163C" w:rsidRDefault="00E0163C" w:rsidP="00761709"/>
    <w:p w14:paraId="5ADEDD2F" w14:textId="77777777" w:rsidR="00E0163C" w:rsidRPr="00DD1EBE" w:rsidRDefault="00E0163C" w:rsidP="00761709">
      <w:r w:rsidRPr="00DD1EBE">
        <w:t xml:space="preserve">Das </w:t>
      </w:r>
      <w:proofErr w:type="spellStart"/>
      <w:r w:rsidRPr="00DD1EBE">
        <w:t>binding</w:t>
      </w:r>
      <w:proofErr w:type="spellEnd"/>
      <w:r w:rsidRPr="00DD1EBE">
        <w:t xml:space="preserve"> </w:t>
      </w:r>
      <w:proofErr w:type="spellStart"/>
      <w:r w:rsidRPr="00DD1EBE">
        <w:t>Configuration</w:t>
      </w:r>
      <w:proofErr w:type="spellEnd"/>
      <w:r w:rsidRPr="00DD1EBE">
        <w:t xml:space="preserve"> Attribut verweist auf das Binding Element in dem die erweiterte Konfig</w:t>
      </w:r>
      <w:r w:rsidRPr="00DD1EBE">
        <w:t>u</w:t>
      </w:r>
      <w:r w:rsidRPr="00DD1EBE">
        <w:t xml:space="preserve">ration vorgenommen wird. </w:t>
      </w:r>
    </w:p>
    <w:p w14:paraId="32D841FF" w14:textId="77777777" w:rsidR="00E0163C" w:rsidRPr="00DD1EBE" w:rsidRDefault="00E0163C" w:rsidP="00761709"/>
    <w:p w14:paraId="2D689906" w14:textId="77777777" w:rsidR="00E0163C" w:rsidRPr="00DD1EBE" w:rsidRDefault="00E0163C" w:rsidP="00761709">
      <w:r w:rsidRPr="00DD1EBE">
        <w:t>Müssen die Standardwerte einer Bindung geändert werden, kann dies geschehen, indem das entspr</w:t>
      </w:r>
      <w:r w:rsidRPr="00DD1EBE">
        <w:t>e</w:t>
      </w:r>
      <w:r w:rsidRPr="00DD1EBE">
        <w:t xml:space="preserve">chende </w:t>
      </w:r>
      <w:proofErr w:type="spellStart"/>
      <w:r w:rsidRPr="00DD1EBE">
        <w:rPr>
          <w:rStyle w:val="Fett"/>
        </w:rPr>
        <w:t>binding</w:t>
      </w:r>
      <w:proofErr w:type="spellEnd"/>
      <w:r w:rsidRPr="00DD1EBE">
        <w:t xml:space="preserve">-Element im </w:t>
      </w:r>
      <w:proofErr w:type="spellStart"/>
      <w:r w:rsidRPr="00DD1EBE">
        <w:rPr>
          <w:rStyle w:val="Fett"/>
        </w:rPr>
        <w:t>bindings</w:t>
      </w:r>
      <w:proofErr w:type="spellEnd"/>
      <w:r w:rsidRPr="00DD1EBE">
        <w:t xml:space="preserve">-Element konfiguriert wird. Diesem Attribut sollte derselbe Wert zugewiesen werden, wie dem </w:t>
      </w:r>
      <w:r w:rsidRPr="00DD1EBE">
        <w:rPr>
          <w:rStyle w:val="Fett"/>
        </w:rPr>
        <w:t>name</w:t>
      </w:r>
      <w:r w:rsidRPr="00DD1EBE">
        <w:t xml:space="preserve">-Attribut des </w:t>
      </w:r>
      <w:proofErr w:type="spellStart"/>
      <w:r w:rsidRPr="00DD1EBE">
        <w:rPr>
          <w:rStyle w:val="Fett"/>
        </w:rPr>
        <w:t>binding</w:t>
      </w:r>
      <w:proofErr w:type="spellEnd"/>
      <w:r w:rsidRPr="00DD1EBE">
        <w:t>-Elements, das verwendet wird, um die Sta</w:t>
      </w:r>
      <w:r w:rsidRPr="00DD1EBE">
        <w:t>n</w:t>
      </w:r>
      <w:r w:rsidRPr="00DD1EBE">
        <w:t xml:space="preserve">dardwerte zu ändern. Wenn kein Name angegeben wird oder kein </w:t>
      </w:r>
      <w:proofErr w:type="spellStart"/>
      <w:r w:rsidRPr="00DD1EBE">
        <w:rPr>
          <w:rStyle w:val="Fett"/>
        </w:rPr>
        <w:t>bindingConfiguration</w:t>
      </w:r>
      <w:proofErr w:type="spellEnd"/>
      <w:r w:rsidRPr="00DD1EBE">
        <w:t xml:space="preserve"> in der Bi</w:t>
      </w:r>
      <w:r w:rsidRPr="00DD1EBE">
        <w:t>n</w:t>
      </w:r>
      <w:r w:rsidRPr="00DD1EBE">
        <w:t xml:space="preserve">dung festgelegt ist, wird die Standardbindung des </w:t>
      </w:r>
      <w:proofErr w:type="gramStart"/>
      <w:r w:rsidRPr="00DD1EBE">
        <w:t>Bindungstyp</w:t>
      </w:r>
      <w:proofErr w:type="gramEnd"/>
      <w:r w:rsidRPr="00DD1EBE">
        <w:t xml:space="preserve"> im Endpunkt verwendet.</w:t>
      </w:r>
    </w:p>
    <w:p w14:paraId="20C3364D" w14:textId="77777777" w:rsidR="00E0163C" w:rsidRPr="00DD1EBE" w:rsidRDefault="00E0163C" w:rsidP="00761709"/>
    <w:p w14:paraId="7C06E782" w14:textId="77777777" w:rsidR="00E0163C" w:rsidRPr="00DD1EBE" w:rsidRDefault="00E0163C" w:rsidP="00761709">
      <w:r w:rsidRPr="00DD1EBE">
        <w:t>Der Wert ist eine Zeichenfolge, die den Namen der Bindung enthält, die beim Instanziieren des En</w:t>
      </w:r>
      <w:r w:rsidRPr="00DD1EBE">
        <w:t>d</w:t>
      </w:r>
      <w:r w:rsidRPr="00DD1EBE">
        <w:t>punkts verwendet werden soll. Der Name der Bindung muss sich bei der Endpunktdefinition im Gü</w:t>
      </w:r>
      <w:r w:rsidRPr="00DD1EBE">
        <w:t>l</w:t>
      </w:r>
      <w:r w:rsidRPr="00DD1EBE">
        <w:t>tigkeitsbereich befinden. Der Standardwert ist eine leere Zeichenfolge.</w:t>
      </w:r>
    </w:p>
    <w:p w14:paraId="2FEC67A1" w14:textId="77777777" w:rsidR="00E0163C" w:rsidRPr="00DD1EBE" w:rsidRDefault="00E0163C" w:rsidP="00761709">
      <w:r w:rsidRPr="00DD1EBE">
        <w:t xml:space="preserve">Dieses Attribut wird zusammen mit </w:t>
      </w:r>
      <w:proofErr w:type="spellStart"/>
      <w:r w:rsidRPr="00DD1EBE">
        <w:rPr>
          <w:rStyle w:val="Fett"/>
        </w:rPr>
        <w:t>binding</w:t>
      </w:r>
      <w:proofErr w:type="spellEnd"/>
      <w:r w:rsidRPr="00DD1EBE">
        <w:t xml:space="preserve"> zum Verweisen auf eine spezifische Bindungskonfigur</w:t>
      </w:r>
      <w:r w:rsidRPr="00DD1EBE">
        <w:t>a</w:t>
      </w:r>
      <w:r w:rsidRPr="00DD1EBE">
        <w:t>tion in der Konfigurationsdatei verwendet. Legen Sie dieses Attribut fest, wenn Sie eine benutzerdef</w:t>
      </w:r>
      <w:r w:rsidRPr="00DD1EBE">
        <w:t>i</w:t>
      </w:r>
      <w:r w:rsidRPr="00DD1EBE">
        <w:t>nierte Bindung verwenden möchten. Andernfalls wird unter Umständen eine Ausnahme ausgelöst.</w:t>
      </w:r>
    </w:p>
    <w:p w14:paraId="1B5059A4" w14:textId="77777777" w:rsidR="00E0163C" w:rsidRPr="00DD1EBE" w:rsidRDefault="00E0163C" w:rsidP="00761709"/>
    <w:p w14:paraId="748BAD5C" w14:textId="77777777" w:rsidR="00E0163C" w:rsidRPr="00DD1EBE" w:rsidRDefault="00E0163C" w:rsidP="00761709">
      <w:r w:rsidRPr="00DD1EBE">
        <w:t xml:space="preserve">Weitere Informationen unter: </w:t>
      </w:r>
      <w:hyperlink r:id="rId73" w:history="1">
        <w:r w:rsidRPr="00DD1EBE">
          <w:rPr>
            <w:rStyle w:val="Hyperlink"/>
            <w:rFonts w:cstheme="minorHAnsi"/>
          </w:rPr>
          <w:t>http://msdn.microsoft.com/de-de/library/ms731320.aspx</w:t>
        </w:r>
      </w:hyperlink>
    </w:p>
    <w:p w14:paraId="2D8698E3" w14:textId="34522447" w:rsidR="00E0163C" w:rsidRDefault="00E0163C" w:rsidP="00761709">
      <w:r>
        <w:br w:type="page"/>
      </w:r>
    </w:p>
    <w:p w14:paraId="1FA3F6B0" w14:textId="77777777" w:rsidR="00E0163C" w:rsidRPr="006D45CF" w:rsidRDefault="00E0163C" w:rsidP="00761709">
      <w:pPr>
        <w:pStyle w:val="berschrift3"/>
      </w:pPr>
      <w:bookmarkStart w:id="38" w:name="_Ref298830981"/>
      <w:bookmarkStart w:id="39" w:name="_Toc305498613"/>
      <w:bookmarkStart w:id="40" w:name="_Toc361132779"/>
      <w:r w:rsidRPr="006D45CF">
        <w:lastRenderedPageBreak/>
        <w:t xml:space="preserve">Aufbau </w:t>
      </w:r>
      <w:r>
        <w:t>des</w:t>
      </w:r>
      <w:r w:rsidRPr="006D45CF">
        <w:t xml:space="preserve"> </w:t>
      </w:r>
      <w:proofErr w:type="spellStart"/>
      <w:r w:rsidRPr="006D45CF">
        <w:t>contract</w:t>
      </w:r>
      <w:proofErr w:type="spellEnd"/>
      <w:r w:rsidRPr="006D45CF">
        <w:t xml:space="preserve"> </w:t>
      </w:r>
      <w:bookmarkEnd w:id="38"/>
      <w:r>
        <w:t>Attributs</w:t>
      </w:r>
      <w:bookmarkEnd w:id="39"/>
      <w:bookmarkEnd w:id="40"/>
    </w:p>
    <w:p w14:paraId="703B7695" w14:textId="77777777" w:rsidR="00E0163C" w:rsidRDefault="00E0163C" w:rsidP="00761709"/>
    <w:p w14:paraId="34411842" w14:textId="77777777" w:rsidR="00E0163C" w:rsidRPr="00DD1EBE" w:rsidRDefault="00E0163C" w:rsidP="00761709">
      <w:r w:rsidRPr="00DD1EBE">
        <w:t xml:space="preserve">Das </w:t>
      </w:r>
      <w:proofErr w:type="spellStart"/>
      <w:r w:rsidRPr="00DD1EBE">
        <w:t>Contract</w:t>
      </w:r>
      <w:proofErr w:type="spellEnd"/>
      <w:r w:rsidRPr="00DD1EBE">
        <w:t xml:space="preserve"> Attribut gibt die Schnittstelle an, die den Vertrag definiert. Das ist die Schnittstelle, die im CLR-Typ (Common Language </w:t>
      </w:r>
      <w:proofErr w:type="spellStart"/>
      <w:r w:rsidRPr="00DD1EBE">
        <w:t>Runtime</w:t>
      </w:r>
      <w:proofErr w:type="spellEnd"/>
      <w:r w:rsidRPr="00DD1EBE">
        <w:t xml:space="preserve">) implementiert ist, der vom </w:t>
      </w:r>
      <w:r w:rsidRPr="00DD1EBE">
        <w:rPr>
          <w:rStyle w:val="Fett"/>
        </w:rPr>
        <w:t>name</w:t>
      </w:r>
      <w:r w:rsidRPr="00DD1EBE">
        <w:t xml:space="preserve">-Attribut des </w:t>
      </w:r>
      <w:r w:rsidRPr="00DD1EBE">
        <w:rPr>
          <w:rStyle w:val="Fett"/>
        </w:rPr>
        <w:t>service</w:t>
      </w:r>
      <w:r w:rsidRPr="00DD1EBE">
        <w:t>-Elements angegeben wird.</w:t>
      </w:r>
    </w:p>
    <w:p w14:paraId="404C65A2" w14:textId="77777777" w:rsidR="00E0163C" w:rsidRPr="00DD1EBE" w:rsidRDefault="00E0163C" w:rsidP="00761709">
      <w:r w:rsidRPr="00DD1EBE">
        <w:t xml:space="preserve">Der Wert ist eine Zeichenfolge, die angibt, welche Verträge von diesem Endpunkt verfügbar gemacht werden. Die </w:t>
      </w:r>
      <w:proofErr w:type="spellStart"/>
      <w:r w:rsidRPr="00DD1EBE">
        <w:t>Assembly</w:t>
      </w:r>
      <w:proofErr w:type="spellEnd"/>
      <w:r w:rsidRPr="00DD1EBE">
        <w:t xml:space="preserve"> muss den Vertragstyp implementieren. Wenn eine Dienstimplementierung einen einzelnen Vertragstyp implementiert, kann diese Eigenschaft ausgelassen werden. Der Sta</w:t>
      </w:r>
      <w:r w:rsidRPr="00DD1EBE">
        <w:t>n</w:t>
      </w:r>
      <w:r w:rsidRPr="00DD1EBE">
        <w:t>dardwert ist eine leere Zeichenfolge.</w:t>
      </w:r>
    </w:p>
    <w:p w14:paraId="4DE3C088" w14:textId="77777777" w:rsidR="00E0163C" w:rsidRPr="00DD1EBE" w:rsidRDefault="00E0163C" w:rsidP="00761709"/>
    <w:p w14:paraId="355E0297" w14:textId="77777777" w:rsidR="00E0163C" w:rsidRPr="00DD1EBE" w:rsidRDefault="00E0163C" w:rsidP="00761709">
      <w:r w:rsidRPr="00DD1EBE">
        <w:t xml:space="preserve">Weitere Informationen unter: </w:t>
      </w:r>
      <w:hyperlink r:id="rId74" w:history="1">
        <w:r w:rsidRPr="00DD1EBE">
          <w:rPr>
            <w:rStyle w:val="Hyperlink"/>
            <w:rFonts w:cstheme="minorHAnsi"/>
          </w:rPr>
          <w:t>http://msdn.microsoft.com/de-de/library/ms731320.aspx</w:t>
        </w:r>
      </w:hyperlink>
    </w:p>
    <w:p w14:paraId="729624E2" w14:textId="77777777" w:rsidR="00E0163C" w:rsidRPr="00DD1EBE" w:rsidRDefault="00E0163C" w:rsidP="00761709"/>
    <w:p w14:paraId="0511DDA1" w14:textId="77777777" w:rsidR="00E0163C" w:rsidRPr="006D45CF" w:rsidRDefault="00E0163C" w:rsidP="00761709">
      <w:pPr>
        <w:pStyle w:val="berschrift3"/>
      </w:pPr>
      <w:bookmarkStart w:id="41" w:name="_Ref298831001"/>
      <w:bookmarkStart w:id="42" w:name="_Toc305498614"/>
      <w:bookmarkStart w:id="43" w:name="_Toc361132780"/>
      <w:r w:rsidRPr="006D45CF">
        <w:t xml:space="preserve">Aufbau </w:t>
      </w:r>
      <w:r>
        <w:t>des</w:t>
      </w:r>
      <w:r w:rsidRPr="006D45CF">
        <w:t xml:space="preserve"> </w:t>
      </w:r>
      <w:proofErr w:type="spellStart"/>
      <w:r w:rsidRPr="006D45CF">
        <w:t>name</w:t>
      </w:r>
      <w:proofErr w:type="spellEnd"/>
      <w:r w:rsidRPr="006D45CF">
        <w:t xml:space="preserve"> </w:t>
      </w:r>
      <w:bookmarkEnd w:id="41"/>
      <w:r>
        <w:t>Attributs</w:t>
      </w:r>
      <w:bookmarkEnd w:id="42"/>
      <w:bookmarkEnd w:id="43"/>
    </w:p>
    <w:p w14:paraId="19700FC8" w14:textId="77777777" w:rsidR="00E0163C" w:rsidRDefault="00E0163C" w:rsidP="00761709"/>
    <w:p w14:paraId="7B1A1829" w14:textId="77777777" w:rsidR="00E0163C" w:rsidRPr="00DD1EBE" w:rsidRDefault="00E0163C" w:rsidP="00761709">
      <w:proofErr w:type="gramStart"/>
      <w:r w:rsidRPr="00DD1EBE">
        <w:t>Das</w:t>
      </w:r>
      <w:proofErr w:type="gramEnd"/>
      <w:r w:rsidRPr="00DD1EBE">
        <w:t xml:space="preserve"> Name ist ein Optionales Attribut. Es ist eine Zeichenfolge, die den Namen des Dienstendpunkts angibt. Der Standardwert ist die Verkettung des Bindungsnamen und des Vertragsbeschreibungsn</w:t>
      </w:r>
      <w:r w:rsidRPr="00DD1EBE">
        <w:t>a</w:t>
      </w:r>
      <w:r w:rsidRPr="00DD1EBE">
        <w:t xml:space="preserve">mens. Dienste haben möglicherweise mehrere Endpunkte, sodass das </w:t>
      </w:r>
      <w:r w:rsidRPr="00DD1EBE">
        <w:rPr>
          <w:rStyle w:val="Fett"/>
        </w:rPr>
        <w:t>name</w:t>
      </w:r>
      <w:r w:rsidRPr="00DD1EBE">
        <w:t>-Attribut des Endpunkts sich vom Namen des Diensts unterscheidet.</w:t>
      </w:r>
    </w:p>
    <w:p w14:paraId="331DD90D" w14:textId="77777777" w:rsidR="00E0163C" w:rsidRPr="00DD1EBE" w:rsidRDefault="00E0163C" w:rsidP="00761709"/>
    <w:p w14:paraId="1B1CA0D1" w14:textId="77777777" w:rsidR="00E0163C" w:rsidRPr="00DD1EBE" w:rsidRDefault="00E0163C" w:rsidP="00761709">
      <w:r w:rsidRPr="00DD1EBE">
        <w:t xml:space="preserve">Weitere Informationen unter: </w:t>
      </w:r>
      <w:hyperlink r:id="rId75" w:history="1">
        <w:r w:rsidRPr="00DD1EBE">
          <w:rPr>
            <w:rStyle w:val="Hyperlink"/>
            <w:rFonts w:cstheme="minorHAnsi"/>
          </w:rPr>
          <w:t>http://msdn.microsoft.com/de-de/library/ms731320.aspx</w:t>
        </w:r>
      </w:hyperlink>
    </w:p>
    <w:p w14:paraId="245E1A62" w14:textId="77777777" w:rsidR="00DD0061" w:rsidRPr="00B24DA5" w:rsidRDefault="00DD0061" w:rsidP="00761709"/>
    <w:p w14:paraId="4926F96B" w14:textId="77777777" w:rsidR="00DD0061" w:rsidRDefault="00DD0061" w:rsidP="00761709">
      <w:pPr>
        <w:rPr>
          <w:rFonts w:cs="Arial"/>
          <w:color w:val="595959"/>
          <w:sz w:val="24"/>
          <w:szCs w:val="28"/>
        </w:rPr>
      </w:pPr>
      <w:r>
        <w:br w:type="page"/>
      </w:r>
    </w:p>
    <w:p w14:paraId="773B5336" w14:textId="77777777" w:rsidR="00DD0061" w:rsidRDefault="00DD0061" w:rsidP="00761709">
      <w:pPr>
        <w:pStyle w:val="berschrift2"/>
      </w:pPr>
      <w:bookmarkStart w:id="44" w:name="_Toc305498609"/>
      <w:bookmarkStart w:id="45" w:name="_Toc361132781"/>
      <w:proofErr w:type="spellStart"/>
      <w:r>
        <w:lastRenderedPageBreak/>
        <w:t>ApplicationSettings</w:t>
      </w:r>
      <w:proofErr w:type="spellEnd"/>
      <w:r>
        <w:t xml:space="preserve"> (Dienstbeschreibung)</w:t>
      </w:r>
      <w:bookmarkEnd w:id="44"/>
      <w:bookmarkEnd w:id="45"/>
    </w:p>
    <w:p w14:paraId="2DD8AC4E" w14:textId="0E04E816" w:rsidR="0059039B" w:rsidRDefault="00DD0061" w:rsidP="00761709">
      <w:r w:rsidRPr="00DD1EBE">
        <w:t xml:space="preserve">Im Abschnitt </w:t>
      </w:r>
      <w:proofErr w:type="spellStart"/>
      <w:r w:rsidRPr="00DD1EBE">
        <w:t>ApplicationSettings</w:t>
      </w:r>
      <w:proofErr w:type="spellEnd"/>
      <w:r w:rsidRPr="00DD1EBE">
        <w:t xml:space="preserve"> wurden die grundlegenden Datenbank- und S</w:t>
      </w:r>
      <w:r w:rsidR="005E2AAB">
        <w:t>ervereinstellungen vorgenommen</w:t>
      </w:r>
      <w:r w:rsidRPr="00DD1EBE">
        <w:t xml:space="preserve">. Es folgt ein aktueller Auszug bezogen auf die Einstellungen in Horgen. </w:t>
      </w:r>
    </w:p>
    <w:p w14:paraId="73CCB32D" w14:textId="77777777" w:rsidR="0059039B" w:rsidRDefault="0059039B" w:rsidP="00761709"/>
    <w:p w14:paraId="3D6C4CEE" w14:textId="7EB52F40" w:rsidR="0059039B" w:rsidRDefault="0059039B" w:rsidP="00761709">
      <w:r w:rsidRPr="000F6D34">
        <w:rPr>
          <w:noProof/>
          <w:lang w:eastAsia="de-DE"/>
        </w:rPr>
        <w:lastRenderedPageBreak/>
        <mc:AlternateContent>
          <mc:Choice Requires="wps">
            <w:drawing>
              <wp:inline distT="0" distB="0" distL="0" distR="0" wp14:anchorId="07E2B578" wp14:editId="775FD8C3">
                <wp:extent cx="5895975" cy="8183880"/>
                <wp:effectExtent l="0" t="0" r="28575" b="26670"/>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183880"/>
                        </a:xfrm>
                        <a:prstGeom prst="rect">
                          <a:avLst/>
                        </a:prstGeom>
                        <a:solidFill>
                          <a:srgbClr val="DBE5F1"/>
                        </a:solidFill>
                        <a:ln w="9525">
                          <a:solidFill>
                            <a:srgbClr val="95B3D7"/>
                          </a:solidFill>
                          <a:miter lim="800000"/>
                          <a:headEnd/>
                          <a:tailEnd/>
                        </a:ln>
                      </wps:spPr>
                      <wps:txbx>
                        <w:txbxContent>
                          <w:p w14:paraId="3C6CD7B9" w14:textId="77777777" w:rsidR="00643150" w:rsidRPr="00E0163C" w:rsidRDefault="00643150" w:rsidP="00761709">
                            <w:pPr>
                              <w:rPr>
                                <w:lang w:val="en-US"/>
                              </w:rPr>
                            </w:pPr>
                            <w:r w:rsidRPr="004A79BC">
                              <w:rPr>
                                <w:lang w:val="en-US"/>
                              </w:rPr>
                              <w:t xml:space="preserve">    </w:t>
                            </w:r>
                            <w:r w:rsidRPr="00E0163C">
                              <w:rPr>
                                <w:lang w:val="en-US"/>
                              </w:rPr>
                              <w:t>&lt;</w:t>
                            </w:r>
                            <w:proofErr w:type="spellStart"/>
                            <w:proofErr w:type="gramStart"/>
                            <w:r w:rsidRPr="00E0163C">
                              <w:rPr>
                                <w:lang w:val="en-US"/>
                              </w:rPr>
                              <w:t>applicationSettings</w:t>
                            </w:r>
                            <w:proofErr w:type="spellEnd"/>
                            <w:proofErr w:type="gramEnd"/>
                            <w:r w:rsidRPr="00E0163C">
                              <w:rPr>
                                <w:lang w:val="en-US"/>
                              </w:rPr>
                              <w:t>&gt;</w:t>
                            </w:r>
                          </w:p>
                          <w:p w14:paraId="369CA881" w14:textId="77777777" w:rsidR="00643150" w:rsidRPr="00E0163C" w:rsidRDefault="00643150" w:rsidP="00761709">
                            <w:pPr>
                              <w:rPr>
                                <w:lang w:val="en-US"/>
                              </w:rPr>
                            </w:pPr>
                            <w:r w:rsidRPr="00E0163C">
                              <w:rPr>
                                <w:lang w:val="en-US"/>
                              </w:rPr>
                              <w:tab/>
                            </w:r>
                            <w:r w:rsidRPr="00E0163C">
                              <w:rPr>
                                <w:lang w:val="en-US"/>
                              </w:rPr>
                              <w:tab/>
                              <w:t>&lt;</w:t>
                            </w:r>
                            <w:proofErr w:type="spellStart"/>
                            <w:r w:rsidRPr="00E0163C">
                              <w:rPr>
                                <w:lang w:val="en-US"/>
                              </w:rPr>
                              <w:t>Cic.OpenOne.Common.Properties.Config</w:t>
                            </w:r>
                            <w:proofErr w:type="spellEnd"/>
                            <w:r w:rsidRPr="00E0163C">
                              <w:rPr>
                                <w:lang w:val="en-US"/>
                              </w:rPr>
                              <w:t>&gt;</w:t>
                            </w:r>
                          </w:p>
                          <w:p w14:paraId="32F91D9A" w14:textId="77777777" w:rsidR="00643150" w:rsidRPr="00E0163C" w:rsidRDefault="00643150" w:rsidP="00761709">
                            <w:pPr>
                              <w:rPr>
                                <w:lang w:val="en-US"/>
                              </w:rPr>
                            </w:pPr>
                          </w:p>
                          <w:p w14:paraId="19F17464"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OpenLeaseConnectionStringDirect</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5F0AD2D4"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 xml:space="preserve">False&lt;/value&gt; </w:t>
                            </w:r>
                          </w:p>
                          <w:p w14:paraId="3D46F931" w14:textId="77777777" w:rsidR="00643150" w:rsidRPr="00E0163C" w:rsidRDefault="00643150" w:rsidP="00761709">
                            <w:pPr>
                              <w:rPr>
                                <w:lang w:val="en-US"/>
                              </w:rPr>
                            </w:pPr>
                            <w:r w:rsidRPr="00E0163C">
                              <w:rPr>
                                <w:lang w:val="en-US"/>
                              </w:rPr>
                              <w:tab/>
                            </w:r>
                            <w:r w:rsidRPr="00E0163C">
                              <w:rPr>
                                <w:lang w:val="en-US"/>
                              </w:rPr>
                              <w:tab/>
                              <w:t>&lt;/setting&gt;</w:t>
                            </w:r>
                          </w:p>
                          <w:p w14:paraId="66D28F09"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OpenLeaseConnectionStringOraClientHome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36C63BFD"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OraHome112_64&lt;/value&gt;</w:t>
                            </w:r>
                          </w:p>
                          <w:p w14:paraId="6DF82C14" w14:textId="77777777" w:rsidR="00643150" w:rsidRPr="00E0163C" w:rsidRDefault="00643150" w:rsidP="00761709">
                            <w:pPr>
                              <w:rPr>
                                <w:lang w:val="en-US"/>
                              </w:rPr>
                            </w:pPr>
                            <w:r w:rsidRPr="00E0163C">
                              <w:rPr>
                                <w:lang w:val="en-US"/>
                              </w:rPr>
                              <w:tab/>
                            </w:r>
                            <w:r w:rsidRPr="00E0163C">
                              <w:rPr>
                                <w:lang w:val="en-US"/>
                              </w:rPr>
                              <w:tab/>
                              <w:t>&lt;/setting&gt;</w:t>
                            </w:r>
                          </w:p>
                          <w:p w14:paraId="64BFECEE"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OpenLeaseConnectionStringDataSource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31F1556E" w14:textId="1AB04761" w:rsidR="00643150" w:rsidRPr="00E0163C" w:rsidRDefault="00643150" w:rsidP="00761709">
                            <w:pPr>
                              <w:rPr>
                                <w:lang w:val="en-US"/>
                              </w:rPr>
                            </w:pPr>
                            <w:r w:rsidRPr="00E0163C">
                              <w:rPr>
                                <w:lang w:val="en-US"/>
                              </w:rPr>
                              <w:tab/>
                            </w:r>
                            <w:r w:rsidRPr="00E0163C">
                              <w:rPr>
                                <w:lang w:val="en-US"/>
                              </w:rPr>
                              <w:tab/>
                            </w:r>
                            <w:r w:rsidRPr="00E0163C">
                              <w:rPr>
                                <w:lang w:val="en-US"/>
                              </w:rPr>
                              <w:tab/>
                              <w:t>&lt;value&gt;XXX.CH.HEDANI.NET&lt;/value&gt;</w:t>
                            </w:r>
                          </w:p>
                          <w:p w14:paraId="1267372D" w14:textId="77777777" w:rsidR="00643150" w:rsidRPr="00E0163C" w:rsidRDefault="00643150" w:rsidP="00761709">
                            <w:pPr>
                              <w:rPr>
                                <w:lang w:val="en-US"/>
                              </w:rPr>
                            </w:pPr>
                            <w:r w:rsidRPr="00E0163C">
                              <w:rPr>
                                <w:lang w:val="en-US"/>
                              </w:rPr>
                              <w:tab/>
                            </w:r>
                            <w:r w:rsidRPr="00E0163C">
                              <w:rPr>
                                <w:lang w:val="en-US"/>
                              </w:rPr>
                              <w:tab/>
                              <w:t>&lt;/setting&gt;</w:t>
                            </w:r>
                          </w:p>
                          <w:p w14:paraId="1CBC8780"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OpenLeaseConnectionStringUserId</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07A6FE4A"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spellStart"/>
                            <w:proofErr w:type="gramEnd"/>
                            <w:r w:rsidRPr="00E0163C">
                              <w:rPr>
                                <w:lang w:val="en-US"/>
                              </w:rPr>
                              <w:t>cic</w:t>
                            </w:r>
                            <w:proofErr w:type="spellEnd"/>
                            <w:r w:rsidRPr="00E0163C">
                              <w:rPr>
                                <w:lang w:val="en-US"/>
                              </w:rPr>
                              <w:t>&lt;/value&gt;</w:t>
                            </w:r>
                          </w:p>
                          <w:p w14:paraId="2C76069F" w14:textId="77777777" w:rsidR="00643150" w:rsidRPr="00E0163C" w:rsidRDefault="00643150" w:rsidP="00761709">
                            <w:pPr>
                              <w:rPr>
                                <w:lang w:val="en-US"/>
                              </w:rPr>
                            </w:pPr>
                            <w:r w:rsidRPr="00E0163C">
                              <w:rPr>
                                <w:lang w:val="en-US"/>
                              </w:rPr>
                              <w:tab/>
                            </w:r>
                            <w:r w:rsidRPr="00E0163C">
                              <w:rPr>
                                <w:lang w:val="en-US"/>
                              </w:rPr>
                              <w:tab/>
                              <w:t>&lt;/setting&gt;</w:t>
                            </w:r>
                          </w:p>
                          <w:p w14:paraId="46E8BBE8"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OpenLeaseConnectionStringPassword</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697D8B52"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SKYE&lt;/value&gt;</w:t>
                            </w:r>
                          </w:p>
                          <w:p w14:paraId="1056B30A" w14:textId="77777777" w:rsidR="00643150" w:rsidRPr="00E0163C" w:rsidRDefault="00643150" w:rsidP="00761709">
                            <w:pPr>
                              <w:rPr>
                                <w:lang w:val="en-US"/>
                              </w:rPr>
                            </w:pPr>
                            <w:r w:rsidRPr="00E0163C">
                              <w:rPr>
                                <w:lang w:val="en-US"/>
                              </w:rPr>
                              <w:tab/>
                            </w:r>
                            <w:r w:rsidRPr="00E0163C">
                              <w:rPr>
                                <w:lang w:val="en-US"/>
                              </w:rPr>
                              <w:tab/>
                              <w:t>&lt;/setting&gt;</w:t>
                            </w:r>
                          </w:p>
                          <w:p w14:paraId="691F4FD6"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OpenLeaseConnectionStringPlainPassword</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7146B056"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False&lt;/value&gt;</w:t>
                            </w:r>
                          </w:p>
                          <w:p w14:paraId="3FE7CD27" w14:textId="77777777" w:rsidR="00643150" w:rsidRPr="00E0163C" w:rsidRDefault="00643150" w:rsidP="00761709">
                            <w:pPr>
                              <w:rPr>
                                <w:lang w:val="en-US"/>
                              </w:rPr>
                            </w:pPr>
                            <w:r w:rsidRPr="00E0163C">
                              <w:rPr>
                                <w:lang w:val="en-US"/>
                              </w:rPr>
                              <w:tab/>
                            </w:r>
                            <w:r w:rsidRPr="00E0163C">
                              <w:rPr>
                                <w:lang w:val="en-US"/>
                              </w:rPr>
                              <w:tab/>
                              <w:t>&lt;/setting&gt;</w:t>
                            </w:r>
                          </w:p>
                          <w:p w14:paraId="3AB61906"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DatasourceProviderName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76EADC6F"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&lt;value&gt;</w:t>
                            </w:r>
                            <w:proofErr w:type="spellStart"/>
                            <w:r w:rsidRPr="00E0163C">
                              <w:rPr>
                                <w:lang w:val="en-US"/>
                              </w:rPr>
                              <w:t>Devart.Data.Oracle</w:t>
                            </w:r>
                            <w:proofErr w:type="spellEnd"/>
                            <w:r w:rsidRPr="00E0163C">
                              <w:rPr>
                                <w:lang w:val="en-US"/>
                              </w:rPr>
                              <w:t>&lt;/value&gt;</w:t>
                            </w:r>
                          </w:p>
                          <w:p w14:paraId="2B1785B0" w14:textId="77777777" w:rsidR="00643150" w:rsidRPr="00E0163C" w:rsidRDefault="00643150" w:rsidP="00761709">
                            <w:pPr>
                              <w:rPr>
                                <w:lang w:val="en-US"/>
                              </w:rPr>
                            </w:pPr>
                            <w:r w:rsidRPr="00E0163C">
                              <w:rPr>
                                <w:lang w:val="en-US"/>
                              </w:rPr>
                              <w:tab/>
                            </w:r>
                            <w:r w:rsidRPr="00E0163C">
                              <w:rPr>
                                <w:lang w:val="en-US"/>
                              </w:rPr>
                              <w:tab/>
                              <w:t>&lt;/setting&gt;</w:t>
                            </w:r>
                          </w:p>
                          <w:p w14:paraId="4070720D"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DBConnectionTimeout</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34D430A5"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30&lt;/value&gt;</w:t>
                            </w:r>
                          </w:p>
                          <w:p w14:paraId="4B5AEE33" w14:textId="77777777" w:rsidR="00643150" w:rsidRPr="00E0163C" w:rsidRDefault="00643150" w:rsidP="00761709">
                            <w:pPr>
                              <w:rPr>
                                <w:lang w:val="en-US"/>
                              </w:rPr>
                            </w:pPr>
                            <w:r w:rsidRPr="00E0163C">
                              <w:rPr>
                                <w:lang w:val="en-US"/>
                              </w:rPr>
                              <w:tab/>
                            </w:r>
                            <w:r w:rsidRPr="00E0163C">
                              <w:rPr>
                                <w:lang w:val="en-US"/>
                              </w:rPr>
                              <w:tab/>
                              <w:t>&lt;/setting&gt;</w:t>
                            </w:r>
                          </w:p>
                          <w:p w14:paraId="7A710692"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DBValidateConnection</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5D160C65" w14:textId="77777777" w:rsidR="00643150" w:rsidRPr="00DA2666" w:rsidRDefault="00643150" w:rsidP="00761709">
                            <w:pPr>
                              <w:rPr>
                                <w:lang w:val="en-US"/>
                              </w:rPr>
                            </w:pPr>
                            <w:r w:rsidRPr="00E0163C">
                              <w:rPr>
                                <w:lang w:val="en-US"/>
                              </w:rPr>
                              <w:tab/>
                            </w:r>
                            <w:r w:rsidRPr="00E0163C">
                              <w:rPr>
                                <w:lang w:val="en-US"/>
                              </w:rPr>
                              <w:tab/>
                            </w:r>
                            <w:r w:rsidRPr="00E0163C">
                              <w:rPr>
                                <w:lang w:val="en-US"/>
                              </w:rPr>
                              <w:tab/>
                            </w:r>
                            <w:r w:rsidRPr="00DA2666">
                              <w:rPr>
                                <w:lang w:val="en-US"/>
                              </w:rPr>
                              <w:t>&lt;</w:t>
                            </w:r>
                            <w:proofErr w:type="gramStart"/>
                            <w:r w:rsidRPr="00DA2666">
                              <w:rPr>
                                <w:lang w:val="en-US"/>
                              </w:rPr>
                              <w:t>value&gt;</w:t>
                            </w:r>
                            <w:proofErr w:type="gramEnd"/>
                            <w:r w:rsidRPr="00DA2666">
                              <w:rPr>
                                <w:lang w:val="en-US"/>
                              </w:rPr>
                              <w:t>false&lt;/value&gt;</w:t>
                            </w:r>
                          </w:p>
                          <w:p w14:paraId="31E65430" w14:textId="77777777" w:rsidR="00643150" w:rsidRPr="00E0163C" w:rsidRDefault="00643150" w:rsidP="00761709">
                            <w:pPr>
                              <w:rPr>
                                <w:lang w:val="en-US"/>
                              </w:rPr>
                            </w:pPr>
                            <w:r w:rsidRPr="00DA2666">
                              <w:rPr>
                                <w:lang w:val="en-US"/>
                              </w:rPr>
                              <w:tab/>
                            </w:r>
                            <w:r w:rsidRPr="00DA2666">
                              <w:rPr>
                                <w:lang w:val="en-US"/>
                              </w:rPr>
                              <w:tab/>
                            </w:r>
                            <w:r w:rsidRPr="00E0163C">
                              <w:rPr>
                                <w:lang w:val="en-US"/>
                              </w:rPr>
                              <w:t>&lt;/setting&gt;</w:t>
                            </w:r>
                          </w:p>
                          <w:p w14:paraId="6C387294"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DBMinPoolSize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4C9079FF"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10&lt;/value&gt;</w:t>
                            </w:r>
                          </w:p>
                          <w:p w14:paraId="5DA50A92" w14:textId="77777777" w:rsidR="00643150" w:rsidRPr="00E0163C" w:rsidRDefault="00643150" w:rsidP="00761709">
                            <w:pPr>
                              <w:rPr>
                                <w:lang w:val="en-US"/>
                              </w:rPr>
                            </w:pPr>
                            <w:r w:rsidRPr="00E0163C">
                              <w:rPr>
                                <w:lang w:val="en-US"/>
                              </w:rPr>
                              <w:tab/>
                            </w:r>
                            <w:r w:rsidRPr="00E0163C">
                              <w:rPr>
                                <w:lang w:val="en-US"/>
                              </w:rPr>
                              <w:tab/>
                              <w:t>&lt;/setting&gt;</w:t>
                            </w:r>
                          </w:p>
                          <w:p w14:paraId="1F936233"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DBMaxPoolSize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742B0C3A"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100&lt;/value&gt;</w:t>
                            </w:r>
                          </w:p>
                          <w:p w14:paraId="3280F4C6" w14:textId="77777777" w:rsidR="00643150" w:rsidRPr="00E0163C" w:rsidRDefault="00643150" w:rsidP="00761709">
                            <w:pPr>
                              <w:rPr>
                                <w:lang w:val="en-US"/>
                              </w:rPr>
                            </w:pPr>
                            <w:r w:rsidRPr="00E0163C">
                              <w:rPr>
                                <w:lang w:val="en-US"/>
                              </w:rPr>
                              <w:tab/>
                            </w:r>
                            <w:r w:rsidRPr="00E0163C">
                              <w:rPr>
                                <w:lang w:val="en-US"/>
                              </w:rPr>
                              <w:tab/>
                              <w:t>&lt;/setting&gt;</w:t>
                            </w:r>
                          </w:p>
                          <w:p w14:paraId="183B1265"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DBStatementCacheSize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2D3D6497"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5&lt;/value&gt;</w:t>
                            </w:r>
                          </w:p>
                          <w:p w14:paraId="2748BBAA" w14:textId="77777777" w:rsidR="00643150" w:rsidRPr="00E0163C" w:rsidRDefault="00643150" w:rsidP="00761709">
                            <w:pPr>
                              <w:rPr>
                                <w:lang w:val="en-US"/>
                              </w:rPr>
                            </w:pPr>
                            <w:r w:rsidRPr="00E0163C">
                              <w:rPr>
                                <w:lang w:val="en-US"/>
                              </w:rPr>
                              <w:tab/>
                            </w:r>
                            <w:r w:rsidRPr="00E0163C">
                              <w:rPr>
                                <w:lang w:val="en-US"/>
                              </w:rPr>
                              <w:tab/>
                              <w:t>&lt;/setting&gt;</w:t>
                            </w:r>
                          </w:p>
                          <w:p w14:paraId="2C543530"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PreSharedKeyType</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35893067"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MA&lt;/value&gt;</w:t>
                            </w:r>
                          </w:p>
                          <w:p w14:paraId="6B12C192" w14:textId="77777777" w:rsidR="00643150" w:rsidRPr="00E0163C" w:rsidRDefault="00643150" w:rsidP="00761709">
                            <w:pPr>
                              <w:rPr>
                                <w:lang w:val="en-US"/>
                              </w:rPr>
                            </w:pPr>
                            <w:r w:rsidRPr="00E0163C">
                              <w:rPr>
                                <w:lang w:val="en-US"/>
                              </w:rPr>
                              <w:tab/>
                            </w:r>
                            <w:r w:rsidRPr="00E0163C">
                              <w:rPr>
                                <w:lang w:val="en-US"/>
                              </w:rPr>
                              <w:tab/>
                              <w:t>&lt;/setting&gt;</w:t>
                            </w:r>
                          </w:p>
                          <w:p w14:paraId="4998FC4B"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PreSharedKeyPath</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0D13A5A3"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INTEROP/LOGINKONTEXT/PSK&lt;/value&gt;</w:t>
                            </w:r>
                          </w:p>
                          <w:p w14:paraId="45C61044" w14:textId="77777777" w:rsidR="00643150" w:rsidRPr="00DA2666" w:rsidRDefault="00643150" w:rsidP="00761709">
                            <w:pPr>
                              <w:rPr>
                                <w:lang w:val="en-US"/>
                              </w:rPr>
                            </w:pPr>
                            <w:r w:rsidRPr="00E0163C">
                              <w:rPr>
                                <w:lang w:val="en-US"/>
                              </w:rPr>
                              <w:tab/>
                            </w:r>
                            <w:r w:rsidRPr="00E0163C">
                              <w:rPr>
                                <w:lang w:val="en-US"/>
                              </w:rPr>
                              <w:tab/>
                            </w:r>
                            <w:r w:rsidRPr="00DA2666">
                              <w:rPr>
                                <w:lang w:val="en-US"/>
                              </w:rPr>
                              <w:t>&lt;/setting&gt;</w:t>
                            </w:r>
                          </w:p>
                          <w:p w14:paraId="5A6AE76E" w14:textId="77777777" w:rsidR="00643150" w:rsidRPr="00E0163C" w:rsidRDefault="00643150" w:rsidP="00761709">
                            <w:pPr>
                              <w:rPr>
                                <w:lang w:val="en-US"/>
                              </w:rPr>
                            </w:pPr>
                            <w:r w:rsidRPr="00DA2666">
                              <w:rPr>
                                <w:lang w:val="en-US"/>
                              </w:rPr>
                              <w:tab/>
                            </w:r>
                            <w:r w:rsidRPr="00DA2666">
                              <w:rPr>
                                <w:lang w:val="en-US"/>
                              </w:rPr>
                              <w:tab/>
                            </w:r>
                            <w:r w:rsidRPr="00E0163C">
                              <w:rPr>
                                <w:lang w:val="en-US"/>
                              </w:rPr>
                              <w:t>&lt;setting name="</w:t>
                            </w:r>
                            <w:proofErr w:type="spellStart"/>
                            <w:r w:rsidRPr="00E0163C">
                              <w:rPr>
                                <w:lang w:val="en-US"/>
                              </w:rPr>
                              <w:t>SoapLoggingEnabled</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523D41EC"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True&lt;/value&gt;</w:t>
                            </w:r>
                          </w:p>
                          <w:p w14:paraId="1316E835" w14:textId="77777777" w:rsidR="00643150" w:rsidRPr="00E0163C" w:rsidRDefault="00643150" w:rsidP="00761709">
                            <w:pPr>
                              <w:rPr>
                                <w:lang w:val="en-US"/>
                              </w:rPr>
                            </w:pPr>
                            <w:r w:rsidRPr="00E0163C">
                              <w:rPr>
                                <w:lang w:val="en-US"/>
                              </w:rPr>
                              <w:tab/>
                            </w:r>
                            <w:r w:rsidRPr="00E0163C">
                              <w:rPr>
                                <w:lang w:val="en-US"/>
                              </w:rPr>
                              <w:tab/>
                              <w:t>&lt;/setting&gt;</w:t>
                            </w:r>
                          </w:p>
                          <w:p w14:paraId="70D6FB30" w14:textId="77777777" w:rsidR="00643150" w:rsidRPr="00E0163C" w:rsidRDefault="00643150" w:rsidP="00761709">
                            <w:pPr>
                              <w:rPr>
                                <w:lang w:val="en-US"/>
                              </w:rPr>
                            </w:pPr>
                            <w:r w:rsidRPr="00E0163C">
                              <w:rPr>
                                <w:lang w:val="en-US"/>
                              </w:rPr>
                              <w:t xml:space="preserve">  </w:t>
                            </w:r>
                            <w:r w:rsidRPr="00E0163C">
                              <w:rPr>
                                <w:lang w:val="en-US"/>
                              </w:rPr>
                              <w:tab/>
                            </w:r>
                            <w:r w:rsidRPr="00E0163C">
                              <w:rPr>
                                <w:lang w:val="en-US"/>
                              </w:rPr>
                              <w:tab/>
                              <w:t>&lt;setting name="</w:t>
                            </w:r>
                            <w:proofErr w:type="spellStart"/>
                            <w:r w:rsidRPr="00E0163C">
                              <w:rPr>
                                <w:lang w:val="en-US"/>
                              </w:rPr>
                              <w:t>SoapLoggingEnabledAuskunft</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026F5AA6" w14:textId="77777777" w:rsidR="00643150" w:rsidRPr="00E0163C" w:rsidRDefault="00643150" w:rsidP="00761709">
                            <w:pPr>
                              <w:rPr>
                                <w:lang w:val="en-US"/>
                              </w:rPr>
                            </w:pPr>
                            <w:r w:rsidRPr="00E0163C">
                              <w:rPr>
                                <w:lang w:val="en-US"/>
                              </w:rPr>
                              <w:t xml:space="preserve">    </w:t>
                            </w:r>
                            <w:r w:rsidRPr="00E0163C">
                              <w:rPr>
                                <w:lang w:val="en-US"/>
                              </w:rPr>
                              <w:tab/>
                            </w:r>
                            <w:r w:rsidRPr="00E0163C">
                              <w:rPr>
                                <w:lang w:val="en-US"/>
                              </w:rPr>
                              <w:tab/>
                              <w:t>&lt;</w:t>
                            </w:r>
                            <w:proofErr w:type="gramStart"/>
                            <w:r w:rsidRPr="00E0163C">
                              <w:rPr>
                                <w:lang w:val="en-US"/>
                              </w:rPr>
                              <w:t>value&gt;</w:t>
                            </w:r>
                            <w:proofErr w:type="gramEnd"/>
                            <w:r w:rsidRPr="00E0163C">
                              <w:rPr>
                                <w:lang w:val="en-US"/>
                              </w:rPr>
                              <w:t>True&lt;/value&gt;</w:t>
                            </w:r>
                          </w:p>
                          <w:p w14:paraId="04F54FAD" w14:textId="77777777" w:rsidR="00643150" w:rsidRPr="00E0163C" w:rsidRDefault="00643150" w:rsidP="00761709">
                            <w:pPr>
                              <w:rPr>
                                <w:lang w:val="en-US"/>
                              </w:rPr>
                            </w:pPr>
                            <w:r w:rsidRPr="004A79BC">
                              <w:rPr>
                                <w:lang w:val="en-US"/>
                              </w:rPr>
                              <w:t xml:space="preserve">  </w:t>
                            </w:r>
                            <w:r w:rsidRPr="004A79BC">
                              <w:rPr>
                                <w:lang w:val="en-US"/>
                              </w:rPr>
                              <w:tab/>
                            </w:r>
                            <w:r w:rsidRPr="004A79BC">
                              <w:rPr>
                                <w:lang w:val="en-US"/>
                              </w:rPr>
                              <w:tab/>
                            </w:r>
                            <w:r w:rsidRPr="00E0163C">
                              <w:rPr>
                                <w:lang w:val="en-US"/>
                              </w:rPr>
                              <w:t xml:space="preserve">&lt;/setting&gt; </w:t>
                            </w:r>
                          </w:p>
                          <w:p w14:paraId="2373AF79" w14:textId="360C750C" w:rsidR="00643150" w:rsidRPr="00E0163C" w:rsidRDefault="00643150" w:rsidP="00761709">
                            <w:pPr>
                              <w:rPr>
                                <w:lang w:val="en-US"/>
                              </w:rPr>
                            </w:pPr>
                            <w:r w:rsidRPr="00E0163C">
                              <w:rPr>
                                <w:lang w:val="en-US"/>
                              </w:rPr>
                              <w:tab/>
                              <w:t>&lt;/</w:t>
                            </w:r>
                            <w:proofErr w:type="spellStart"/>
                            <w:r w:rsidRPr="00E0163C">
                              <w:rPr>
                                <w:lang w:val="en-US"/>
                              </w:rPr>
                              <w:t>Cic.OpenOne.Common.Properties.Config</w:t>
                            </w:r>
                            <w:proofErr w:type="spellEnd"/>
                            <w:r w:rsidRPr="00E0163C">
                              <w:rPr>
                                <w:lang w:val="en-US"/>
                              </w:rPr>
                              <w:t xml:space="preserve">&gt;                </w:t>
                            </w:r>
                          </w:p>
                          <w:p w14:paraId="281F7D90" w14:textId="77777777" w:rsidR="00643150" w:rsidRPr="00E0163C" w:rsidRDefault="00643150" w:rsidP="00761709">
                            <w:pPr>
                              <w:rPr>
                                <w:lang w:val="en-US"/>
                              </w:rPr>
                            </w:pPr>
                            <w:r w:rsidRPr="00E0163C">
                              <w:rPr>
                                <w:lang w:val="en-US"/>
                              </w:rPr>
                              <w:tab/>
                              <w:t>&lt;</w:t>
                            </w:r>
                            <w:proofErr w:type="spellStart"/>
                            <w:r w:rsidRPr="00E0163C">
                              <w:rPr>
                                <w:lang w:val="en-US"/>
                              </w:rPr>
                              <w:t>Cic.OpenOne.GateBANKNOW.Common.Settings</w:t>
                            </w:r>
                            <w:proofErr w:type="spellEnd"/>
                            <w:r w:rsidRPr="00E0163C">
                              <w:rPr>
                                <w:lang w:val="en-US"/>
                              </w:rPr>
                              <w:t>&gt;</w:t>
                            </w:r>
                          </w:p>
                          <w:p w14:paraId="5B20D786"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NotificationGatewaySmtpServer</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15F92432" w14:textId="10C895FF" w:rsidR="00643150" w:rsidRPr="00E0163C" w:rsidRDefault="00643150" w:rsidP="00761709">
                            <w:pPr>
                              <w:rPr>
                                <w:lang w:val="en-US"/>
                              </w:rPr>
                            </w:pPr>
                            <w:r w:rsidRPr="00E0163C">
                              <w:rPr>
                                <w:lang w:val="en-US"/>
                              </w:rPr>
                              <w:tab/>
                            </w:r>
                            <w:r w:rsidRPr="00E0163C">
                              <w:rPr>
                                <w:lang w:val="en-US"/>
                              </w:rPr>
                              <w:tab/>
                            </w:r>
                            <w:r w:rsidRPr="00E0163C">
                              <w:rPr>
                                <w:lang w:val="en-US"/>
                              </w:rPr>
                              <w:tab/>
                              <w:t>&lt;value&gt;XXX.csintra.net&lt;/value&gt;</w:t>
                            </w:r>
                          </w:p>
                          <w:p w14:paraId="11EE56F4" w14:textId="77777777" w:rsidR="00643150" w:rsidRPr="00E0163C" w:rsidRDefault="00643150" w:rsidP="00761709">
                            <w:pPr>
                              <w:rPr>
                                <w:lang w:val="en-US"/>
                              </w:rPr>
                            </w:pPr>
                            <w:r w:rsidRPr="00E0163C">
                              <w:rPr>
                                <w:lang w:val="en-US"/>
                              </w:rPr>
                              <w:tab/>
                            </w:r>
                            <w:r w:rsidRPr="00E0163C">
                              <w:rPr>
                                <w:lang w:val="en-US"/>
                              </w:rPr>
                              <w:tab/>
                              <w:t>&lt;/setting&gt;</w:t>
                            </w:r>
                          </w:p>
                          <w:p w14:paraId="7F8A785F"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NotificationGatewaySmtpFaxConnector</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7E38DB61" w14:textId="2E48B7DC" w:rsidR="00643150" w:rsidRPr="00E0163C" w:rsidRDefault="00643150" w:rsidP="00761709">
                            <w:pPr>
                              <w:rPr>
                                <w:lang w:val="en-US"/>
                              </w:rPr>
                            </w:pPr>
                            <w:r w:rsidRPr="00E0163C">
                              <w:rPr>
                                <w:lang w:val="en-US"/>
                              </w:rPr>
                              <w:tab/>
                            </w:r>
                            <w:r w:rsidRPr="00E0163C">
                              <w:rPr>
                                <w:lang w:val="en-US"/>
                              </w:rPr>
                              <w:tab/>
                            </w:r>
                            <w:r w:rsidRPr="00E0163C">
                              <w:rPr>
                                <w:lang w:val="en-US"/>
                              </w:rPr>
                              <w:tab/>
                              <w:t>&lt;value&gt;XXX.bank-now.ch&lt;/value&gt;</w:t>
                            </w:r>
                          </w:p>
                          <w:p w14:paraId="664516A4" w14:textId="77777777" w:rsidR="00643150" w:rsidRPr="00E0163C" w:rsidRDefault="00643150" w:rsidP="00761709">
                            <w:pPr>
                              <w:rPr>
                                <w:lang w:val="en-US"/>
                              </w:rPr>
                            </w:pPr>
                            <w:r w:rsidRPr="00E0163C">
                              <w:rPr>
                                <w:lang w:val="en-US"/>
                              </w:rPr>
                              <w:tab/>
                            </w:r>
                            <w:r w:rsidRPr="00E0163C">
                              <w:rPr>
                                <w:lang w:val="en-US"/>
                              </w:rPr>
                              <w:tab/>
                              <w:t>&lt;/setting&gt;</w:t>
                            </w:r>
                          </w:p>
                          <w:p w14:paraId="03827BE8"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NotificationGatewaySmtpSmsConnector</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3FD81D17" w14:textId="3225B65B" w:rsidR="00643150" w:rsidRPr="00E0163C" w:rsidRDefault="00643150" w:rsidP="00761709">
                            <w:pPr>
                              <w:rPr>
                                <w:lang w:val="en-US"/>
                              </w:rPr>
                            </w:pPr>
                            <w:r w:rsidRPr="00E0163C">
                              <w:rPr>
                                <w:lang w:val="en-US"/>
                              </w:rPr>
                              <w:tab/>
                            </w:r>
                            <w:r w:rsidRPr="00E0163C">
                              <w:rPr>
                                <w:lang w:val="en-US"/>
                              </w:rPr>
                              <w:tab/>
                            </w:r>
                            <w:r w:rsidRPr="00E0163C">
                              <w:rPr>
                                <w:lang w:val="en-US"/>
                              </w:rPr>
                              <w:tab/>
                              <w:t>&lt;value&gt;XXX.credit-suisse.ch&lt;/value&gt;</w:t>
                            </w:r>
                          </w:p>
                          <w:p w14:paraId="60E0E2D4" w14:textId="77777777" w:rsidR="00643150" w:rsidRPr="00E0163C" w:rsidRDefault="00643150" w:rsidP="00761709">
                            <w:pPr>
                              <w:rPr>
                                <w:lang w:val="en-US"/>
                              </w:rPr>
                            </w:pPr>
                            <w:r w:rsidRPr="00E0163C">
                              <w:rPr>
                                <w:lang w:val="en-US"/>
                              </w:rPr>
                              <w:tab/>
                            </w:r>
                            <w:r w:rsidRPr="00E0163C">
                              <w:rPr>
                                <w:lang w:val="en-US"/>
                              </w:rPr>
                              <w:tab/>
                              <w:t>&lt;/setting&gt;</w:t>
                            </w:r>
                          </w:p>
                          <w:p w14:paraId="2E6AD94D" w14:textId="77777777" w:rsidR="00643150" w:rsidRPr="00E0163C" w:rsidRDefault="00643150" w:rsidP="00761709">
                            <w:pPr>
                              <w:rPr>
                                <w:lang w:val="en-US"/>
                              </w:rPr>
                            </w:pPr>
                            <w:r w:rsidRPr="00E0163C">
                              <w:rPr>
                                <w:lang w:val="en-US"/>
                              </w:rPr>
                              <w:tab/>
                            </w:r>
                            <w:r w:rsidRPr="00E0163C">
                              <w:rPr>
                                <w:lang w:val="en-US"/>
                              </w:rPr>
                              <w:tab/>
                              <w:t>&lt;setting name="</w:t>
                            </w:r>
                            <w:proofErr w:type="spellStart"/>
                            <w:r w:rsidRPr="00E0163C">
                              <w:rPr>
                                <w:lang w:val="en-US"/>
                              </w:rPr>
                              <w:t>SQLRetryCount</w:t>
                            </w:r>
                            <w:proofErr w:type="spellEnd"/>
                            <w:r w:rsidRPr="00E0163C">
                              <w:rPr>
                                <w:lang w:val="en-US"/>
                              </w:rPr>
                              <w:t xml:space="preserve">" </w:t>
                            </w:r>
                            <w:proofErr w:type="spellStart"/>
                            <w:r w:rsidRPr="00E0163C">
                              <w:rPr>
                                <w:lang w:val="en-US"/>
                              </w:rPr>
                              <w:t>serializeAs</w:t>
                            </w:r>
                            <w:proofErr w:type="spellEnd"/>
                            <w:r w:rsidRPr="00E0163C">
                              <w:rPr>
                                <w:lang w:val="en-US"/>
                              </w:rPr>
                              <w:t>="String"&gt;</w:t>
                            </w:r>
                          </w:p>
                          <w:p w14:paraId="541F233B"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1&lt;/value&gt;</w:t>
                            </w:r>
                          </w:p>
                          <w:p w14:paraId="49977A7B" w14:textId="77777777" w:rsidR="00643150" w:rsidRPr="00E0163C" w:rsidRDefault="00643150" w:rsidP="00761709">
                            <w:pPr>
                              <w:rPr>
                                <w:lang w:val="en-US"/>
                              </w:rPr>
                            </w:pPr>
                            <w:r w:rsidRPr="004A79BC">
                              <w:rPr>
                                <w:lang w:val="en-US"/>
                              </w:rPr>
                              <w:tab/>
                            </w:r>
                            <w:r w:rsidRPr="004A79BC">
                              <w:rPr>
                                <w:lang w:val="en-US"/>
                              </w:rPr>
                              <w:tab/>
                            </w:r>
                            <w:r w:rsidRPr="00E0163C">
                              <w:rPr>
                                <w:lang w:val="en-US"/>
                              </w:rPr>
                              <w:t>&lt;/setting&gt;</w:t>
                            </w:r>
                          </w:p>
                          <w:p w14:paraId="534297AD" w14:textId="77777777" w:rsidR="00643150" w:rsidRPr="00E0163C" w:rsidRDefault="00643150" w:rsidP="00761709">
                            <w:pPr>
                              <w:rPr>
                                <w:lang w:val="en-US"/>
                              </w:rPr>
                            </w:pPr>
                            <w:r w:rsidRPr="00E0163C">
                              <w:rPr>
                                <w:lang w:val="en-US"/>
                              </w:rPr>
                              <w:tab/>
                              <w:t>&lt;/</w:t>
                            </w:r>
                            <w:proofErr w:type="spellStart"/>
                            <w:r w:rsidRPr="00E0163C">
                              <w:rPr>
                                <w:lang w:val="en-US"/>
                              </w:rPr>
                              <w:t>Cic.OpenOne.GateBANKNOW.Common.Settings</w:t>
                            </w:r>
                            <w:proofErr w:type="spellEnd"/>
                            <w:r w:rsidRPr="00E0163C">
                              <w:rPr>
                                <w:lang w:val="en-US"/>
                              </w:rPr>
                              <w:t>&gt;</w:t>
                            </w:r>
                          </w:p>
                          <w:p w14:paraId="7BE08299" w14:textId="3CC19D44" w:rsidR="00643150" w:rsidRPr="005E2AAB" w:rsidRDefault="00643150" w:rsidP="00761709">
                            <w:r w:rsidRPr="00E0163C">
                              <w:rPr>
                                <w:lang w:val="en-US"/>
                              </w:rPr>
                              <w:tab/>
                            </w:r>
                            <w:r w:rsidRPr="00E0163C">
                              <w:t>&lt;/</w:t>
                            </w:r>
                            <w:proofErr w:type="spellStart"/>
                            <w:r w:rsidRPr="00E0163C">
                              <w:t>applicationSettings</w:t>
                            </w:r>
                            <w:proofErr w:type="spellEnd"/>
                            <w:r w:rsidRPr="00E0163C">
                              <w:t>&gt;</w:t>
                            </w:r>
                            <w:r w:rsidRPr="00E0163C">
                              <w:tab/>
                            </w:r>
                            <w:r w:rsidRPr="005E2AAB">
                              <w:tab/>
                            </w:r>
                          </w:p>
                          <w:p w14:paraId="6EFF1C65" w14:textId="77777777" w:rsidR="00643150" w:rsidRPr="005E2AAB" w:rsidRDefault="00643150" w:rsidP="00761709"/>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feld 22" o:spid="_x0000_s1026" type="#_x0000_t202" style="width:464.25pt;height:6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" fillcolor="#dbe5f1" strokecolor="#95b3d7">
                <v:textbox>
                  <w:txbxContent>
                    <w:p w14:paraId="3C6CD7B9" w14:textId="77777777" w:rsidR="00643150" w:rsidRPr="00E0163C" w:rsidRDefault="00643150" w:rsidP="00761709">
                      <w:pPr>
                        <w:rPr>
                          <w:lang w:val="en-US"/>
                        </w:rPr>
                      </w:pPr>
                      <w:r w:rsidRPr="004A79BC">
                        <w:rPr>
                          <w:lang w:val="en-US"/>
                        </w:rPr>
                        <w:t xml:space="preserve">    </w:t>
                      </w:r>
                      <w:r w:rsidRPr="00E0163C">
                        <w:rPr>
                          <w:lang w:val="en-US"/>
                        </w:rPr>
                        <w:t>&lt;</w:t>
                      </w:r>
                      <w:proofErr w:type="gramStart"/>
                      <w:r w:rsidRPr="00E0163C">
                        <w:rPr>
                          <w:lang w:val="en-US"/>
                        </w:rPr>
                        <w:t>applicationSettings</w:t>
                      </w:r>
                      <w:proofErr w:type="gramEnd"/>
                      <w:r w:rsidRPr="00E0163C">
                        <w:rPr>
                          <w:lang w:val="en-US"/>
                        </w:rPr>
                        <w:t>&gt;</w:t>
                      </w:r>
                    </w:p>
                    <w:p w14:paraId="369CA881" w14:textId="77777777" w:rsidR="00643150" w:rsidRPr="00E0163C" w:rsidRDefault="00643150" w:rsidP="00761709">
                      <w:pPr>
                        <w:rPr>
                          <w:lang w:val="en-US"/>
                        </w:rPr>
                      </w:pPr>
                      <w:r w:rsidRPr="00E0163C">
                        <w:rPr>
                          <w:lang w:val="en-US"/>
                        </w:rPr>
                        <w:tab/>
                      </w:r>
                      <w:r w:rsidRPr="00E0163C">
                        <w:rPr>
                          <w:lang w:val="en-US"/>
                        </w:rPr>
                        <w:tab/>
                        <w:t>&lt;Cic.OpenOne.Common.Properties.Config&gt;</w:t>
                      </w:r>
                    </w:p>
                    <w:p w14:paraId="32F91D9A" w14:textId="77777777" w:rsidR="00643150" w:rsidRPr="00E0163C" w:rsidRDefault="00643150" w:rsidP="00761709">
                      <w:pPr>
                        <w:rPr>
                          <w:lang w:val="en-US"/>
                        </w:rPr>
                      </w:pPr>
                    </w:p>
                    <w:p w14:paraId="19F17464" w14:textId="77777777" w:rsidR="00643150" w:rsidRPr="00E0163C" w:rsidRDefault="00643150" w:rsidP="00761709">
                      <w:pPr>
                        <w:rPr>
                          <w:lang w:val="en-US"/>
                        </w:rPr>
                      </w:pPr>
                      <w:r w:rsidRPr="00E0163C">
                        <w:rPr>
                          <w:lang w:val="en-US"/>
                        </w:rPr>
                        <w:tab/>
                      </w:r>
                      <w:r w:rsidRPr="00E0163C">
                        <w:rPr>
                          <w:lang w:val="en-US"/>
                        </w:rPr>
                        <w:tab/>
                        <w:t>&lt;setting name="OpenLeaseConnectionStringDirect" serializeAs="String"&gt;</w:t>
                      </w:r>
                    </w:p>
                    <w:p w14:paraId="5F0AD2D4"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 xml:space="preserve">False&lt;/value&gt; </w:t>
                      </w:r>
                    </w:p>
                    <w:p w14:paraId="3D46F931" w14:textId="77777777" w:rsidR="00643150" w:rsidRPr="00E0163C" w:rsidRDefault="00643150" w:rsidP="00761709">
                      <w:pPr>
                        <w:rPr>
                          <w:lang w:val="en-US"/>
                        </w:rPr>
                      </w:pPr>
                      <w:r w:rsidRPr="00E0163C">
                        <w:rPr>
                          <w:lang w:val="en-US"/>
                        </w:rPr>
                        <w:tab/>
                      </w:r>
                      <w:r w:rsidRPr="00E0163C">
                        <w:rPr>
                          <w:lang w:val="en-US"/>
                        </w:rPr>
                        <w:tab/>
                        <w:t>&lt;/setting&gt;</w:t>
                      </w:r>
                    </w:p>
                    <w:p w14:paraId="66D28F09" w14:textId="77777777" w:rsidR="00643150" w:rsidRPr="00E0163C" w:rsidRDefault="00643150" w:rsidP="00761709">
                      <w:pPr>
                        <w:rPr>
                          <w:lang w:val="en-US"/>
                        </w:rPr>
                      </w:pPr>
                      <w:r w:rsidRPr="00E0163C">
                        <w:rPr>
                          <w:lang w:val="en-US"/>
                        </w:rPr>
                        <w:tab/>
                      </w:r>
                      <w:r w:rsidRPr="00E0163C">
                        <w:rPr>
                          <w:lang w:val="en-US"/>
                        </w:rPr>
                        <w:tab/>
                        <w:t>&lt;setting name="OpenLeaseConnectionStringOraClientHome" serializeAs="String"&gt;</w:t>
                      </w:r>
                    </w:p>
                    <w:p w14:paraId="36C63BFD"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OraHome112_64&lt;/value&gt;</w:t>
                      </w:r>
                    </w:p>
                    <w:p w14:paraId="6DF82C14" w14:textId="77777777" w:rsidR="00643150" w:rsidRPr="00E0163C" w:rsidRDefault="00643150" w:rsidP="00761709">
                      <w:pPr>
                        <w:rPr>
                          <w:lang w:val="en-US"/>
                        </w:rPr>
                      </w:pPr>
                      <w:r w:rsidRPr="00E0163C">
                        <w:rPr>
                          <w:lang w:val="en-US"/>
                        </w:rPr>
                        <w:tab/>
                      </w:r>
                      <w:r w:rsidRPr="00E0163C">
                        <w:rPr>
                          <w:lang w:val="en-US"/>
                        </w:rPr>
                        <w:tab/>
                        <w:t>&lt;/setting&gt;</w:t>
                      </w:r>
                    </w:p>
                    <w:p w14:paraId="64BFECEE" w14:textId="77777777" w:rsidR="00643150" w:rsidRPr="00E0163C" w:rsidRDefault="00643150" w:rsidP="00761709">
                      <w:pPr>
                        <w:rPr>
                          <w:lang w:val="en-US"/>
                        </w:rPr>
                      </w:pPr>
                      <w:r w:rsidRPr="00E0163C">
                        <w:rPr>
                          <w:lang w:val="en-US"/>
                        </w:rPr>
                        <w:tab/>
                      </w:r>
                      <w:r w:rsidRPr="00E0163C">
                        <w:rPr>
                          <w:lang w:val="en-US"/>
                        </w:rPr>
                        <w:tab/>
                        <w:t>&lt;setting name="OpenLeaseConnectionStringDataSource" serializeAs="String"&gt;</w:t>
                      </w:r>
                    </w:p>
                    <w:p w14:paraId="31F1556E" w14:textId="1AB04761" w:rsidR="00643150" w:rsidRPr="00E0163C" w:rsidRDefault="00643150" w:rsidP="00761709">
                      <w:pPr>
                        <w:rPr>
                          <w:lang w:val="en-US"/>
                        </w:rPr>
                      </w:pPr>
                      <w:r w:rsidRPr="00E0163C">
                        <w:rPr>
                          <w:lang w:val="en-US"/>
                        </w:rPr>
                        <w:tab/>
                      </w:r>
                      <w:r w:rsidRPr="00E0163C">
                        <w:rPr>
                          <w:lang w:val="en-US"/>
                        </w:rPr>
                        <w:tab/>
                      </w:r>
                      <w:r w:rsidRPr="00E0163C">
                        <w:rPr>
                          <w:lang w:val="en-US"/>
                        </w:rPr>
                        <w:tab/>
                        <w:t>&lt;value&gt;XXX.CH.HEDANI.NET&lt;/value&gt;</w:t>
                      </w:r>
                    </w:p>
                    <w:p w14:paraId="1267372D" w14:textId="77777777" w:rsidR="00643150" w:rsidRPr="00E0163C" w:rsidRDefault="00643150" w:rsidP="00761709">
                      <w:pPr>
                        <w:rPr>
                          <w:lang w:val="en-US"/>
                        </w:rPr>
                      </w:pPr>
                      <w:r w:rsidRPr="00E0163C">
                        <w:rPr>
                          <w:lang w:val="en-US"/>
                        </w:rPr>
                        <w:tab/>
                      </w:r>
                      <w:r w:rsidRPr="00E0163C">
                        <w:rPr>
                          <w:lang w:val="en-US"/>
                        </w:rPr>
                        <w:tab/>
                        <w:t>&lt;/setting&gt;</w:t>
                      </w:r>
                    </w:p>
                    <w:p w14:paraId="1CBC8780" w14:textId="77777777" w:rsidR="00643150" w:rsidRPr="00E0163C" w:rsidRDefault="00643150" w:rsidP="00761709">
                      <w:pPr>
                        <w:rPr>
                          <w:lang w:val="en-US"/>
                        </w:rPr>
                      </w:pPr>
                      <w:r w:rsidRPr="00E0163C">
                        <w:rPr>
                          <w:lang w:val="en-US"/>
                        </w:rPr>
                        <w:tab/>
                      </w:r>
                      <w:r w:rsidRPr="00E0163C">
                        <w:rPr>
                          <w:lang w:val="en-US"/>
                        </w:rPr>
                        <w:tab/>
                        <w:t>&lt;setting name="OpenLeaseConnectionStringUserId" serializeAs="String"&gt;</w:t>
                      </w:r>
                    </w:p>
                    <w:p w14:paraId="07A6FE4A"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cic&lt;/value&gt;</w:t>
                      </w:r>
                    </w:p>
                    <w:p w14:paraId="2C76069F" w14:textId="77777777" w:rsidR="00643150" w:rsidRPr="00E0163C" w:rsidRDefault="00643150" w:rsidP="00761709">
                      <w:pPr>
                        <w:rPr>
                          <w:lang w:val="en-US"/>
                        </w:rPr>
                      </w:pPr>
                      <w:r w:rsidRPr="00E0163C">
                        <w:rPr>
                          <w:lang w:val="en-US"/>
                        </w:rPr>
                        <w:tab/>
                      </w:r>
                      <w:r w:rsidRPr="00E0163C">
                        <w:rPr>
                          <w:lang w:val="en-US"/>
                        </w:rPr>
                        <w:tab/>
                        <w:t>&lt;/setting&gt;</w:t>
                      </w:r>
                    </w:p>
                    <w:p w14:paraId="46E8BBE8" w14:textId="77777777" w:rsidR="00643150" w:rsidRPr="00E0163C" w:rsidRDefault="00643150" w:rsidP="00761709">
                      <w:pPr>
                        <w:rPr>
                          <w:lang w:val="en-US"/>
                        </w:rPr>
                      </w:pPr>
                      <w:r w:rsidRPr="00E0163C">
                        <w:rPr>
                          <w:lang w:val="en-US"/>
                        </w:rPr>
                        <w:tab/>
                      </w:r>
                      <w:r w:rsidRPr="00E0163C">
                        <w:rPr>
                          <w:lang w:val="en-US"/>
                        </w:rPr>
                        <w:tab/>
                        <w:t>&lt;setting name="OpenLeaseConnectionStringPassword" serializeAs="String"&gt;</w:t>
                      </w:r>
                    </w:p>
                    <w:p w14:paraId="697D8B52"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SKYE&lt;/value&gt;</w:t>
                      </w:r>
                    </w:p>
                    <w:p w14:paraId="1056B30A" w14:textId="77777777" w:rsidR="00643150" w:rsidRPr="00E0163C" w:rsidRDefault="00643150" w:rsidP="00761709">
                      <w:pPr>
                        <w:rPr>
                          <w:lang w:val="en-US"/>
                        </w:rPr>
                      </w:pPr>
                      <w:r w:rsidRPr="00E0163C">
                        <w:rPr>
                          <w:lang w:val="en-US"/>
                        </w:rPr>
                        <w:tab/>
                      </w:r>
                      <w:r w:rsidRPr="00E0163C">
                        <w:rPr>
                          <w:lang w:val="en-US"/>
                        </w:rPr>
                        <w:tab/>
                        <w:t>&lt;/setting&gt;</w:t>
                      </w:r>
                    </w:p>
                    <w:p w14:paraId="691F4FD6" w14:textId="77777777" w:rsidR="00643150" w:rsidRPr="00E0163C" w:rsidRDefault="00643150" w:rsidP="00761709">
                      <w:pPr>
                        <w:rPr>
                          <w:lang w:val="en-US"/>
                        </w:rPr>
                      </w:pPr>
                      <w:r w:rsidRPr="00E0163C">
                        <w:rPr>
                          <w:lang w:val="en-US"/>
                        </w:rPr>
                        <w:tab/>
                      </w:r>
                      <w:r w:rsidRPr="00E0163C">
                        <w:rPr>
                          <w:lang w:val="en-US"/>
                        </w:rPr>
                        <w:tab/>
                        <w:t>&lt;setting name="OpenLeaseConnectionStringPlainPassword" serializeAs="String"&gt;</w:t>
                      </w:r>
                    </w:p>
                    <w:p w14:paraId="7146B056"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False&lt;/value&gt;</w:t>
                      </w:r>
                    </w:p>
                    <w:p w14:paraId="3FE7CD27" w14:textId="77777777" w:rsidR="00643150" w:rsidRPr="00E0163C" w:rsidRDefault="00643150" w:rsidP="00761709">
                      <w:pPr>
                        <w:rPr>
                          <w:lang w:val="en-US"/>
                        </w:rPr>
                      </w:pPr>
                      <w:r w:rsidRPr="00E0163C">
                        <w:rPr>
                          <w:lang w:val="en-US"/>
                        </w:rPr>
                        <w:tab/>
                      </w:r>
                      <w:r w:rsidRPr="00E0163C">
                        <w:rPr>
                          <w:lang w:val="en-US"/>
                        </w:rPr>
                        <w:tab/>
                        <w:t>&lt;/setting&gt;</w:t>
                      </w:r>
                    </w:p>
                    <w:p w14:paraId="3AB61906" w14:textId="77777777" w:rsidR="00643150" w:rsidRPr="00E0163C" w:rsidRDefault="00643150" w:rsidP="00761709">
                      <w:pPr>
                        <w:rPr>
                          <w:lang w:val="en-US"/>
                        </w:rPr>
                      </w:pPr>
                      <w:r w:rsidRPr="00E0163C">
                        <w:rPr>
                          <w:lang w:val="en-US"/>
                        </w:rPr>
                        <w:tab/>
                      </w:r>
                      <w:r w:rsidRPr="00E0163C">
                        <w:rPr>
                          <w:lang w:val="en-US"/>
                        </w:rPr>
                        <w:tab/>
                        <w:t>&lt;setting name="DatasourceProviderName" serializeAs="String"&gt;</w:t>
                      </w:r>
                    </w:p>
                    <w:p w14:paraId="76EADC6F"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&lt;value&gt;Devart.Data.Oracle&lt;/value&gt;</w:t>
                      </w:r>
                    </w:p>
                    <w:p w14:paraId="2B1785B0" w14:textId="77777777" w:rsidR="00643150" w:rsidRPr="00E0163C" w:rsidRDefault="00643150" w:rsidP="00761709">
                      <w:pPr>
                        <w:rPr>
                          <w:lang w:val="en-US"/>
                        </w:rPr>
                      </w:pPr>
                      <w:r w:rsidRPr="00E0163C">
                        <w:rPr>
                          <w:lang w:val="en-US"/>
                        </w:rPr>
                        <w:tab/>
                      </w:r>
                      <w:r w:rsidRPr="00E0163C">
                        <w:rPr>
                          <w:lang w:val="en-US"/>
                        </w:rPr>
                        <w:tab/>
                        <w:t>&lt;/setting&gt;</w:t>
                      </w:r>
                    </w:p>
                    <w:p w14:paraId="4070720D" w14:textId="77777777" w:rsidR="00643150" w:rsidRPr="00E0163C" w:rsidRDefault="00643150" w:rsidP="00761709">
                      <w:pPr>
                        <w:rPr>
                          <w:lang w:val="en-US"/>
                        </w:rPr>
                      </w:pPr>
                      <w:r w:rsidRPr="00E0163C">
                        <w:rPr>
                          <w:lang w:val="en-US"/>
                        </w:rPr>
                        <w:tab/>
                      </w:r>
                      <w:r w:rsidRPr="00E0163C">
                        <w:rPr>
                          <w:lang w:val="en-US"/>
                        </w:rPr>
                        <w:tab/>
                        <w:t>&lt;setting name="DBConnectionTimeout" serializeAs="String"&gt;</w:t>
                      </w:r>
                    </w:p>
                    <w:p w14:paraId="34D430A5"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30&lt;/value&gt;</w:t>
                      </w:r>
                    </w:p>
                    <w:p w14:paraId="4B5AEE33" w14:textId="77777777" w:rsidR="00643150" w:rsidRPr="00E0163C" w:rsidRDefault="00643150" w:rsidP="00761709">
                      <w:pPr>
                        <w:rPr>
                          <w:lang w:val="en-US"/>
                        </w:rPr>
                      </w:pPr>
                      <w:r w:rsidRPr="00E0163C">
                        <w:rPr>
                          <w:lang w:val="en-US"/>
                        </w:rPr>
                        <w:tab/>
                      </w:r>
                      <w:r w:rsidRPr="00E0163C">
                        <w:rPr>
                          <w:lang w:val="en-US"/>
                        </w:rPr>
                        <w:tab/>
                        <w:t>&lt;/setting&gt;</w:t>
                      </w:r>
                    </w:p>
                    <w:p w14:paraId="7A710692" w14:textId="77777777" w:rsidR="00643150" w:rsidRPr="00E0163C" w:rsidRDefault="00643150" w:rsidP="00761709">
                      <w:pPr>
                        <w:rPr>
                          <w:lang w:val="en-US"/>
                        </w:rPr>
                      </w:pPr>
                      <w:r w:rsidRPr="00E0163C">
                        <w:rPr>
                          <w:lang w:val="en-US"/>
                        </w:rPr>
                        <w:tab/>
                      </w:r>
                      <w:r w:rsidRPr="00E0163C">
                        <w:rPr>
                          <w:lang w:val="en-US"/>
                        </w:rPr>
                        <w:tab/>
                        <w:t>&lt;setting name="DBValidateConnection" serializeAs="String"&gt;</w:t>
                      </w:r>
                    </w:p>
                    <w:p w14:paraId="5D160C65" w14:textId="77777777" w:rsidR="00643150" w:rsidRPr="00DA2666" w:rsidRDefault="00643150" w:rsidP="00761709">
                      <w:pPr>
                        <w:rPr>
                          <w:lang w:val="en-US"/>
                        </w:rPr>
                      </w:pPr>
                      <w:r w:rsidRPr="00E0163C">
                        <w:rPr>
                          <w:lang w:val="en-US"/>
                        </w:rPr>
                        <w:tab/>
                      </w:r>
                      <w:r w:rsidRPr="00E0163C">
                        <w:rPr>
                          <w:lang w:val="en-US"/>
                        </w:rPr>
                        <w:tab/>
                      </w:r>
                      <w:r w:rsidRPr="00E0163C">
                        <w:rPr>
                          <w:lang w:val="en-US"/>
                        </w:rPr>
                        <w:tab/>
                      </w:r>
                      <w:r w:rsidRPr="00DA2666">
                        <w:rPr>
                          <w:lang w:val="en-US"/>
                        </w:rPr>
                        <w:t>&lt;</w:t>
                      </w:r>
                      <w:proofErr w:type="gramStart"/>
                      <w:r w:rsidRPr="00DA2666">
                        <w:rPr>
                          <w:lang w:val="en-US"/>
                        </w:rPr>
                        <w:t>value&gt;</w:t>
                      </w:r>
                      <w:proofErr w:type="gramEnd"/>
                      <w:r w:rsidRPr="00DA2666">
                        <w:rPr>
                          <w:lang w:val="en-US"/>
                        </w:rPr>
                        <w:t>false&lt;/value&gt;</w:t>
                      </w:r>
                    </w:p>
                    <w:p w14:paraId="31E65430" w14:textId="77777777" w:rsidR="00643150" w:rsidRPr="00E0163C" w:rsidRDefault="00643150" w:rsidP="00761709">
                      <w:pPr>
                        <w:rPr>
                          <w:lang w:val="en-US"/>
                        </w:rPr>
                      </w:pPr>
                      <w:r w:rsidRPr="00DA2666">
                        <w:rPr>
                          <w:lang w:val="en-US"/>
                        </w:rPr>
                        <w:tab/>
                      </w:r>
                      <w:r w:rsidRPr="00DA2666">
                        <w:rPr>
                          <w:lang w:val="en-US"/>
                        </w:rPr>
                        <w:tab/>
                      </w:r>
                      <w:r w:rsidRPr="00E0163C">
                        <w:rPr>
                          <w:lang w:val="en-US"/>
                        </w:rPr>
                        <w:t>&lt;/setting&gt;</w:t>
                      </w:r>
                    </w:p>
                    <w:p w14:paraId="6C387294" w14:textId="77777777" w:rsidR="00643150" w:rsidRPr="00E0163C" w:rsidRDefault="00643150" w:rsidP="00761709">
                      <w:pPr>
                        <w:rPr>
                          <w:lang w:val="en-US"/>
                        </w:rPr>
                      </w:pPr>
                      <w:r w:rsidRPr="00E0163C">
                        <w:rPr>
                          <w:lang w:val="en-US"/>
                        </w:rPr>
                        <w:tab/>
                      </w:r>
                      <w:r w:rsidRPr="00E0163C">
                        <w:rPr>
                          <w:lang w:val="en-US"/>
                        </w:rPr>
                        <w:tab/>
                        <w:t>&lt;setting name="DBMinPoolSize" serializeAs="String"&gt;</w:t>
                      </w:r>
                    </w:p>
                    <w:p w14:paraId="4C9079FF"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10&lt;/value&gt;</w:t>
                      </w:r>
                    </w:p>
                    <w:p w14:paraId="5DA50A92" w14:textId="77777777" w:rsidR="00643150" w:rsidRPr="00E0163C" w:rsidRDefault="00643150" w:rsidP="00761709">
                      <w:pPr>
                        <w:rPr>
                          <w:lang w:val="en-US"/>
                        </w:rPr>
                      </w:pPr>
                      <w:r w:rsidRPr="00E0163C">
                        <w:rPr>
                          <w:lang w:val="en-US"/>
                        </w:rPr>
                        <w:tab/>
                      </w:r>
                      <w:r w:rsidRPr="00E0163C">
                        <w:rPr>
                          <w:lang w:val="en-US"/>
                        </w:rPr>
                        <w:tab/>
                        <w:t>&lt;/setting&gt;</w:t>
                      </w:r>
                    </w:p>
                    <w:p w14:paraId="1F936233" w14:textId="77777777" w:rsidR="00643150" w:rsidRPr="00E0163C" w:rsidRDefault="00643150" w:rsidP="00761709">
                      <w:pPr>
                        <w:rPr>
                          <w:lang w:val="en-US"/>
                        </w:rPr>
                      </w:pPr>
                      <w:r w:rsidRPr="00E0163C">
                        <w:rPr>
                          <w:lang w:val="en-US"/>
                        </w:rPr>
                        <w:tab/>
                      </w:r>
                      <w:r w:rsidRPr="00E0163C">
                        <w:rPr>
                          <w:lang w:val="en-US"/>
                        </w:rPr>
                        <w:tab/>
                        <w:t>&lt;setting name="DBMaxPoolSize" serializeAs="String"&gt;</w:t>
                      </w:r>
                    </w:p>
                    <w:p w14:paraId="742B0C3A"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100&lt;/value&gt;</w:t>
                      </w:r>
                    </w:p>
                    <w:p w14:paraId="3280F4C6" w14:textId="77777777" w:rsidR="00643150" w:rsidRPr="00E0163C" w:rsidRDefault="00643150" w:rsidP="00761709">
                      <w:pPr>
                        <w:rPr>
                          <w:lang w:val="en-US"/>
                        </w:rPr>
                      </w:pPr>
                      <w:r w:rsidRPr="00E0163C">
                        <w:rPr>
                          <w:lang w:val="en-US"/>
                        </w:rPr>
                        <w:tab/>
                      </w:r>
                      <w:r w:rsidRPr="00E0163C">
                        <w:rPr>
                          <w:lang w:val="en-US"/>
                        </w:rPr>
                        <w:tab/>
                        <w:t>&lt;/setting&gt;</w:t>
                      </w:r>
                    </w:p>
                    <w:p w14:paraId="183B1265" w14:textId="77777777" w:rsidR="00643150" w:rsidRPr="00E0163C" w:rsidRDefault="00643150" w:rsidP="00761709">
                      <w:pPr>
                        <w:rPr>
                          <w:lang w:val="en-US"/>
                        </w:rPr>
                      </w:pPr>
                      <w:r w:rsidRPr="00E0163C">
                        <w:rPr>
                          <w:lang w:val="en-US"/>
                        </w:rPr>
                        <w:tab/>
                      </w:r>
                      <w:r w:rsidRPr="00E0163C">
                        <w:rPr>
                          <w:lang w:val="en-US"/>
                        </w:rPr>
                        <w:tab/>
                        <w:t>&lt;setting name="DBStatementCacheSize" serializeAs="String"&gt;</w:t>
                      </w:r>
                    </w:p>
                    <w:p w14:paraId="2D3D6497"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5&lt;/value&gt;</w:t>
                      </w:r>
                    </w:p>
                    <w:p w14:paraId="2748BBAA" w14:textId="77777777" w:rsidR="00643150" w:rsidRPr="00E0163C" w:rsidRDefault="00643150" w:rsidP="00761709">
                      <w:pPr>
                        <w:rPr>
                          <w:lang w:val="en-US"/>
                        </w:rPr>
                      </w:pPr>
                      <w:r w:rsidRPr="00E0163C">
                        <w:rPr>
                          <w:lang w:val="en-US"/>
                        </w:rPr>
                        <w:tab/>
                      </w:r>
                      <w:r w:rsidRPr="00E0163C">
                        <w:rPr>
                          <w:lang w:val="en-US"/>
                        </w:rPr>
                        <w:tab/>
                        <w:t>&lt;/setting&gt;</w:t>
                      </w:r>
                    </w:p>
                    <w:p w14:paraId="2C543530" w14:textId="77777777" w:rsidR="00643150" w:rsidRPr="00E0163C" w:rsidRDefault="00643150" w:rsidP="00761709">
                      <w:pPr>
                        <w:rPr>
                          <w:lang w:val="en-US"/>
                        </w:rPr>
                      </w:pPr>
                      <w:r w:rsidRPr="00E0163C">
                        <w:rPr>
                          <w:lang w:val="en-US"/>
                        </w:rPr>
                        <w:tab/>
                      </w:r>
                      <w:r w:rsidRPr="00E0163C">
                        <w:rPr>
                          <w:lang w:val="en-US"/>
                        </w:rPr>
                        <w:tab/>
                        <w:t>&lt;setting name="PreSharedKeyType" serializeAs="String"&gt;</w:t>
                      </w:r>
                    </w:p>
                    <w:p w14:paraId="35893067"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MA&lt;/value&gt;</w:t>
                      </w:r>
                    </w:p>
                    <w:p w14:paraId="6B12C192" w14:textId="77777777" w:rsidR="00643150" w:rsidRPr="00E0163C" w:rsidRDefault="00643150" w:rsidP="00761709">
                      <w:pPr>
                        <w:rPr>
                          <w:lang w:val="en-US"/>
                        </w:rPr>
                      </w:pPr>
                      <w:r w:rsidRPr="00E0163C">
                        <w:rPr>
                          <w:lang w:val="en-US"/>
                        </w:rPr>
                        <w:tab/>
                      </w:r>
                      <w:r w:rsidRPr="00E0163C">
                        <w:rPr>
                          <w:lang w:val="en-US"/>
                        </w:rPr>
                        <w:tab/>
                        <w:t>&lt;/setting&gt;</w:t>
                      </w:r>
                    </w:p>
                    <w:p w14:paraId="4998FC4B" w14:textId="77777777" w:rsidR="00643150" w:rsidRPr="00E0163C" w:rsidRDefault="00643150" w:rsidP="00761709">
                      <w:pPr>
                        <w:rPr>
                          <w:lang w:val="en-US"/>
                        </w:rPr>
                      </w:pPr>
                      <w:r w:rsidRPr="00E0163C">
                        <w:rPr>
                          <w:lang w:val="en-US"/>
                        </w:rPr>
                        <w:tab/>
                      </w:r>
                      <w:r w:rsidRPr="00E0163C">
                        <w:rPr>
                          <w:lang w:val="en-US"/>
                        </w:rPr>
                        <w:tab/>
                        <w:t>&lt;setting name="PreSharedKeyPath" serializeAs="String"&gt;</w:t>
                      </w:r>
                    </w:p>
                    <w:p w14:paraId="0D13A5A3"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INTEROP/LOGINKONTEXT/PSK&lt;/value&gt;</w:t>
                      </w:r>
                    </w:p>
                    <w:p w14:paraId="45C61044" w14:textId="77777777" w:rsidR="00643150" w:rsidRPr="00DA2666" w:rsidRDefault="00643150" w:rsidP="00761709">
                      <w:pPr>
                        <w:rPr>
                          <w:lang w:val="en-US"/>
                        </w:rPr>
                      </w:pPr>
                      <w:r w:rsidRPr="00E0163C">
                        <w:rPr>
                          <w:lang w:val="en-US"/>
                        </w:rPr>
                        <w:tab/>
                      </w:r>
                      <w:r w:rsidRPr="00E0163C">
                        <w:rPr>
                          <w:lang w:val="en-US"/>
                        </w:rPr>
                        <w:tab/>
                      </w:r>
                      <w:r w:rsidRPr="00DA2666">
                        <w:rPr>
                          <w:lang w:val="en-US"/>
                        </w:rPr>
                        <w:t>&lt;/setting&gt;</w:t>
                      </w:r>
                    </w:p>
                    <w:p w14:paraId="5A6AE76E" w14:textId="77777777" w:rsidR="00643150" w:rsidRPr="00E0163C" w:rsidRDefault="00643150" w:rsidP="00761709">
                      <w:pPr>
                        <w:rPr>
                          <w:lang w:val="en-US"/>
                        </w:rPr>
                      </w:pPr>
                      <w:r w:rsidRPr="00DA2666">
                        <w:rPr>
                          <w:lang w:val="en-US"/>
                        </w:rPr>
                        <w:tab/>
                      </w:r>
                      <w:r w:rsidRPr="00DA2666">
                        <w:rPr>
                          <w:lang w:val="en-US"/>
                        </w:rPr>
                        <w:tab/>
                      </w:r>
                      <w:r w:rsidRPr="00E0163C">
                        <w:rPr>
                          <w:lang w:val="en-US"/>
                        </w:rPr>
                        <w:t>&lt;setting name="SoapLoggingEnabled" serializeAs="String"&gt;</w:t>
                      </w:r>
                    </w:p>
                    <w:p w14:paraId="523D41EC"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True&lt;/value&gt;</w:t>
                      </w:r>
                    </w:p>
                    <w:p w14:paraId="1316E835" w14:textId="77777777" w:rsidR="00643150" w:rsidRPr="00E0163C" w:rsidRDefault="00643150" w:rsidP="00761709">
                      <w:pPr>
                        <w:rPr>
                          <w:lang w:val="en-US"/>
                        </w:rPr>
                      </w:pPr>
                      <w:r w:rsidRPr="00E0163C">
                        <w:rPr>
                          <w:lang w:val="en-US"/>
                        </w:rPr>
                        <w:tab/>
                      </w:r>
                      <w:r w:rsidRPr="00E0163C">
                        <w:rPr>
                          <w:lang w:val="en-US"/>
                        </w:rPr>
                        <w:tab/>
                        <w:t>&lt;/setting&gt;</w:t>
                      </w:r>
                    </w:p>
                    <w:p w14:paraId="70D6FB30" w14:textId="77777777" w:rsidR="00643150" w:rsidRPr="00E0163C" w:rsidRDefault="00643150" w:rsidP="00761709">
                      <w:pPr>
                        <w:rPr>
                          <w:lang w:val="en-US"/>
                        </w:rPr>
                      </w:pPr>
                      <w:r w:rsidRPr="00E0163C">
                        <w:rPr>
                          <w:lang w:val="en-US"/>
                        </w:rPr>
                        <w:t xml:space="preserve">  </w:t>
                      </w:r>
                      <w:r w:rsidRPr="00E0163C">
                        <w:rPr>
                          <w:lang w:val="en-US"/>
                        </w:rPr>
                        <w:tab/>
                      </w:r>
                      <w:r w:rsidRPr="00E0163C">
                        <w:rPr>
                          <w:lang w:val="en-US"/>
                        </w:rPr>
                        <w:tab/>
                        <w:t>&lt;setting name="SoapLoggingEnabledAuskunft" serializeAs="String"&gt;</w:t>
                      </w:r>
                    </w:p>
                    <w:p w14:paraId="026F5AA6" w14:textId="77777777" w:rsidR="00643150" w:rsidRPr="00E0163C" w:rsidRDefault="00643150" w:rsidP="00761709">
                      <w:pPr>
                        <w:rPr>
                          <w:lang w:val="en-US"/>
                        </w:rPr>
                      </w:pPr>
                      <w:r w:rsidRPr="00E0163C">
                        <w:rPr>
                          <w:lang w:val="en-US"/>
                        </w:rPr>
                        <w:t xml:space="preserve">    </w:t>
                      </w:r>
                      <w:r w:rsidRPr="00E0163C">
                        <w:rPr>
                          <w:lang w:val="en-US"/>
                        </w:rPr>
                        <w:tab/>
                      </w:r>
                      <w:r w:rsidRPr="00E0163C">
                        <w:rPr>
                          <w:lang w:val="en-US"/>
                        </w:rPr>
                        <w:tab/>
                        <w:t>&lt;</w:t>
                      </w:r>
                      <w:proofErr w:type="gramStart"/>
                      <w:r w:rsidRPr="00E0163C">
                        <w:rPr>
                          <w:lang w:val="en-US"/>
                        </w:rPr>
                        <w:t>value&gt;</w:t>
                      </w:r>
                      <w:proofErr w:type="gramEnd"/>
                      <w:r w:rsidRPr="00E0163C">
                        <w:rPr>
                          <w:lang w:val="en-US"/>
                        </w:rPr>
                        <w:t>True&lt;/value&gt;</w:t>
                      </w:r>
                    </w:p>
                    <w:p w14:paraId="04F54FAD" w14:textId="77777777" w:rsidR="00643150" w:rsidRPr="00E0163C" w:rsidRDefault="00643150" w:rsidP="00761709">
                      <w:pPr>
                        <w:rPr>
                          <w:lang w:val="en-US"/>
                        </w:rPr>
                      </w:pPr>
                      <w:r w:rsidRPr="004A79BC">
                        <w:rPr>
                          <w:lang w:val="en-US"/>
                        </w:rPr>
                        <w:t xml:space="preserve">  </w:t>
                      </w:r>
                      <w:r w:rsidRPr="004A79BC">
                        <w:rPr>
                          <w:lang w:val="en-US"/>
                        </w:rPr>
                        <w:tab/>
                      </w:r>
                      <w:r w:rsidRPr="004A79BC">
                        <w:rPr>
                          <w:lang w:val="en-US"/>
                        </w:rPr>
                        <w:tab/>
                      </w:r>
                      <w:r w:rsidRPr="00E0163C">
                        <w:rPr>
                          <w:lang w:val="en-US"/>
                        </w:rPr>
                        <w:t xml:space="preserve">&lt;/setting&gt; </w:t>
                      </w:r>
                    </w:p>
                    <w:p w14:paraId="2373AF79" w14:textId="360C750C" w:rsidR="00643150" w:rsidRPr="00E0163C" w:rsidRDefault="00643150" w:rsidP="00761709">
                      <w:pPr>
                        <w:rPr>
                          <w:lang w:val="en-US"/>
                        </w:rPr>
                      </w:pPr>
                      <w:r w:rsidRPr="00E0163C">
                        <w:rPr>
                          <w:lang w:val="en-US"/>
                        </w:rPr>
                        <w:tab/>
                        <w:t xml:space="preserve">&lt;/Cic.OpenOne.Common.Properties.Config&gt;                </w:t>
                      </w:r>
                    </w:p>
                    <w:p w14:paraId="281F7D90" w14:textId="77777777" w:rsidR="00643150" w:rsidRPr="00E0163C" w:rsidRDefault="00643150" w:rsidP="00761709">
                      <w:pPr>
                        <w:rPr>
                          <w:lang w:val="en-US"/>
                        </w:rPr>
                      </w:pPr>
                      <w:r w:rsidRPr="00E0163C">
                        <w:rPr>
                          <w:lang w:val="en-US"/>
                        </w:rPr>
                        <w:tab/>
                        <w:t>&lt;Cic.OpenOne.GateBANKNOW.Common.Settings&gt;</w:t>
                      </w:r>
                    </w:p>
                    <w:p w14:paraId="5B20D786" w14:textId="77777777" w:rsidR="00643150" w:rsidRPr="00E0163C" w:rsidRDefault="00643150" w:rsidP="00761709">
                      <w:pPr>
                        <w:rPr>
                          <w:lang w:val="en-US"/>
                        </w:rPr>
                      </w:pPr>
                      <w:r w:rsidRPr="00E0163C">
                        <w:rPr>
                          <w:lang w:val="en-US"/>
                        </w:rPr>
                        <w:tab/>
                      </w:r>
                      <w:r w:rsidRPr="00E0163C">
                        <w:rPr>
                          <w:lang w:val="en-US"/>
                        </w:rPr>
                        <w:tab/>
                        <w:t>&lt;setting name="NotificationGatewaySmtpServer" serializeAs="String"&gt;</w:t>
                      </w:r>
                    </w:p>
                    <w:p w14:paraId="15F92432" w14:textId="10C895FF" w:rsidR="00643150" w:rsidRPr="00E0163C" w:rsidRDefault="00643150" w:rsidP="00761709">
                      <w:pPr>
                        <w:rPr>
                          <w:lang w:val="en-US"/>
                        </w:rPr>
                      </w:pPr>
                      <w:r w:rsidRPr="00E0163C">
                        <w:rPr>
                          <w:lang w:val="en-US"/>
                        </w:rPr>
                        <w:tab/>
                      </w:r>
                      <w:r w:rsidRPr="00E0163C">
                        <w:rPr>
                          <w:lang w:val="en-US"/>
                        </w:rPr>
                        <w:tab/>
                      </w:r>
                      <w:r w:rsidRPr="00E0163C">
                        <w:rPr>
                          <w:lang w:val="en-US"/>
                        </w:rPr>
                        <w:tab/>
                        <w:t>&lt;value&gt;XXX.csintra.net&lt;/value&gt;</w:t>
                      </w:r>
                    </w:p>
                    <w:p w14:paraId="11EE56F4" w14:textId="77777777" w:rsidR="00643150" w:rsidRPr="00E0163C" w:rsidRDefault="00643150" w:rsidP="00761709">
                      <w:pPr>
                        <w:rPr>
                          <w:lang w:val="en-US"/>
                        </w:rPr>
                      </w:pPr>
                      <w:r w:rsidRPr="00E0163C">
                        <w:rPr>
                          <w:lang w:val="en-US"/>
                        </w:rPr>
                        <w:tab/>
                      </w:r>
                      <w:r w:rsidRPr="00E0163C">
                        <w:rPr>
                          <w:lang w:val="en-US"/>
                        </w:rPr>
                        <w:tab/>
                        <w:t>&lt;/setting&gt;</w:t>
                      </w:r>
                    </w:p>
                    <w:p w14:paraId="7F8A785F" w14:textId="77777777" w:rsidR="00643150" w:rsidRPr="00E0163C" w:rsidRDefault="00643150" w:rsidP="00761709">
                      <w:pPr>
                        <w:rPr>
                          <w:lang w:val="en-US"/>
                        </w:rPr>
                      </w:pPr>
                      <w:r w:rsidRPr="00E0163C">
                        <w:rPr>
                          <w:lang w:val="en-US"/>
                        </w:rPr>
                        <w:tab/>
                      </w:r>
                      <w:r w:rsidRPr="00E0163C">
                        <w:rPr>
                          <w:lang w:val="en-US"/>
                        </w:rPr>
                        <w:tab/>
                        <w:t>&lt;setting name="NotificationGatewaySmtpFaxConnector" serializeAs="String"&gt;</w:t>
                      </w:r>
                    </w:p>
                    <w:p w14:paraId="7E38DB61" w14:textId="2E48B7DC" w:rsidR="00643150" w:rsidRPr="00E0163C" w:rsidRDefault="00643150" w:rsidP="00761709">
                      <w:pPr>
                        <w:rPr>
                          <w:lang w:val="en-US"/>
                        </w:rPr>
                      </w:pPr>
                      <w:r w:rsidRPr="00E0163C">
                        <w:rPr>
                          <w:lang w:val="en-US"/>
                        </w:rPr>
                        <w:tab/>
                      </w:r>
                      <w:r w:rsidRPr="00E0163C">
                        <w:rPr>
                          <w:lang w:val="en-US"/>
                        </w:rPr>
                        <w:tab/>
                      </w:r>
                      <w:r w:rsidRPr="00E0163C">
                        <w:rPr>
                          <w:lang w:val="en-US"/>
                        </w:rPr>
                        <w:tab/>
                        <w:t>&lt;value&gt;XXX.bank-now.ch&lt;/value&gt;</w:t>
                      </w:r>
                    </w:p>
                    <w:p w14:paraId="664516A4" w14:textId="77777777" w:rsidR="00643150" w:rsidRPr="00E0163C" w:rsidRDefault="00643150" w:rsidP="00761709">
                      <w:pPr>
                        <w:rPr>
                          <w:lang w:val="en-US"/>
                        </w:rPr>
                      </w:pPr>
                      <w:r w:rsidRPr="00E0163C">
                        <w:rPr>
                          <w:lang w:val="en-US"/>
                        </w:rPr>
                        <w:tab/>
                      </w:r>
                      <w:r w:rsidRPr="00E0163C">
                        <w:rPr>
                          <w:lang w:val="en-US"/>
                        </w:rPr>
                        <w:tab/>
                        <w:t>&lt;/setting&gt;</w:t>
                      </w:r>
                    </w:p>
                    <w:p w14:paraId="03827BE8" w14:textId="77777777" w:rsidR="00643150" w:rsidRPr="00E0163C" w:rsidRDefault="00643150" w:rsidP="00761709">
                      <w:pPr>
                        <w:rPr>
                          <w:lang w:val="en-US"/>
                        </w:rPr>
                      </w:pPr>
                      <w:r w:rsidRPr="00E0163C">
                        <w:rPr>
                          <w:lang w:val="en-US"/>
                        </w:rPr>
                        <w:tab/>
                      </w:r>
                      <w:r w:rsidRPr="00E0163C">
                        <w:rPr>
                          <w:lang w:val="en-US"/>
                        </w:rPr>
                        <w:tab/>
                        <w:t>&lt;setting name="NotificationGatewaySmtpSmsConnector" serializeAs="String"&gt;</w:t>
                      </w:r>
                    </w:p>
                    <w:p w14:paraId="3FD81D17" w14:textId="3225B65B" w:rsidR="00643150" w:rsidRPr="00E0163C" w:rsidRDefault="00643150" w:rsidP="00761709">
                      <w:pPr>
                        <w:rPr>
                          <w:lang w:val="en-US"/>
                        </w:rPr>
                      </w:pPr>
                      <w:r w:rsidRPr="00E0163C">
                        <w:rPr>
                          <w:lang w:val="en-US"/>
                        </w:rPr>
                        <w:tab/>
                      </w:r>
                      <w:r w:rsidRPr="00E0163C">
                        <w:rPr>
                          <w:lang w:val="en-US"/>
                        </w:rPr>
                        <w:tab/>
                      </w:r>
                      <w:r w:rsidRPr="00E0163C">
                        <w:rPr>
                          <w:lang w:val="en-US"/>
                        </w:rPr>
                        <w:tab/>
                        <w:t>&lt;value&gt;XXX.credit-suisse.ch&lt;/value&gt;</w:t>
                      </w:r>
                    </w:p>
                    <w:p w14:paraId="60E0E2D4" w14:textId="77777777" w:rsidR="00643150" w:rsidRPr="00E0163C" w:rsidRDefault="00643150" w:rsidP="00761709">
                      <w:pPr>
                        <w:rPr>
                          <w:lang w:val="en-US"/>
                        </w:rPr>
                      </w:pPr>
                      <w:r w:rsidRPr="00E0163C">
                        <w:rPr>
                          <w:lang w:val="en-US"/>
                        </w:rPr>
                        <w:tab/>
                      </w:r>
                      <w:r w:rsidRPr="00E0163C">
                        <w:rPr>
                          <w:lang w:val="en-US"/>
                        </w:rPr>
                        <w:tab/>
                        <w:t>&lt;/setting&gt;</w:t>
                      </w:r>
                    </w:p>
                    <w:p w14:paraId="2E6AD94D" w14:textId="77777777" w:rsidR="00643150" w:rsidRPr="00E0163C" w:rsidRDefault="00643150" w:rsidP="00761709">
                      <w:pPr>
                        <w:rPr>
                          <w:lang w:val="en-US"/>
                        </w:rPr>
                      </w:pPr>
                      <w:r w:rsidRPr="00E0163C">
                        <w:rPr>
                          <w:lang w:val="en-US"/>
                        </w:rPr>
                        <w:tab/>
                      </w:r>
                      <w:r w:rsidRPr="00E0163C">
                        <w:rPr>
                          <w:lang w:val="en-US"/>
                        </w:rPr>
                        <w:tab/>
                        <w:t>&lt;setting name="SQLRetryCount" serializeAs="String"&gt;</w:t>
                      </w:r>
                    </w:p>
                    <w:p w14:paraId="541F233B" w14:textId="77777777" w:rsidR="00643150" w:rsidRPr="00E0163C" w:rsidRDefault="00643150" w:rsidP="00761709">
                      <w:pPr>
                        <w:rPr>
                          <w:lang w:val="en-US"/>
                        </w:rPr>
                      </w:pPr>
                      <w:r w:rsidRPr="00E0163C">
                        <w:rPr>
                          <w:lang w:val="en-US"/>
                        </w:rPr>
                        <w:tab/>
                      </w:r>
                      <w:r w:rsidRPr="00E0163C">
                        <w:rPr>
                          <w:lang w:val="en-US"/>
                        </w:rPr>
                        <w:tab/>
                      </w:r>
                      <w:r w:rsidRPr="00E0163C">
                        <w:rPr>
                          <w:lang w:val="en-US"/>
                        </w:rPr>
                        <w:tab/>
                        <w:t>&lt;</w:t>
                      </w:r>
                      <w:proofErr w:type="gramStart"/>
                      <w:r w:rsidRPr="00E0163C">
                        <w:rPr>
                          <w:lang w:val="en-US"/>
                        </w:rPr>
                        <w:t>value&gt;</w:t>
                      </w:r>
                      <w:proofErr w:type="gramEnd"/>
                      <w:r w:rsidRPr="00E0163C">
                        <w:rPr>
                          <w:lang w:val="en-US"/>
                        </w:rPr>
                        <w:t>1&lt;/value&gt;</w:t>
                      </w:r>
                    </w:p>
                    <w:p w14:paraId="49977A7B" w14:textId="77777777" w:rsidR="00643150" w:rsidRPr="00E0163C" w:rsidRDefault="00643150" w:rsidP="00761709">
                      <w:pPr>
                        <w:rPr>
                          <w:lang w:val="en-US"/>
                        </w:rPr>
                      </w:pPr>
                      <w:r w:rsidRPr="004A79BC">
                        <w:rPr>
                          <w:lang w:val="en-US"/>
                        </w:rPr>
                        <w:tab/>
                      </w:r>
                      <w:r w:rsidRPr="004A79BC">
                        <w:rPr>
                          <w:lang w:val="en-US"/>
                        </w:rPr>
                        <w:tab/>
                      </w:r>
                      <w:r w:rsidRPr="00E0163C">
                        <w:rPr>
                          <w:lang w:val="en-US"/>
                        </w:rPr>
                        <w:t>&lt;/setting&gt;</w:t>
                      </w:r>
                    </w:p>
                    <w:p w14:paraId="534297AD" w14:textId="77777777" w:rsidR="00643150" w:rsidRPr="00E0163C" w:rsidRDefault="00643150" w:rsidP="00761709">
                      <w:pPr>
                        <w:rPr>
                          <w:lang w:val="en-US"/>
                        </w:rPr>
                      </w:pPr>
                      <w:r w:rsidRPr="00E0163C">
                        <w:rPr>
                          <w:lang w:val="en-US"/>
                        </w:rPr>
                        <w:tab/>
                        <w:t>&lt;/Cic.OpenOne.GateBANKNOW.Common.Settings&gt;</w:t>
                      </w:r>
                    </w:p>
                    <w:p w14:paraId="7BE08299" w14:textId="3CC19D44" w:rsidR="00643150" w:rsidRPr="005E2AAB" w:rsidRDefault="00643150" w:rsidP="00761709">
                      <w:r w:rsidRPr="00E0163C">
                        <w:rPr>
                          <w:lang w:val="en-US"/>
                        </w:rPr>
                        <w:tab/>
                      </w:r>
                      <w:r w:rsidRPr="00E0163C">
                        <w:t>&lt;/applicationSettings&gt;</w:t>
                      </w:r>
                      <w:r w:rsidRPr="00E0163C">
                        <w:tab/>
                      </w:r>
                      <w:r w:rsidRPr="005E2AAB">
                        <w:tab/>
                      </w:r>
                    </w:p>
                    <w:p w14:paraId="6EFF1C65" w14:textId="77777777" w:rsidR="00643150" w:rsidRPr="005E2AAB" w:rsidRDefault="00643150" w:rsidP="00761709"/>
                  </w:txbxContent>
                </v:textbox>
                <w10:anchorlock/>
              </v:shape>
            </w:pict>
          </mc:Fallback>
        </mc:AlternateContent>
      </w:r>
      <w:r>
        <w:br w:type="page"/>
      </w:r>
    </w:p>
    <w:p w14:paraId="45082253" w14:textId="63D22E13" w:rsidR="00DD0061" w:rsidRPr="000C012D" w:rsidRDefault="00DD0061" w:rsidP="00761709">
      <w:pPr>
        <w:pStyle w:val="berschrift3"/>
      </w:pPr>
      <w:bookmarkStart w:id="46" w:name="_Toc361132782"/>
      <w:r w:rsidRPr="000C012D">
        <w:lastRenderedPageBreak/>
        <w:t>Parameter</w:t>
      </w:r>
      <w:r w:rsidR="004D221F">
        <w:t xml:space="preserve"> Liste </w:t>
      </w:r>
      <w:proofErr w:type="spellStart"/>
      <w:r w:rsidR="004D221F">
        <w:t>ApplicationSettings</w:t>
      </w:r>
      <w:bookmarkEnd w:id="46"/>
      <w:proofErr w:type="spellEnd"/>
    </w:p>
    <w:tbl>
      <w:tblPr>
        <w:tblStyle w:val="MittlereSchattierung1-Akzent11"/>
        <w:tblW w:w="0" w:type="auto"/>
        <w:tblLook w:val="04A0" w:firstRow="1" w:lastRow="0" w:firstColumn="1" w:lastColumn="0" w:noHBand="0" w:noVBand="1"/>
      </w:tblPr>
      <w:tblGrid>
        <w:gridCol w:w="4210"/>
        <w:gridCol w:w="1920"/>
        <w:gridCol w:w="3170"/>
      </w:tblGrid>
      <w:tr w:rsidR="00DD0061" w:rsidRPr="00B24DA5" w14:paraId="3AE604D5" w14:textId="77777777" w:rsidTr="00685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6419A5F0" w14:textId="77777777" w:rsidR="00DD0061" w:rsidRPr="00942EF0" w:rsidRDefault="00DD0061" w:rsidP="00761709">
            <w:r w:rsidRPr="00942EF0">
              <w:t>Parameter</w:t>
            </w:r>
          </w:p>
        </w:tc>
        <w:tc>
          <w:tcPr>
            <w:tcW w:w="1920" w:type="dxa"/>
          </w:tcPr>
          <w:p w14:paraId="46FFD595" w14:textId="77777777" w:rsidR="00DD0061" w:rsidRPr="00942EF0" w:rsidRDefault="00DD0061" w:rsidP="00761709">
            <w:pPr>
              <w:cnfStyle w:val="100000000000" w:firstRow="1" w:lastRow="0" w:firstColumn="0" w:lastColumn="0" w:oddVBand="0" w:evenVBand="0" w:oddHBand="0" w:evenHBand="0" w:firstRowFirstColumn="0" w:firstRowLastColumn="0" w:lastRowFirstColumn="0" w:lastRowLastColumn="0"/>
            </w:pPr>
            <w:r w:rsidRPr="00942EF0">
              <w:t xml:space="preserve">Beschreibung </w:t>
            </w:r>
          </w:p>
        </w:tc>
        <w:tc>
          <w:tcPr>
            <w:tcW w:w="3170" w:type="dxa"/>
          </w:tcPr>
          <w:p w14:paraId="5FB19676" w14:textId="77777777" w:rsidR="00DD0061" w:rsidRPr="00942EF0" w:rsidRDefault="00DD0061" w:rsidP="00761709">
            <w:pPr>
              <w:cnfStyle w:val="100000000000" w:firstRow="1" w:lastRow="0" w:firstColumn="0" w:lastColumn="0" w:oddVBand="0" w:evenVBand="0" w:oddHBand="0" w:evenHBand="0" w:firstRowFirstColumn="0" w:firstRowLastColumn="0" w:lastRowFirstColumn="0" w:lastRowLastColumn="0"/>
            </w:pPr>
            <w:r w:rsidRPr="00942EF0">
              <w:t>Mögliche Werte</w:t>
            </w:r>
          </w:p>
        </w:tc>
      </w:tr>
      <w:tr w:rsidR="0014638D" w14:paraId="7F1169F5"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61BDC043" w14:textId="77777777" w:rsidR="0000633E" w:rsidRDefault="0000633E" w:rsidP="00761709">
            <w:proofErr w:type="spellStart"/>
            <w:r w:rsidRPr="00B24DA5">
              <w:t>OpenLeaseConnectionStringDirect</w:t>
            </w:r>
            <w:proofErr w:type="spellEnd"/>
          </w:p>
          <w:p w14:paraId="2FBC923D" w14:textId="0FB9B0BB" w:rsidR="0014638D" w:rsidRPr="00B24DA5" w:rsidRDefault="0014638D" w:rsidP="00761709"/>
        </w:tc>
        <w:tc>
          <w:tcPr>
            <w:tcW w:w="1920" w:type="dxa"/>
          </w:tcPr>
          <w:p w14:paraId="68EC5937" w14:textId="77777777" w:rsidR="0000633E" w:rsidRDefault="0000633E" w:rsidP="00761709">
            <w:pPr>
              <w:cnfStyle w:val="000000100000" w:firstRow="0" w:lastRow="0" w:firstColumn="0" w:lastColumn="0" w:oddVBand="0" w:evenVBand="0" w:oddHBand="1" w:evenHBand="0" w:firstRowFirstColumn="0" w:firstRowLastColumn="0" w:lastRowFirstColumn="0" w:lastRowLastColumn="0"/>
              <w:rPr>
                <w:lang w:val="de-DE"/>
              </w:rPr>
            </w:pPr>
            <w:r w:rsidRPr="00B24DA5">
              <w:rPr>
                <w:lang w:val="de-DE"/>
              </w:rPr>
              <w:t>True: Direkte Ve</w:t>
            </w:r>
            <w:r w:rsidRPr="00B24DA5">
              <w:rPr>
                <w:lang w:val="de-DE"/>
              </w:rPr>
              <w:t>r</w:t>
            </w:r>
            <w:r w:rsidRPr="00B24DA5">
              <w:rPr>
                <w:lang w:val="de-DE"/>
              </w:rPr>
              <w:t>bindung ohne Oracle Client (</w:t>
            </w:r>
            <w:r>
              <w:rPr>
                <w:lang w:val="de-DE"/>
              </w:rPr>
              <w:t xml:space="preserve">mit </w:t>
            </w:r>
            <w:proofErr w:type="spellStart"/>
            <w:r>
              <w:rPr>
                <w:lang w:val="de-DE"/>
              </w:rPr>
              <w:t>Devart</w:t>
            </w:r>
            <w:proofErr w:type="spellEnd"/>
            <w:r>
              <w:rPr>
                <w:lang w:val="de-DE"/>
              </w:rPr>
              <w:t xml:space="preserve"> </w:t>
            </w:r>
            <w:proofErr w:type="spellStart"/>
            <w:r>
              <w:rPr>
                <w:lang w:val="de-DE"/>
              </w:rPr>
              <w:t>do</w:t>
            </w:r>
            <w:r>
              <w:rPr>
                <w:lang w:val="de-DE"/>
              </w:rPr>
              <w:t>t</w:t>
            </w:r>
            <w:r>
              <w:rPr>
                <w:lang w:val="de-DE"/>
              </w:rPr>
              <w:t>Connect</w:t>
            </w:r>
            <w:proofErr w:type="spellEnd"/>
            <w:r>
              <w:rPr>
                <w:lang w:val="de-DE"/>
              </w:rPr>
              <w:t>)</w:t>
            </w:r>
          </w:p>
          <w:p w14:paraId="70430A18" w14:textId="5BD6AB52" w:rsidR="0014638D" w:rsidRPr="00B24DA5" w:rsidRDefault="0000633E" w:rsidP="00761709">
            <w:pPr>
              <w:cnfStyle w:val="000000100000" w:firstRow="0" w:lastRow="0" w:firstColumn="0" w:lastColumn="0" w:oddVBand="0" w:evenVBand="0" w:oddHBand="1" w:evenHBand="0" w:firstRowFirstColumn="0" w:firstRowLastColumn="0" w:lastRowFirstColumn="0" w:lastRowLastColumn="0"/>
            </w:pPr>
            <w:proofErr w:type="spellStart"/>
            <w:r>
              <w:rPr>
                <w:lang w:val="de-DE"/>
              </w:rPr>
              <w:t>False</w:t>
            </w:r>
            <w:proofErr w:type="spellEnd"/>
            <w:r>
              <w:rPr>
                <w:lang w:val="de-DE"/>
              </w:rPr>
              <w:t>: Verbindung mit Oracle Client</w:t>
            </w:r>
            <w:r w:rsidRPr="00B24DA5">
              <w:t xml:space="preserve"> </w:t>
            </w:r>
          </w:p>
        </w:tc>
        <w:tc>
          <w:tcPr>
            <w:tcW w:w="3170" w:type="dxa"/>
          </w:tcPr>
          <w:p w14:paraId="56E7360D" w14:textId="51C2F30F" w:rsidR="0014638D" w:rsidRPr="00B24DA5" w:rsidRDefault="0000633E" w:rsidP="00761709">
            <w:pPr>
              <w:cnfStyle w:val="000000100000" w:firstRow="0" w:lastRow="0" w:firstColumn="0" w:lastColumn="0" w:oddVBand="0" w:evenVBand="0" w:oddHBand="1" w:evenHBand="0" w:firstRowFirstColumn="0" w:firstRowLastColumn="0" w:lastRowFirstColumn="0" w:lastRowLastColumn="0"/>
            </w:pPr>
            <w:r>
              <w:t xml:space="preserve">True / </w:t>
            </w:r>
            <w:proofErr w:type="spellStart"/>
            <w:r>
              <w:t>False</w:t>
            </w:r>
            <w:proofErr w:type="spellEnd"/>
          </w:p>
        </w:tc>
      </w:tr>
      <w:tr w:rsidR="00942EF0" w14:paraId="005B0635"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1EFCCD6D" w14:textId="6BF5A120" w:rsidR="0000633E" w:rsidRDefault="00942EF0" w:rsidP="00761709">
            <w:proofErr w:type="spellStart"/>
            <w:r w:rsidRPr="00B24DA5">
              <w:t>OpenLeaseConnectionStringDataSource</w:t>
            </w:r>
            <w:proofErr w:type="spellEnd"/>
          </w:p>
        </w:tc>
        <w:tc>
          <w:tcPr>
            <w:tcW w:w="1920" w:type="dxa"/>
          </w:tcPr>
          <w:p w14:paraId="63618ECF" w14:textId="250674A0" w:rsidR="00942EF0" w:rsidRPr="00EB6D37" w:rsidRDefault="0000633E" w:rsidP="00761709">
            <w:pPr>
              <w:cnfStyle w:val="000000010000" w:firstRow="0" w:lastRow="0" w:firstColumn="0" w:lastColumn="0" w:oddVBand="0" w:evenVBand="0" w:oddHBand="0" w:evenHBand="1" w:firstRowFirstColumn="0" w:firstRowLastColumn="0" w:lastRowFirstColumn="0" w:lastRowLastColumn="0"/>
            </w:pPr>
            <w:r>
              <w:t>TNS-N</w:t>
            </w:r>
            <w:r w:rsidR="0014638D">
              <w:t>ame</w:t>
            </w:r>
          </w:p>
        </w:tc>
        <w:tc>
          <w:tcPr>
            <w:tcW w:w="3170" w:type="dxa"/>
          </w:tcPr>
          <w:p w14:paraId="30B08E97" w14:textId="2D63AA22" w:rsidR="00942EF0" w:rsidRDefault="00942EF0" w:rsidP="00761709">
            <w:pPr>
              <w:cnfStyle w:val="000000010000" w:firstRow="0" w:lastRow="0" w:firstColumn="0" w:lastColumn="0" w:oddVBand="0" w:evenVBand="0" w:oddHBand="0" w:evenHBand="1" w:firstRowFirstColumn="0" w:firstRowLastColumn="0" w:lastRowFirstColumn="0" w:lastRowLastColumn="0"/>
            </w:pPr>
            <w:r w:rsidRPr="00B24DA5">
              <w:t xml:space="preserve">z.B. </w:t>
            </w:r>
            <w:proofErr w:type="spellStart"/>
            <w:r w:rsidRPr="00B24DA5">
              <w:t>dofis</w:t>
            </w:r>
            <w:proofErr w:type="spellEnd"/>
          </w:p>
        </w:tc>
      </w:tr>
      <w:tr w:rsidR="00942EF0" w14:paraId="52D051E8"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52251D60" w14:textId="6BD19846" w:rsidR="0000633E" w:rsidRPr="00B24DA5" w:rsidRDefault="0000633E" w:rsidP="00761709">
            <w:proofErr w:type="spellStart"/>
            <w:r w:rsidRPr="0000633E">
              <w:t>OpenLeaseConnectionStringOraClientHome</w:t>
            </w:r>
            <w:proofErr w:type="spellEnd"/>
            <w:r>
              <w:t xml:space="preserve"> </w:t>
            </w:r>
          </w:p>
        </w:tc>
        <w:tc>
          <w:tcPr>
            <w:tcW w:w="1920" w:type="dxa"/>
          </w:tcPr>
          <w:p w14:paraId="6A58464C" w14:textId="77777777" w:rsidR="0000633E" w:rsidRDefault="0000633E" w:rsidP="00761709">
            <w:pPr>
              <w:cnfStyle w:val="000000100000" w:firstRow="0" w:lastRow="0" w:firstColumn="0" w:lastColumn="0" w:oddVBand="0" w:evenVBand="0" w:oddHBand="1" w:evenHBand="0" w:firstRowFirstColumn="0" w:firstRowLastColumn="0" w:lastRowFirstColumn="0" w:lastRowLastColumn="0"/>
              <w:rPr>
                <w:lang w:val="de-DE"/>
              </w:rPr>
            </w:pPr>
            <w:proofErr w:type="spellStart"/>
            <w:r w:rsidRPr="0000633E">
              <w:rPr>
                <w:lang w:val="de-DE"/>
              </w:rPr>
              <w:t>OracleClientHome</w:t>
            </w:r>
            <w:proofErr w:type="spellEnd"/>
            <w:r w:rsidRPr="0000633E">
              <w:rPr>
                <w:lang w:val="de-DE"/>
              </w:rPr>
              <w:t>-Name. Er kann aus dem Oracle Un</w:t>
            </w:r>
            <w:r w:rsidRPr="0000633E">
              <w:rPr>
                <w:lang w:val="de-DE"/>
              </w:rPr>
              <w:t>i</w:t>
            </w:r>
            <w:r w:rsidRPr="0000633E">
              <w:rPr>
                <w:lang w:val="de-DE"/>
              </w:rPr>
              <w:t>versal Installer herausgelesen werden.</w:t>
            </w:r>
          </w:p>
          <w:p w14:paraId="74E4CFC0" w14:textId="578DBACF" w:rsidR="00942EF0" w:rsidRPr="00942EF0" w:rsidRDefault="00942EF0" w:rsidP="00761709">
            <w:pPr>
              <w:cnfStyle w:val="000000100000" w:firstRow="0" w:lastRow="0" w:firstColumn="0" w:lastColumn="0" w:oddVBand="0" w:evenVBand="0" w:oddHBand="1" w:evenHBand="0" w:firstRowFirstColumn="0" w:firstRowLastColumn="0" w:lastRowFirstColumn="0" w:lastRowLastColumn="0"/>
              <w:rPr>
                <w:lang w:val="de-DE"/>
              </w:rPr>
            </w:pPr>
          </w:p>
        </w:tc>
        <w:tc>
          <w:tcPr>
            <w:tcW w:w="3170" w:type="dxa"/>
          </w:tcPr>
          <w:p w14:paraId="0902FDD4" w14:textId="2C3E4AB4" w:rsidR="00942EF0" w:rsidRDefault="0000633E" w:rsidP="00761709">
            <w:pPr>
              <w:cnfStyle w:val="000000100000" w:firstRow="0" w:lastRow="0" w:firstColumn="0" w:lastColumn="0" w:oddVBand="0" w:evenVBand="0" w:oddHBand="1" w:evenHBand="0" w:firstRowFirstColumn="0" w:firstRowLastColumn="0" w:lastRowFirstColumn="0" w:lastRowLastColumn="0"/>
            </w:pPr>
            <w:r>
              <w:t xml:space="preserve">z.B.  </w:t>
            </w:r>
            <w:r w:rsidR="002721CD" w:rsidRPr="002721CD">
              <w:t>OraHome112_64</w:t>
            </w:r>
          </w:p>
        </w:tc>
      </w:tr>
      <w:tr w:rsidR="0088563B" w:rsidRPr="0088563B" w14:paraId="463D933E"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255442A9" w14:textId="5133876D" w:rsidR="0088563B" w:rsidRPr="00B24DA5" w:rsidRDefault="0088563B" w:rsidP="00761709">
            <w:proofErr w:type="spellStart"/>
            <w:r w:rsidRPr="00B24DA5">
              <w:rPr>
                <w:lang w:val="de-DE"/>
              </w:rPr>
              <w:t>OpenLeaseConnectionString</w:t>
            </w:r>
            <w:r>
              <w:rPr>
                <w:lang w:val="de-DE"/>
              </w:rPr>
              <w:t>UserID</w:t>
            </w:r>
            <w:proofErr w:type="spellEnd"/>
          </w:p>
        </w:tc>
        <w:tc>
          <w:tcPr>
            <w:tcW w:w="1920" w:type="dxa"/>
          </w:tcPr>
          <w:p w14:paraId="2C8E1AB9" w14:textId="326F8C57" w:rsidR="0088563B" w:rsidRPr="00EB6D37" w:rsidRDefault="0088563B" w:rsidP="00761709">
            <w:pPr>
              <w:cnfStyle w:val="000000010000" w:firstRow="0" w:lastRow="0" w:firstColumn="0" w:lastColumn="0" w:oddVBand="0" w:evenVBand="0" w:oddHBand="0" w:evenHBand="1" w:firstRowFirstColumn="0" w:firstRowLastColumn="0" w:lastRowFirstColumn="0" w:lastRowLastColumn="0"/>
            </w:pPr>
            <w:proofErr w:type="spellStart"/>
            <w:r>
              <w:t>UserID</w:t>
            </w:r>
            <w:proofErr w:type="spellEnd"/>
          </w:p>
        </w:tc>
        <w:tc>
          <w:tcPr>
            <w:tcW w:w="3170" w:type="dxa"/>
          </w:tcPr>
          <w:p w14:paraId="62A3F010" w14:textId="0A2116AC" w:rsidR="0088563B" w:rsidRPr="0088563B" w:rsidRDefault="0088563B" w:rsidP="00761709">
            <w:pPr>
              <w:cnfStyle w:val="000000010000" w:firstRow="0" w:lastRow="0" w:firstColumn="0" w:lastColumn="0" w:oddVBand="0" w:evenVBand="0" w:oddHBand="0" w:evenHBand="1" w:firstRowFirstColumn="0" w:firstRowLastColumn="0" w:lastRowFirstColumn="0" w:lastRowLastColumn="0"/>
            </w:pPr>
            <w:r w:rsidRPr="0088563B">
              <w:t xml:space="preserve">z.B. </w:t>
            </w:r>
            <w:proofErr w:type="spellStart"/>
            <w:r>
              <w:t>cic</w:t>
            </w:r>
            <w:proofErr w:type="spellEnd"/>
          </w:p>
        </w:tc>
      </w:tr>
      <w:tr w:rsidR="0088563B" w:rsidRPr="0088563B" w14:paraId="6D38434F"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43468DE9" w14:textId="0771D111" w:rsidR="0088563B" w:rsidRPr="0088563B" w:rsidRDefault="0088563B" w:rsidP="00761709">
            <w:proofErr w:type="spellStart"/>
            <w:r w:rsidRPr="00B24DA5">
              <w:rPr>
                <w:lang w:val="de-DE"/>
              </w:rPr>
              <w:t>OpenLeaseConnectionString</w:t>
            </w:r>
            <w:r>
              <w:rPr>
                <w:lang w:val="de-DE"/>
              </w:rPr>
              <w:t>Password</w:t>
            </w:r>
            <w:proofErr w:type="spellEnd"/>
          </w:p>
        </w:tc>
        <w:tc>
          <w:tcPr>
            <w:tcW w:w="1920" w:type="dxa"/>
          </w:tcPr>
          <w:p w14:paraId="04BEFC10" w14:textId="6925D27F" w:rsidR="0088563B" w:rsidRPr="0088563B" w:rsidRDefault="0088563B" w:rsidP="00761709">
            <w:pPr>
              <w:cnfStyle w:val="000000100000" w:firstRow="0" w:lastRow="0" w:firstColumn="0" w:lastColumn="0" w:oddVBand="0" w:evenVBand="0" w:oddHBand="1" w:evenHBand="0" w:firstRowFirstColumn="0" w:firstRowLastColumn="0" w:lastRowFirstColumn="0" w:lastRowLastColumn="0"/>
            </w:pPr>
            <w:r>
              <w:t>DB-User Password</w:t>
            </w:r>
          </w:p>
        </w:tc>
        <w:tc>
          <w:tcPr>
            <w:tcW w:w="3170" w:type="dxa"/>
          </w:tcPr>
          <w:p w14:paraId="2DD8B22D" w14:textId="13E232EF" w:rsidR="0088563B" w:rsidRPr="0088563B" w:rsidRDefault="0088563B" w:rsidP="00761709">
            <w:pPr>
              <w:cnfStyle w:val="000000100000" w:firstRow="0" w:lastRow="0" w:firstColumn="0" w:lastColumn="0" w:oddVBand="0" w:evenVBand="0" w:oddHBand="1" w:evenHBand="0" w:firstRowFirstColumn="0" w:firstRowLastColumn="0" w:lastRowFirstColumn="0" w:lastRowLastColumn="0"/>
            </w:pPr>
          </w:p>
        </w:tc>
      </w:tr>
      <w:tr w:rsidR="0088563B" w:rsidRPr="0088563B" w14:paraId="0B62810B"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3B40ECC6" w14:textId="485D6986" w:rsidR="0088563B" w:rsidRDefault="0088563B" w:rsidP="00761709">
            <w:proofErr w:type="spellStart"/>
            <w:r w:rsidRPr="00B24DA5">
              <w:rPr>
                <w:lang w:val="de-DE"/>
              </w:rPr>
              <w:t>OpenLeaseConnectionString</w:t>
            </w:r>
            <w:r>
              <w:rPr>
                <w:lang w:val="de-DE"/>
              </w:rPr>
              <w:t>PlainPassword</w:t>
            </w:r>
            <w:proofErr w:type="spellEnd"/>
          </w:p>
        </w:tc>
        <w:tc>
          <w:tcPr>
            <w:tcW w:w="1920" w:type="dxa"/>
          </w:tcPr>
          <w:p w14:paraId="44C82C30" w14:textId="6C072BA6" w:rsidR="0088563B" w:rsidRPr="00EB6D37" w:rsidRDefault="0088563B" w:rsidP="00761709">
            <w:pPr>
              <w:cnfStyle w:val="000000010000" w:firstRow="0" w:lastRow="0" w:firstColumn="0" w:lastColumn="0" w:oddVBand="0" w:evenVBand="0" w:oddHBand="0" w:evenHBand="1" w:firstRowFirstColumn="0" w:firstRowLastColumn="0" w:lastRowFirstColumn="0" w:lastRowLastColumn="0"/>
            </w:pPr>
            <w:r>
              <w:t xml:space="preserve">Wird Passwort verschlüsselt </w:t>
            </w:r>
          </w:p>
        </w:tc>
        <w:tc>
          <w:tcPr>
            <w:tcW w:w="3170" w:type="dxa"/>
          </w:tcPr>
          <w:p w14:paraId="4E54197C" w14:textId="0D201CE7" w:rsidR="0088563B" w:rsidRPr="0088563B" w:rsidRDefault="0088563B" w:rsidP="00761709">
            <w:pPr>
              <w:cnfStyle w:val="000000010000" w:firstRow="0" w:lastRow="0" w:firstColumn="0" w:lastColumn="0" w:oddVBand="0" w:evenVBand="0" w:oddHBand="0" w:evenHBand="1" w:firstRowFirstColumn="0" w:firstRowLastColumn="0" w:lastRowFirstColumn="0" w:lastRowLastColumn="0"/>
            </w:pPr>
            <w:r>
              <w:t xml:space="preserve">True / </w:t>
            </w:r>
            <w:proofErr w:type="spellStart"/>
            <w:r>
              <w:t>False</w:t>
            </w:r>
            <w:proofErr w:type="spellEnd"/>
          </w:p>
        </w:tc>
      </w:tr>
      <w:tr w:rsidR="0088563B" w:rsidRPr="00762906" w14:paraId="08E82874"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7774D38B" w14:textId="5C09D092" w:rsidR="0088563B" w:rsidRDefault="0088563B" w:rsidP="00761709">
            <w:proofErr w:type="spellStart"/>
            <w:r w:rsidRPr="0088563B">
              <w:t>DatasourceProviderName</w:t>
            </w:r>
            <w:proofErr w:type="spellEnd"/>
          </w:p>
        </w:tc>
        <w:tc>
          <w:tcPr>
            <w:tcW w:w="1920" w:type="dxa"/>
          </w:tcPr>
          <w:p w14:paraId="57E460F3" w14:textId="728A2A15" w:rsidR="0088563B" w:rsidRPr="00EB6D37" w:rsidRDefault="0088563B" w:rsidP="00761709">
            <w:pPr>
              <w:cnfStyle w:val="000000100000" w:firstRow="0" w:lastRow="0" w:firstColumn="0" w:lastColumn="0" w:oddVBand="0" w:evenVBand="0" w:oddHBand="1" w:evenHBand="0" w:firstRowFirstColumn="0" w:firstRowLastColumn="0" w:lastRowFirstColumn="0" w:lastRowLastColumn="0"/>
            </w:pPr>
            <w:r w:rsidRPr="0088563B">
              <w:t>Name des O</w:t>
            </w:r>
            <w:r>
              <w:t>racle Treibers</w:t>
            </w:r>
          </w:p>
        </w:tc>
        <w:tc>
          <w:tcPr>
            <w:tcW w:w="3170" w:type="dxa"/>
          </w:tcPr>
          <w:p w14:paraId="6F6821DE" w14:textId="58600330" w:rsidR="0088563B" w:rsidRPr="0004096E" w:rsidRDefault="0088563B" w:rsidP="00761709">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04096E">
              <w:rPr>
                <w:lang w:val="en-US"/>
              </w:rPr>
              <w:t>z.b</w:t>
            </w:r>
            <w:proofErr w:type="spellEnd"/>
            <w:r w:rsidRPr="0004096E">
              <w:rPr>
                <w:lang w:val="en-US"/>
              </w:rPr>
              <w:t xml:space="preserve">. </w:t>
            </w:r>
            <w:proofErr w:type="spellStart"/>
            <w:r w:rsidRPr="0004096E">
              <w:rPr>
                <w:lang w:val="en-US"/>
              </w:rPr>
              <w:t>Devart.Data.Oracle</w:t>
            </w:r>
            <w:proofErr w:type="spellEnd"/>
          </w:p>
        </w:tc>
      </w:tr>
      <w:tr w:rsidR="0088563B" w:rsidRPr="0088563B" w14:paraId="409404F5"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02C99E5A" w14:textId="594011F5" w:rsidR="0088563B" w:rsidRDefault="0088563B" w:rsidP="00761709">
            <w:proofErr w:type="spellStart"/>
            <w:r w:rsidRPr="00194D47">
              <w:t>DBConnectionTimeout</w:t>
            </w:r>
            <w:proofErr w:type="spellEnd"/>
          </w:p>
        </w:tc>
        <w:tc>
          <w:tcPr>
            <w:tcW w:w="1920" w:type="dxa"/>
          </w:tcPr>
          <w:p w14:paraId="0BCC8C36" w14:textId="763C29D3" w:rsidR="0088563B" w:rsidRPr="00EB6D37" w:rsidRDefault="0088563B" w:rsidP="00761709">
            <w:pPr>
              <w:cnfStyle w:val="000000010000" w:firstRow="0" w:lastRow="0" w:firstColumn="0" w:lastColumn="0" w:oddVBand="0" w:evenVBand="0" w:oddHBand="0" w:evenHBand="1" w:firstRowFirstColumn="0" w:firstRowLastColumn="0" w:lastRowFirstColumn="0" w:lastRowLastColumn="0"/>
            </w:pPr>
            <w:r>
              <w:t>Wartezeit bis Timeout Error</w:t>
            </w:r>
            <w:r w:rsidR="00E278B9">
              <w:t xml:space="preserve">; </w:t>
            </w:r>
          </w:p>
        </w:tc>
        <w:tc>
          <w:tcPr>
            <w:tcW w:w="3170" w:type="dxa"/>
          </w:tcPr>
          <w:p w14:paraId="412B98DC" w14:textId="2EEE5526" w:rsidR="0088563B" w:rsidRPr="0088563B" w:rsidRDefault="0088563B" w:rsidP="00761709">
            <w:pPr>
              <w:cnfStyle w:val="000000010000" w:firstRow="0" w:lastRow="0" w:firstColumn="0" w:lastColumn="0" w:oddVBand="0" w:evenVBand="0" w:oddHBand="0" w:evenHBand="1" w:firstRowFirstColumn="0" w:firstRowLastColumn="0" w:lastRowFirstColumn="0" w:lastRowLastColumn="0"/>
            </w:pPr>
            <w:r>
              <w:t>15-60, Default 30</w:t>
            </w:r>
          </w:p>
        </w:tc>
      </w:tr>
      <w:tr w:rsidR="0088563B" w:rsidRPr="0088563B" w14:paraId="704272BA"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28CC714C" w14:textId="493AB817" w:rsidR="0088563B" w:rsidRDefault="0088563B" w:rsidP="00761709">
            <w:proofErr w:type="spellStart"/>
            <w:r>
              <w:t>DBValidateConnection</w:t>
            </w:r>
            <w:proofErr w:type="spellEnd"/>
          </w:p>
        </w:tc>
        <w:tc>
          <w:tcPr>
            <w:tcW w:w="1920" w:type="dxa"/>
          </w:tcPr>
          <w:p w14:paraId="46232EA6" w14:textId="08E2AF1C" w:rsidR="0088563B" w:rsidRPr="004C2DB5" w:rsidRDefault="004C2DB5" w:rsidP="00761709">
            <w:pPr>
              <w:cnfStyle w:val="000000100000" w:firstRow="0" w:lastRow="0" w:firstColumn="0" w:lastColumn="0" w:oddVBand="0" w:evenVBand="0" w:oddHBand="1" w:evenHBand="0" w:firstRowFirstColumn="0" w:firstRowLastColumn="0" w:lastRowFirstColumn="0" w:lastRowLastColumn="0"/>
              <w:rPr>
                <w:lang w:val="de-DE"/>
              </w:rPr>
            </w:pPr>
            <w:r w:rsidRPr="004C2DB5">
              <w:rPr>
                <w:lang w:val="de-DE"/>
              </w:rPr>
              <w:t>Vor der WS-Verbindung wird geprüft, ob Ve</w:t>
            </w:r>
            <w:r w:rsidRPr="004C2DB5">
              <w:rPr>
                <w:lang w:val="de-DE"/>
              </w:rPr>
              <w:t>r</w:t>
            </w:r>
            <w:r w:rsidRPr="004C2DB5">
              <w:rPr>
                <w:lang w:val="de-DE"/>
              </w:rPr>
              <w:t xml:space="preserve">bindung aufgebaut </w:t>
            </w:r>
            <w:r>
              <w:rPr>
                <w:lang w:val="de-DE"/>
              </w:rPr>
              <w:t>we</w:t>
            </w:r>
            <w:r w:rsidRPr="004C2DB5">
              <w:rPr>
                <w:lang w:val="de-DE"/>
              </w:rPr>
              <w:t>rden kann</w:t>
            </w:r>
          </w:p>
        </w:tc>
        <w:tc>
          <w:tcPr>
            <w:tcW w:w="3170" w:type="dxa"/>
          </w:tcPr>
          <w:p w14:paraId="4EC17F6E" w14:textId="6B01C770" w:rsidR="0088563B" w:rsidRPr="0088563B" w:rsidRDefault="0088563B" w:rsidP="00761709">
            <w:pPr>
              <w:cnfStyle w:val="000000100000" w:firstRow="0" w:lastRow="0" w:firstColumn="0" w:lastColumn="0" w:oddVBand="0" w:evenVBand="0" w:oddHBand="1" w:evenHBand="0" w:firstRowFirstColumn="0" w:firstRowLastColumn="0" w:lastRowFirstColumn="0" w:lastRowLastColumn="0"/>
            </w:pPr>
            <w:r>
              <w:t xml:space="preserve">True / </w:t>
            </w:r>
            <w:proofErr w:type="spellStart"/>
            <w:r>
              <w:t>False</w:t>
            </w:r>
            <w:proofErr w:type="spellEnd"/>
            <w:r>
              <w:t xml:space="preserve">; Default </w:t>
            </w:r>
            <w:proofErr w:type="spellStart"/>
            <w:r>
              <w:t>False</w:t>
            </w:r>
            <w:proofErr w:type="spellEnd"/>
          </w:p>
        </w:tc>
      </w:tr>
      <w:tr w:rsidR="0088563B" w:rsidRPr="0088563B" w14:paraId="38F6B751"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227B1B2C" w14:textId="7D30FCFE" w:rsidR="0088563B" w:rsidRPr="0088563B" w:rsidRDefault="004C2DB5" w:rsidP="00761709">
            <w:proofErr w:type="spellStart"/>
            <w:r w:rsidRPr="004C2DB5">
              <w:t>DBMinPoolSize</w:t>
            </w:r>
            <w:proofErr w:type="spellEnd"/>
          </w:p>
        </w:tc>
        <w:tc>
          <w:tcPr>
            <w:tcW w:w="1920" w:type="dxa"/>
          </w:tcPr>
          <w:p w14:paraId="4FC91031" w14:textId="77777777" w:rsidR="0014638D" w:rsidRPr="002A4624" w:rsidRDefault="0014638D" w:rsidP="00761709">
            <w:pPr>
              <w:cnfStyle w:val="000000010000" w:firstRow="0" w:lastRow="0" w:firstColumn="0" w:lastColumn="0" w:oddVBand="0" w:evenVBand="0" w:oddHBand="0" w:evenHBand="1" w:firstRowFirstColumn="0" w:firstRowLastColumn="0" w:lastRowFirstColumn="0" w:lastRowLastColumn="0"/>
              <w:rPr>
                <w:lang w:val="en-US"/>
              </w:rPr>
            </w:pPr>
            <w:r w:rsidRPr="002A4624">
              <w:rPr>
                <w:lang w:val="en-US"/>
              </w:rPr>
              <w:t>Connection String Attribute</w:t>
            </w:r>
          </w:p>
          <w:p w14:paraId="6B079973" w14:textId="6F7F0023" w:rsidR="0088563B" w:rsidRPr="002A4624" w:rsidRDefault="0014638D" w:rsidP="00761709">
            <w:pPr>
              <w:cnfStyle w:val="000000010000" w:firstRow="0" w:lastRow="0" w:firstColumn="0" w:lastColumn="0" w:oddVBand="0" w:evenVBand="0" w:oddHBand="0" w:evenHBand="1" w:firstRowFirstColumn="0" w:firstRowLastColumn="0" w:lastRowFirstColumn="0" w:lastRowLastColumn="0"/>
              <w:rPr>
                <w:lang w:val="en-US"/>
              </w:rPr>
            </w:pPr>
            <w:r w:rsidRPr="002A4624">
              <w:rPr>
                <w:lang w:val="en-US"/>
              </w:rPr>
              <w:t>Minimum number of connections in a pool</w:t>
            </w:r>
          </w:p>
        </w:tc>
        <w:tc>
          <w:tcPr>
            <w:tcW w:w="3170" w:type="dxa"/>
          </w:tcPr>
          <w:p w14:paraId="1D96B050" w14:textId="20D188EF" w:rsidR="0088563B" w:rsidRPr="0088563B" w:rsidRDefault="004C2DB5" w:rsidP="00761709">
            <w:pPr>
              <w:cnfStyle w:val="000000010000" w:firstRow="0" w:lastRow="0" w:firstColumn="0" w:lastColumn="0" w:oddVBand="0" w:evenVBand="0" w:oddHBand="0" w:evenHBand="1" w:firstRowFirstColumn="0" w:firstRowLastColumn="0" w:lastRowFirstColumn="0" w:lastRowLastColumn="0"/>
            </w:pPr>
            <w:r>
              <w:t xml:space="preserve">Default </w:t>
            </w:r>
            <w:r w:rsidR="0089592D">
              <w:t xml:space="preserve"> </w:t>
            </w:r>
            <w:r>
              <w:t>10</w:t>
            </w:r>
          </w:p>
        </w:tc>
      </w:tr>
      <w:tr w:rsidR="0088563B" w:rsidRPr="0088563B" w14:paraId="01878569"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6BE3787D" w14:textId="3DA0AC0A" w:rsidR="0088563B" w:rsidRPr="0088563B" w:rsidRDefault="004C2DB5" w:rsidP="00761709">
            <w:proofErr w:type="spellStart"/>
            <w:r>
              <w:t>DBMax</w:t>
            </w:r>
            <w:r w:rsidRPr="004C2DB5">
              <w:t>PoolSize</w:t>
            </w:r>
            <w:proofErr w:type="spellEnd"/>
          </w:p>
        </w:tc>
        <w:tc>
          <w:tcPr>
            <w:tcW w:w="1920" w:type="dxa"/>
          </w:tcPr>
          <w:p w14:paraId="0462D687" w14:textId="77777777" w:rsidR="0014638D" w:rsidRPr="002A4624" w:rsidRDefault="0014638D" w:rsidP="00761709">
            <w:pPr>
              <w:cnfStyle w:val="000000100000" w:firstRow="0" w:lastRow="0" w:firstColumn="0" w:lastColumn="0" w:oddVBand="0" w:evenVBand="0" w:oddHBand="1" w:evenHBand="0" w:firstRowFirstColumn="0" w:firstRowLastColumn="0" w:lastRowFirstColumn="0" w:lastRowLastColumn="0"/>
              <w:rPr>
                <w:lang w:val="en-US"/>
              </w:rPr>
            </w:pPr>
            <w:r w:rsidRPr="002A4624">
              <w:rPr>
                <w:lang w:val="en-US"/>
              </w:rPr>
              <w:t>Connection String Attribute</w:t>
            </w:r>
          </w:p>
          <w:p w14:paraId="5ECCA6F9" w14:textId="77777777" w:rsidR="0014638D" w:rsidRPr="002A4624" w:rsidRDefault="0014638D" w:rsidP="00761709">
            <w:pPr>
              <w:cnfStyle w:val="000000100000" w:firstRow="0" w:lastRow="0" w:firstColumn="0" w:lastColumn="0" w:oddVBand="0" w:evenVBand="0" w:oddHBand="1" w:evenHBand="0" w:firstRowFirstColumn="0" w:firstRowLastColumn="0" w:lastRowFirstColumn="0" w:lastRowLastColumn="0"/>
              <w:rPr>
                <w:lang w:val="en-US"/>
              </w:rPr>
            </w:pPr>
            <w:r w:rsidRPr="002A4624">
              <w:rPr>
                <w:lang w:val="en-US"/>
              </w:rPr>
              <w:t>Maximum number of connections in a pool</w:t>
            </w:r>
          </w:p>
          <w:p w14:paraId="109239FD" w14:textId="714541AE" w:rsidR="0088563B" w:rsidRPr="002A4624" w:rsidRDefault="0088563B" w:rsidP="00761709">
            <w:pPr>
              <w:cnfStyle w:val="000000100000" w:firstRow="0" w:lastRow="0" w:firstColumn="0" w:lastColumn="0" w:oddVBand="0" w:evenVBand="0" w:oddHBand="1" w:evenHBand="0" w:firstRowFirstColumn="0" w:firstRowLastColumn="0" w:lastRowFirstColumn="0" w:lastRowLastColumn="0"/>
              <w:rPr>
                <w:lang w:val="en-US"/>
              </w:rPr>
            </w:pPr>
          </w:p>
        </w:tc>
        <w:tc>
          <w:tcPr>
            <w:tcW w:w="3170" w:type="dxa"/>
          </w:tcPr>
          <w:p w14:paraId="54C76C03" w14:textId="36C02D1F" w:rsidR="0088563B" w:rsidRPr="0088563B" w:rsidRDefault="004C2DB5" w:rsidP="00761709">
            <w:pPr>
              <w:cnfStyle w:val="000000100000" w:firstRow="0" w:lastRow="0" w:firstColumn="0" w:lastColumn="0" w:oddVBand="0" w:evenVBand="0" w:oddHBand="1" w:evenHBand="0" w:firstRowFirstColumn="0" w:firstRowLastColumn="0" w:lastRowFirstColumn="0" w:lastRowLastColumn="0"/>
            </w:pPr>
            <w:r>
              <w:t xml:space="preserve">Default </w:t>
            </w:r>
            <w:r w:rsidR="0089592D">
              <w:t xml:space="preserve"> </w:t>
            </w:r>
            <w:r>
              <w:t>100</w:t>
            </w:r>
          </w:p>
        </w:tc>
      </w:tr>
      <w:tr w:rsidR="0088563B" w:rsidRPr="0088563B" w14:paraId="17031CE0"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4715CA36" w14:textId="3FD9DE78" w:rsidR="0088563B" w:rsidRPr="004C2DB5" w:rsidRDefault="004C2DB5" w:rsidP="00761709">
            <w:proofErr w:type="spellStart"/>
            <w:r w:rsidRPr="004C2DB5">
              <w:t>DBStatementCacheSize</w:t>
            </w:r>
            <w:proofErr w:type="spellEnd"/>
          </w:p>
        </w:tc>
        <w:tc>
          <w:tcPr>
            <w:tcW w:w="1920" w:type="dxa"/>
          </w:tcPr>
          <w:p w14:paraId="4701370E" w14:textId="77777777" w:rsidR="0014638D" w:rsidRDefault="0014638D" w:rsidP="00761709">
            <w:pPr>
              <w:cnfStyle w:val="000000010000" w:firstRow="0" w:lastRow="0" w:firstColumn="0" w:lastColumn="0" w:oddVBand="0" w:evenVBand="0" w:oddHBand="0" w:evenHBand="1" w:firstRowFirstColumn="0" w:firstRowLastColumn="0" w:lastRowFirstColumn="0" w:lastRowLastColumn="0"/>
            </w:pPr>
            <w:r w:rsidRPr="0014638D">
              <w:t>Connection String Attribute</w:t>
            </w:r>
          </w:p>
          <w:p w14:paraId="29FB54E2" w14:textId="14A9F1F9" w:rsidR="0088563B" w:rsidRPr="0088563B" w:rsidRDefault="0088563B" w:rsidP="00761709">
            <w:pPr>
              <w:cnfStyle w:val="000000010000" w:firstRow="0" w:lastRow="0" w:firstColumn="0" w:lastColumn="0" w:oddVBand="0" w:evenVBand="0" w:oddHBand="0" w:evenHBand="1" w:firstRowFirstColumn="0" w:firstRowLastColumn="0" w:lastRowFirstColumn="0" w:lastRowLastColumn="0"/>
            </w:pPr>
          </w:p>
        </w:tc>
        <w:tc>
          <w:tcPr>
            <w:tcW w:w="3170" w:type="dxa"/>
          </w:tcPr>
          <w:p w14:paraId="29F42A2F" w14:textId="1C39F824" w:rsidR="0088563B" w:rsidRPr="0088563B" w:rsidRDefault="004C2DB5" w:rsidP="00761709">
            <w:pPr>
              <w:cnfStyle w:val="000000010000" w:firstRow="0" w:lastRow="0" w:firstColumn="0" w:lastColumn="0" w:oddVBand="0" w:evenVBand="0" w:oddHBand="0" w:evenHBand="1" w:firstRowFirstColumn="0" w:firstRowLastColumn="0" w:lastRowFirstColumn="0" w:lastRowLastColumn="0"/>
            </w:pPr>
            <w:r>
              <w:t>Default</w:t>
            </w:r>
            <w:r w:rsidR="0089592D">
              <w:t xml:space="preserve"> </w:t>
            </w:r>
            <w:r>
              <w:t xml:space="preserve"> 5</w:t>
            </w:r>
          </w:p>
        </w:tc>
      </w:tr>
      <w:tr w:rsidR="00DF2F05" w:rsidRPr="0088563B" w14:paraId="2F307ADF"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61CF4672" w14:textId="5313D6F7" w:rsidR="00DF2F05" w:rsidRPr="004C2DB5" w:rsidRDefault="00DF2F05" w:rsidP="00761709"/>
        </w:tc>
        <w:tc>
          <w:tcPr>
            <w:tcW w:w="1920" w:type="dxa"/>
          </w:tcPr>
          <w:p w14:paraId="67CE6E69" w14:textId="77777777" w:rsidR="00DF2F05" w:rsidRPr="0014638D" w:rsidRDefault="00DF2F05" w:rsidP="00761709">
            <w:pPr>
              <w:cnfStyle w:val="000000100000" w:firstRow="0" w:lastRow="0" w:firstColumn="0" w:lastColumn="0" w:oddVBand="0" w:evenVBand="0" w:oddHBand="1" w:evenHBand="0" w:firstRowFirstColumn="0" w:firstRowLastColumn="0" w:lastRowFirstColumn="0" w:lastRowLastColumn="0"/>
            </w:pPr>
          </w:p>
        </w:tc>
        <w:tc>
          <w:tcPr>
            <w:tcW w:w="3170" w:type="dxa"/>
          </w:tcPr>
          <w:p w14:paraId="756E9AAB" w14:textId="77777777" w:rsidR="00DF2F05" w:rsidRDefault="00DF2F05" w:rsidP="00761709">
            <w:pPr>
              <w:cnfStyle w:val="000000100000" w:firstRow="0" w:lastRow="0" w:firstColumn="0" w:lastColumn="0" w:oddVBand="0" w:evenVBand="0" w:oddHBand="1" w:evenHBand="0" w:firstRowFirstColumn="0" w:firstRowLastColumn="0" w:lastRowFirstColumn="0" w:lastRowLastColumn="0"/>
            </w:pPr>
          </w:p>
        </w:tc>
      </w:tr>
    </w:tbl>
    <w:p w14:paraId="3E9069D9" w14:textId="77777777" w:rsidR="00685420" w:rsidRDefault="00685420" w:rsidP="00761709">
      <w:r>
        <w:br w:type="page"/>
      </w:r>
    </w:p>
    <w:tbl>
      <w:tblPr>
        <w:tblStyle w:val="MittlereSchattierung1-Akzent11"/>
        <w:tblW w:w="0" w:type="auto"/>
        <w:tblLook w:val="04A0" w:firstRow="1" w:lastRow="0" w:firstColumn="1" w:lastColumn="0" w:noHBand="0" w:noVBand="1"/>
      </w:tblPr>
      <w:tblGrid>
        <w:gridCol w:w="4210"/>
        <w:gridCol w:w="1920"/>
        <w:gridCol w:w="3170"/>
      </w:tblGrid>
      <w:tr w:rsidR="0014638D" w:rsidRPr="0088563B" w14:paraId="43B3EF2D" w14:textId="77777777" w:rsidTr="00685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shd w:val="clear" w:color="auto" w:fill="1F497D" w:themeFill="text2"/>
          </w:tcPr>
          <w:p w14:paraId="2FD75643" w14:textId="08E46F59" w:rsidR="0014638D" w:rsidRPr="0014638D" w:rsidRDefault="0014638D" w:rsidP="00761709">
            <w:r w:rsidRPr="0014638D">
              <w:lastRenderedPageBreak/>
              <w:t>Parameter</w:t>
            </w:r>
          </w:p>
        </w:tc>
        <w:tc>
          <w:tcPr>
            <w:tcW w:w="1920" w:type="dxa"/>
            <w:shd w:val="clear" w:color="auto" w:fill="1F497D" w:themeFill="text2"/>
          </w:tcPr>
          <w:p w14:paraId="7315221A" w14:textId="07C57BFB" w:rsidR="0014638D" w:rsidRPr="0014638D" w:rsidRDefault="0014638D" w:rsidP="00761709">
            <w:pPr>
              <w:cnfStyle w:val="100000000000" w:firstRow="1" w:lastRow="0" w:firstColumn="0" w:lastColumn="0" w:oddVBand="0" w:evenVBand="0" w:oddHBand="0" w:evenHBand="0" w:firstRowFirstColumn="0" w:firstRowLastColumn="0" w:lastRowFirstColumn="0" w:lastRowLastColumn="0"/>
            </w:pPr>
            <w:r w:rsidRPr="0014638D">
              <w:t xml:space="preserve">Beschreibung </w:t>
            </w:r>
          </w:p>
        </w:tc>
        <w:tc>
          <w:tcPr>
            <w:tcW w:w="3170" w:type="dxa"/>
            <w:shd w:val="clear" w:color="auto" w:fill="1F497D" w:themeFill="text2"/>
          </w:tcPr>
          <w:p w14:paraId="0CCA3084" w14:textId="58500FE7" w:rsidR="0014638D" w:rsidRPr="0014638D" w:rsidRDefault="0014638D" w:rsidP="00761709">
            <w:pPr>
              <w:cnfStyle w:val="100000000000" w:firstRow="1" w:lastRow="0" w:firstColumn="0" w:lastColumn="0" w:oddVBand="0" w:evenVBand="0" w:oddHBand="0" w:evenHBand="0" w:firstRowFirstColumn="0" w:firstRowLastColumn="0" w:lastRowFirstColumn="0" w:lastRowLastColumn="0"/>
            </w:pPr>
            <w:r w:rsidRPr="0014638D">
              <w:t>Mögliche Werte</w:t>
            </w:r>
          </w:p>
        </w:tc>
      </w:tr>
      <w:tr w:rsidR="004C2DB5" w:rsidRPr="0088563B" w14:paraId="2F91B137"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20B3CA5C" w14:textId="0038E3C7" w:rsidR="004C2DB5" w:rsidRDefault="004C2DB5" w:rsidP="00761709">
            <w:proofErr w:type="spellStart"/>
            <w:r w:rsidRPr="00053738">
              <w:rPr>
                <w:lang w:val="de-DE"/>
              </w:rPr>
              <w:t>PreSharedKeyType</w:t>
            </w:r>
            <w:proofErr w:type="spellEnd"/>
          </w:p>
        </w:tc>
        <w:tc>
          <w:tcPr>
            <w:tcW w:w="1920" w:type="dxa"/>
          </w:tcPr>
          <w:p w14:paraId="2C66E74B" w14:textId="6987B738" w:rsidR="004C2DB5" w:rsidRPr="00EB6D37" w:rsidRDefault="004C2DB5" w:rsidP="00761709">
            <w:pPr>
              <w:cnfStyle w:val="000000100000" w:firstRow="0" w:lastRow="0" w:firstColumn="0" w:lastColumn="0" w:oddVBand="0" w:evenVBand="0" w:oddHBand="1" w:evenHBand="0" w:firstRowFirstColumn="0" w:firstRowLastColumn="0" w:lastRowFirstColumn="0" w:lastRowLastColumn="0"/>
            </w:pPr>
            <w:r>
              <w:t>Verschlüsselung für B2B/EAI</w:t>
            </w:r>
          </w:p>
        </w:tc>
        <w:tc>
          <w:tcPr>
            <w:tcW w:w="3170" w:type="dxa"/>
          </w:tcPr>
          <w:p w14:paraId="02C3E0BF" w14:textId="53370147" w:rsidR="004C2DB5" w:rsidRPr="0088563B" w:rsidRDefault="004C2DB5" w:rsidP="00761709">
            <w:pPr>
              <w:cnfStyle w:val="000000100000" w:firstRow="0" w:lastRow="0" w:firstColumn="0" w:lastColumn="0" w:oddVBand="0" w:evenVBand="0" w:oddHBand="1" w:evenHBand="0" w:firstRowFirstColumn="0" w:firstRowLastColumn="0" w:lastRowFirstColumn="0" w:lastRowLastColumn="0"/>
            </w:pPr>
            <w:r>
              <w:t>B2B /EAI</w:t>
            </w:r>
          </w:p>
        </w:tc>
      </w:tr>
      <w:tr w:rsidR="004C2DB5" w:rsidRPr="0088563B" w14:paraId="2FAD6675"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4AF45DEE" w14:textId="12E2F5B2" w:rsidR="004C2DB5" w:rsidRDefault="004C2DB5" w:rsidP="00761709">
            <w:proofErr w:type="spellStart"/>
            <w:r w:rsidRPr="00053738">
              <w:rPr>
                <w:lang w:val="de-DE"/>
              </w:rPr>
              <w:t>PreSharedKeyPath</w:t>
            </w:r>
            <w:proofErr w:type="spellEnd"/>
          </w:p>
        </w:tc>
        <w:tc>
          <w:tcPr>
            <w:tcW w:w="1920" w:type="dxa"/>
          </w:tcPr>
          <w:p w14:paraId="1BC44DE7" w14:textId="05707EA2" w:rsidR="004C2DB5" w:rsidRPr="00EB6D37" w:rsidRDefault="004C2DB5" w:rsidP="00761709">
            <w:pPr>
              <w:cnfStyle w:val="000000010000" w:firstRow="0" w:lastRow="0" w:firstColumn="0" w:lastColumn="0" w:oddVBand="0" w:evenVBand="0" w:oddHBand="0" w:evenHBand="1" w:firstRowFirstColumn="0" w:firstRowLastColumn="0" w:lastRowFirstColumn="0" w:lastRowLastColumn="0"/>
            </w:pPr>
            <w:r>
              <w:t>Store Location in Database</w:t>
            </w:r>
          </w:p>
        </w:tc>
        <w:tc>
          <w:tcPr>
            <w:tcW w:w="3170" w:type="dxa"/>
          </w:tcPr>
          <w:p w14:paraId="6A29F893" w14:textId="77777777" w:rsidR="0014638D" w:rsidRDefault="004C2DB5" w:rsidP="00761709">
            <w:pPr>
              <w:cnfStyle w:val="000000010000" w:firstRow="0" w:lastRow="0" w:firstColumn="0" w:lastColumn="0" w:oddVBand="0" w:evenVBand="0" w:oddHBand="0" w:evenHBand="1" w:firstRowFirstColumn="0" w:firstRowLastColumn="0" w:lastRowFirstColumn="0" w:lastRowLastColumn="0"/>
              <w:rPr>
                <w:lang w:eastAsia="de-DE"/>
              </w:rPr>
            </w:pPr>
            <w:r w:rsidRPr="00131E99">
              <w:rPr>
                <w:lang w:eastAsia="de-DE"/>
              </w:rPr>
              <w:t>INTEROP/LOGINKONTEXT/</w:t>
            </w:r>
          </w:p>
          <w:p w14:paraId="54ED539C" w14:textId="67320946" w:rsidR="004C2DB5" w:rsidRPr="0088563B" w:rsidRDefault="004C2DB5" w:rsidP="00761709">
            <w:pPr>
              <w:cnfStyle w:val="000000010000" w:firstRow="0" w:lastRow="0" w:firstColumn="0" w:lastColumn="0" w:oddVBand="0" w:evenVBand="0" w:oddHBand="0" w:evenHBand="1" w:firstRowFirstColumn="0" w:firstRowLastColumn="0" w:lastRowFirstColumn="0" w:lastRowLastColumn="0"/>
            </w:pPr>
            <w:r w:rsidRPr="00131E99">
              <w:rPr>
                <w:lang w:eastAsia="de-DE"/>
              </w:rPr>
              <w:t>PSKB2B</w:t>
            </w:r>
          </w:p>
        </w:tc>
      </w:tr>
      <w:tr w:rsidR="004C2DB5" w:rsidRPr="0088563B" w14:paraId="78A15E29"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6D778202" w14:textId="160BCCAB" w:rsidR="004C2DB5" w:rsidRPr="0088563B" w:rsidRDefault="004C2DB5" w:rsidP="00761709">
            <w:proofErr w:type="spellStart"/>
            <w:r w:rsidRPr="0088563B">
              <w:t>SoapLogging</w:t>
            </w:r>
            <w:r>
              <w:t>Enabled</w:t>
            </w:r>
            <w:proofErr w:type="spellEnd"/>
          </w:p>
        </w:tc>
        <w:tc>
          <w:tcPr>
            <w:tcW w:w="1920" w:type="dxa"/>
          </w:tcPr>
          <w:p w14:paraId="1CC36F41" w14:textId="406CAF18" w:rsidR="004C2DB5" w:rsidRPr="0004096E" w:rsidRDefault="004C2DB5" w:rsidP="00761709">
            <w:pPr>
              <w:cnfStyle w:val="000000100000" w:firstRow="0" w:lastRow="0" w:firstColumn="0" w:lastColumn="0" w:oddVBand="0" w:evenVBand="0" w:oddHBand="1" w:evenHBand="0" w:firstRowFirstColumn="0" w:firstRowLastColumn="0" w:lastRowFirstColumn="0" w:lastRowLastColumn="0"/>
              <w:rPr>
                <w:lang w:val="en-US"/>
              </w:rPr>
            </w:pPr>
            <w:r w:rsidRPr="0004096E">
              <w:rPr>
                <w:lang w:val="en-US"/>
              </w:rPr>
              <w:t>Logging von Soap Requests und R</w:t>
            </w:r>
            <w:r w:rsidRPr="0004096E">
              <w:rPr>
                <w:lang w:val="en-US"/>
              </w:rPr>
              <w:t>e</w:t>
            </w:r>
            <w:r w:rsidRPr="0004096E">
              <w:rPr>
                <w:lang w:val="en-US"/>
              </w:rPr>
              <w:t>sponses</w:t>
            </w:r>
          </w:p>
        </w:tc>
        <w:tc>
          <w:tcPr>
            <w:tcW w:w="3170" w:type="dxa"/>
          </w:tcPr>
          <w:p w14:paraId="108FD314" w14:textId="41F1A916" w:rsidR="004C2DB5" w:rsidRPr="0088563B" w:rsidRDefault="004C2DB5" w:rsidP="00761709">
            <w:pPr>
              <w:cnfStyle w:val="000000100000" w:firstRow="0" w:lastRow="0" w:firstColumn="0" w:lastColumn="0" w:oddVBand="0" w:evenVBand="0" w:oddHBand="1" w:evenHBand="0" w:firstRowFirstColumn="0" w:firstRowLastColumn="0" w:lastRowFirstColumn="0" w:lastRowLastColumn="0"/>
            </w:pPr>
            <w:r w:rsidRPr="0088563B">
              <w:t xml:space="preserve">True / </w:t>
            </w:r>
            <w:proofErr w:type="spellStart"/>
            <w:r w:rsidRPr="0088563B">
              <w:t>False</w:t>
            </w:r>
            <w:proofErr w:type="spellEnd"/>
            <w:r w:rsidR="00E278B9">
              <w:t xml:space="preserve">; Default </w:t>
            </w:r>
            <w:proofErr w:type="spellStart"/>
            <w:r w:rsidR="00E278B9">
              <w:t>False</w:t>
            </w:r>
            <w:proofErr w:type="spellEnd"/>
          </w:p>
        </w:tc>
      </w:tr>
      <w:tr w:rsidR="0089592D" w:rsidRPr="004A79BC" w14:paraId="06A56392"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0CBCC633" w14:textId="55414412" w:rsidR="0089592D" w:rsidRPr="0089592D" w:rsidRDefault="00DF2F05" w:rsidP="00761709">
            <w:proofErr w:type="spellStart"/>
            <w:r w:rsidRPr="00DF2F05">
              <w:t>SoapLoggingEnabledAuskunft</w:t>
            </w:r>
            <w:proofErr w:type="spellEnd"/>
          </w:p>
        </w:tc>
        <w:tc>
          <w:tcPr>
            <w:tcW w:w="1920" w:type="dxa"/>
          </w:tcPr>
          <w:p w14:paraId="410C46C1" w14:textId="68E055D9" w:rsidR="0089592D" w:rsidRPr="0089592D" w:rsidRDefault="00DF2F05" w:rsidP="00761709">
            <w:pPr>
              <w:cnfStyle w:val="000000010000" w:firstRow="0" w:lastRow="0" w:firstColumn="0" w:lastColumn="0" w:oddVBand="0" w:evenVBand="0" w:oddHBand="0" w:evenHBand="1" w:firstRowFirstColumn="0" w:firstRowLastColumn="0" w:lastRowFirstColumn="0" w:lastRowLastColumn="0"/>
              <w:rPr>
                <w:lang w:val="en-US"/>
              </w:rPr>
            </w:pPr>
            <w:r w:rsidRPr="0004096E">
              <w:rPr>
                <w:lang w:val="en-US"/>
              </w:rPr>
              <w:t>Logging von Soap Requests</w:t>
            </w:r>
            <w:r>
              <w:rPr>
                <w:lang w:val="en-US"/>
              </w:rPr>
              <w:t xml:space="preserve"> von </w:t>
            </w:r>
            <w:proofErr w:type="spellStart"/>
            <w:r>
              <w:rPr>
                <w:lang w:val="en-US"/>
              </w:rPr>
              <w:t>AuskunftService</w:t>
            </w:r>
            <w:proofErr w:type="spellEnd"/>
          </w:p>
        </w:tc>
        <w:tc>
          <w:tcPr>
            <w:tcW w:w="3170" w:type="dxa"/>
          </w:tcPr>
          <w:p w14:paraId="0F0324BF" w14:textId="7AF52893" w:rsidR="0089592D" w:rsidRPr="002A4624" w:rsidRDefault="00DF2F05" w:rsidP="00761709">
            <w:pPr>
              <w:cnfStyle w:val="000000010000" w:firstRow="0" w:lastRow="0" w:firstColumn="0" w:lastColumn="0" w:oddVBand="0" w:evenVBand="0" w:oddHBand="0" w:evenHBand="1" w:firstRowFirstColumn="0" w:firstRowLastColumn="0" w:lastRowFirstColumn="0" w:lastRowLastColumn="0"/>
              <w:rPr>
                <w:lang w:val="en-US"/>
              </w:rPr>
            </w:pPr>
            <w:r w:rsidRPr="0088563B">
              <w:t xml:space="preserve">True / </w:t>
            </w:r>
            <w:proofErr w:type="spellStart"/>
            <w:r w:rsidRPr="0088563B">
              <w:t>False</w:t>
            </w:r>
            <w:proofErr w:type="spellEnd"/>
            <w:r>
              <w:t xml:space="preserve">; Default </w:t>
            </w:r>
            <w:proofErr w:type="spellStart"/>
            <w:r>
              <w:t>False</w:t>
            </w:r>
            <w:proofErr w:type="spellEnd"/>
          </w:p>
        </w:tc>
      </w:tr>
      <w:tr w:rsidR="00DF2F05" w:rsidRPr="00DF2F05" w14:paraId="313C9FBC"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0339B69C" w14:textId="3F7D0966" w:rsidR="00DF2F05" w:rsidRPr="0089592D" w:rsidRDefault="00DF2F05" w:rsidP="00761709">
            <w:proofErr w:type="spellStart"/>
            <w:r w:rsidRPr="0089592D">
              <w:t>OpenLeaseConnectionStringServerName</w:t>
            </w:r>
            <w:proofErr w:type="spellEnd"/>
          </w:p>
        </w:tc>
        <w:tc>
          <w:tcPr>
            <w:tcW w:w="1920" w:type="dxa"/>
          </w:tcPr>
          <w:p w14:paraId="581F2050" w14:textId="3ADE74B5" w:rsidR="00DF2F05" w:rsidRPr="0089592D" w:rsidRDefault="00DF2F05" w:rsidP="00761709">
            <w:pPr>
              <w:cnfStyle w:val="000000100000" w:firstRow="0" w:lastRow="0" w:firstColumn="0" w:lastColumn="0" w:oddVBand="0" w:evenVBand="0" w:oddHBand="1" w:evenHBand="0" w:firstRowFirstColumn="0" w:firstRowLastColumn="0" w:lastRowFirstColumn="0" w:lastRowLastColumn="0"/>
            </w:pPr>
            <w:r w:rsidRPr="0089592D">
              <w:t>Datenbank-Servername</w:t>
            </w:r>
          </w:p>
        </w:tc>
        <w:tc>
          <w:tcPr>
            <w:tcW w:w="3170" w:type="dxa"/>
          </w:tcPr>
          <w:p w14:paraId="3D278C42" w14:textId="033017C1" w:rsidR="00DF2F05" w:rsidRPr="00DF2F05" w:rsidRDefault="00DF2F05" w:rsidP="00761709">
            <w:pPr>
              <w:cnfStyle w:val="000000100000" w:firstRow="0" w:lastRow="0" w:firstColumn="0" w:lastColumn="0" w:oddVBand="0" w:evenVBand="0" w:oddHBand="1" w:evenHBand="0" w:firstRowFirstColumn="0" w:firstRowLastColumn="0" w:lastRowFirstColumn="0" w:lastRowLastColumn="0"/>
            </w:pPr>
            <w:r w:rsidRPr="00DF2F05">
              <w:t>z.B. cXXX.csintra.net</w:t>
            </w:r>
          </w:p>
        </w:tc>
      </w:tr>
      <w:tr w:rsidR="00DF2F05" w:rsidRPr="00DF2F05" w14:paraId="4C6F4E19" w14:textId="77777777" w:rsidTr="006854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319DDA92" w14:textId="670BEBFA" w:rsidR="00DF2F05" w:rsidRPr="00DF2F05" w:rsidRDefault="00DF2F05" w:rsidP="00761709">
            <w:pPr>
              <w:rPr>
                <w:lang w:val="en-US"/>
              </w:rPr>
            </w:pPr>
            <w:proofErr w:type="spellStart"/>
            <w:r w:rsidRPr="0089592D">
              <w:t>OpenLeaseConnectionStringSID</w:t>
            </w:r>
            <w:proofErr w:type="spellEnd"/>
          </w:p>
        </w:tc>
        <w:tc>
          <w:tcPr>
            <w:tcW w:w="1920" w:type="dxa"/>
          </w:tcPr>
          <w:p w14:paraId="0FD6ED2E" w14:textId="4F68BDBF" w:rsidR="00DF2F05" w:rsidRPr="00DF2F05" w:rsidRDefault="00DF2F05" w:rsidP="00761709">
            <w:pPr>
              <w:cnfStyle w:val="000000010000" w:firstRow="0" w:lastRow="0" w:firstColumn="0" w:lastColumn="0" w:oddVBand="0" w:evenVBand="0" w:oddHBand="0" w:evenHBand="1" w:firstRowFirstColumn="0" w:firstRowLastColumn="0" w:lastRowFirstColumn="0" w:lastRowLastColumn="0"/>
              <w:rPr>
                <w:lang w:val="en-US"/>
              </w:rPr>
            </w:pPr>
            <w:r w:rsidRPr="0089592D">
              <w:t>Oracle System Identifier</w:t>
            </w:r>
          </w:p>
        </w:tc>
        <w:tc>
          <w:tcPr>
            <w:tcW w:w="3170" w:type="dxa"/>
          </w:tcPr>
          <w:p w14:paraId="4355C4E5" w14:textId="004436C3" w:rsidR="00DF2F05" w:rsidRPr="00DF2F05" w:rsidRDefault="00DF2F05" w:rsidP="00761709">
            <w:pPr>
              <w:cnfStyle w:val="000000010000" w:firstRow="0" w:lastRow="0" w:firstColumn="0" w:lastColumn="0" w:oddVBand="0" w:evenVBand="0" w:oddHBand="0" w:evenHBand="1" w:firstRowFirstColumn="0" w:firstRowLastColumn="0" w:lastRowFirstColumn="0" w:lastRowLastColumn="0"/>
              <w:rPr>
                <w:lang w:val="en-US"/>
              </w:rPr>
            </w:pPr>
            <w:proofErr w:type="spellStart"/>
            <w:r w:rsidRPr="00DF2F05">
              <w:rPr>
                <w:lang w:val="en-US"/>
              </w:rPr>
              <w:t>z.B</w:t>
            </w:r>
            <w:proofErr w:type="spellEnd"/>
            <w:r w:rsidRPr="00DF2F05">
              <w:rPr>
                <w:lang w:val="en-US"/>
              </w:rPr>
              <w:t xml:space="preserve">. </w:t>
            </w:r>
            <w:proofErr w:type="spellStart"/>
            <w:r w:rsidRPr="00DF2F05">
              <w:rPr>
                <w:lang w:val="en-US"/>
              </w:rPr>
              <w:t>D</w:t>
            </w:r>
            <w:r>
              <w:rPr>
                <w:lang w:val="en-US"/>
              </w:rPr>
              <w:t>ofis</w:t>
            </w:r>
            <w:proofErr w:type="spellEnd"/>
          </w:p>
        </w:tc>
      </w:tr>
      <w:tr w:rsidR="00DF2F05" w:rsidRPr="00DF2F05" w14:paraId="2B52963F" w14:textId="77777777" w:rsidTr="0068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0" w:type="dxa"/>
          </w:tcPr>
          <w:p w14:paraId="3952DBFB" w14:textId="53F5794E" w:rsidR="00DF2F05" w:rsidRPr="00DF2F05" w:rsidRDefault="00DF2F05" w:rsidP="00761709">
            <w:pPr>
              <w:rPr>
                <w:lang w:val="en-US"/>
              </w:rPr>
            </w:pPr>
            <w:proofErr w:type="spellStart"/>
            <w:r w:rsidRPr="00DF2F05">
              <w:rPr>
                <w:lang w:val="en-US"/>
              </w:rPr>
              <w:t>OpenLeaseConnectionStringServerPort</w:t>
            </w:r>
            <w:proofErr w:type="spellEnd"/>
          </w:p>
        </w:tc>
        <w:tc>
          <w:tcPr>
            <w:tcW w:w="1920" w:type="dxa"/>
          </w:tcPr>
          <w:p w14:paraId="3ACDEE45" w14:textId="0B3B9476" w:rsidR="00DF2F05" w:rsidRPr="00DF2F05" w:rsidRDefault="00DF2F05" w:rsidP="00761709">
            <w:pPr>
              <w:cnfStyle w:val="000000100000" w:firstRow="0" w:lastRow="0" w:firstColumn="0" w:lastColumn="0" w:oddVBand="0" w:evenVBand="0" w:oddHBand="1" w:evenHBand="0" w:firstRowFirstColumn="0" w:firstRowLastColumn="0" w:lastRowFirstColumn="0" w:lastRowLastColumn="0"/>
              <w:rPr>
                <w:lang w:val="en-US"/>
              </w:rPr>
            </w:pPr>
            <w:r w:rsidRPr="00DF2F05">
              <w:rPr>
                <w:lang w:val="en-US"/>
              </w:rPr>
              <w:t>Port</w:t>
            </w:r>
          </w:p>
        </w:tc>
        <w:tc>
          <w:tcPr>
            <w:tcW w:w="3170" w:type="dxa"/>
          </w:tcPr>
          <w:p w14:paraId="093AAEDA" w14:textId="07BB1CAE" w:rsidR="00DF2F05" w:rsidRPr="00DF2F05" w:rsidRDefault="00DF2F05" w:rsidP="00761709">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DF2F05">
              <w:rPr>
                <w:lang w:val="en-US"/>
              </w:rPr>
              <w:t>z.B</w:t>
            </w:r>
            <w:proofErr w:type="spellEnd"/>
            <w:r w:rsidRPr="00DF2F05">
              <w:rPr>
                <w:lang w:val="en-US"/>
              </w:rPr>
              <w:t>. 1523</w:t>
            </w:r>
          </w:p>
        </w:tc>
      </w:tr>
    </w:tbl>
    <w:p w14:paraId="65004179" w14:textId="487A2CBA" w:rsidR="00DD0061" w:rsidRPr="00DF2F05" w:rsidRDefault="00DD0061" w:rsidP="00761709">
      <w:pPr>
        <w:rPr>
          <w:lang w:val="en-US"/>
        </w:rPr>
      </w:pPr>
    </w:p>
    <w:p w14:paraId="7A202294" w14:textId="113E7688" w:rsidR="000C012D" w:rsidRPr="002A4624" w:rsidRDefault="000C012D" w:rsidP="00761709">
      <w:pPr>
        <w:rPr>
          <w:lang w:val="en-US"/>
        </w:rPr>
      </w:pPr>
    </w:p>
    <w:p w14:paraId="6517F266" w14:textId="12A90B38" w:rsidR="00DD1EBE" w:rsidRPr="00DD1EBE" w:rsidRDefault="00DD1EBE" w:rsidP="00761709">
      <w:pPr>
        <w:pStyle w:val="berschrift3"/>
      </w:pPr>
      <w:bookmarkStart w:id="47" w:name="_Toc361132783"/>
      <w:r w:rsidRPr="004D221F">
        <w:t>Weitere K</w:t>
      </w:r>
      <w:r w:rsidRPr="00DD1EBE">
        <w:t xml:space="preserve">onfigurationen im </w:t>
      </w:r>
      <w:proofErr w:type="spellStart"/>
      <w:r w:rsidRPr="00DD1EBE">
        <w:t>web.config</w:t>
      </w:r>
      <w:proofErr w:type="spellEnd"/>
      <w:r w:rsidRPr="00DD1EBE">
        <w:t xml:space="preserve"> Abschnitt </w:t>
      </w:r>
      <w:proofErr w:type="spellStart"/>
      <w:r w:rsidRPr="00DD1EBE">
        <w:t>ApplicationSettings</w:t>
      </w:r>
      <w:proofErr w:type="spellEnd"/>
      <w:r w:rsidRPr="00DD1EBE">
        <w:t>:</w:t>
      </w:r>
      <w:bookmarkEnd w:id="47"/>
    </w:p>
    <w:p w14:paraId="2671F7A0" w14:textId="77777777" w:rsidR="00DD1EBE" w:rsidRDefault="00DD1EBE" w:rsidP="00761709"/>
    <w:p w14:paraId="2455FAE7" w14:textId="59A5BF38" w:rsidR="004D221F" w:rsidRPr="00E0163C" w:rsidRDefault="004D221F" w:rsidP="00761709">
      <w:r w:rsidRPr="00E0163C">
        <w:t>Mail/Fax/SMS</w:t>
      </w:r>
    </w:p>
    <w:p w14:paraId="0AC40297" w14:textId="77777777" w:rsidR="00EC2303" w:rsidRDefault="00EC2303" w:rsidP="00761709"/>
    <w:p w14:paraId="6F6D758C" w14:textId="4A8B899A" w:rsidR="004D221F" w:rsidRDefault="004D221F" w:rsidP="00761709">
      <w:r w:rsidRPr="004D221F">
        <w:t xml:space="preserve">Mail, Fax und SMS </w:t>
      </w:r>
      <w:r>
        <w:t>werden nur vom FAT-Client aus verschickt. Daher sind diese Einstellungen ledi</w:t>
      </w:r>
      <w:r>
        <w:t>g</w:t>
      </w:r>
      <w:r>
        <w:t>lich im BOS-EAI notwendig und zu konfigurieren.</w:t>
      </w:r>
    </w:p>
    <w:p w14:paraId="63BBF52A" w14:textId="77777777" w:rsidR="007866FD" w:rsidRDefault="007866FD" w:rsidP="00761709"/>
    <w:p w14:paraId="30A8C0FF" w14:textId="03498C1B" w:rsidR="007866FD" w:rsidRPr="00DD1EBE" w:rsidRDefault="007866FD" w:rsidP="00761709">
      <w:proofErr w:type="spellStart"/>
      <w:r w:rsidRPr="00DD1EBE">
        <w:t>N</w:t>
      </w:r>
      <w:r w:rsidRPr="007866FD">
        <w:rPr>
          <w:i/>
        </w:rPr>
        <w:t>otificationGatewaySmtpServer</w:t>
      </w:r>
      <w:proofErr w:type="spellEnd"/>
      <w:r w:rsidRPr="007866FD">
        <w:rPr>
          <w:i/>
        </w:rPr>
        <w:t>:</w:t>
      </w:r>
      <w:r w:rsidRPr="00DD1EBE">
        <w:t xml:space="preserve"> </w:t>
      </w:r>
      <w:r>
        <w:tab/>
      </w:r>
      <w:r>
        <w:tab/>
      </w:r>
      <w:r w:rsidRPr="00DD1EBE">
        <w:t>IP oder DNS Adresse des SMTP Servers</w:t>
      </w:r>
    </w:p>
    <w:p w14:paraId="5500BE0B" w14:textId="3790A387" w:rsidR="007866FD" w:rsidRPr="00DD1EBE" w:rsidRDefault="007866FD" w:rsidP="00761709">
      <w:proofErr w:type="spellStart"/>
      <w:r w:rsidRPr="007866FD">
        <w:rPr>
          <w:i/>
        </w:rPr>
        <w:t>NotificationGatewaySmtpFaxConnector</w:t>
      </w:r>
      <w:proofErr w:type="spellEnd"/>
      <w:r w:rsidRPr="007866FD">
        <w:rPr>
          <w:i/>
        </w:rPr>
        <w:t>:</w:t>
      </w:r>
      <w:r w:rsidRPr="00DD1EBE">
        <w:t xml:space="preserve"> </w:t>
      </w:r>
      <w:r>
        <w:tab/>
      </w:r>
      <w:r w:rsidRPr="00DD1EBE">
        <w:t>Adressendung für den Versand der Fax Sendungen</w:t>
      </w:r>
    </w:p>
    <w:p w14:paraId="188789CF" w14:textId="42DE42F8" w:rsidR="007866FD" w:rsidRPr="00DD1EBE" w:rsidRDefault="007866FD" w:rsidP="00761709">
      <w:proofErr w:type="spellStart"/>
      <w:r w:rsidRPr="007866FD">
        <w:rPr>
          <w:i/>
        </w:rPr>
        <w:t>NotificationGatewaySmtpSmsConnector</w:t>
      </w:r>
      <w:proofErr w:type="spellEnd"/>
      <w:r w:rsidRPr="00DD1EBE">
        <w:t xml:space="preserve">: </w:t>
      </w:r>
      <w:r>
        <w:tab/>
      </w:r>
      <w:r w:rsidRPr="00DD1EBE">
        <w:t>Adressendung für den Versand der SMS Sendungen</w:t>
      </w:r>
    </w:p>
    <w:p w14:paraId="724DE074" w14:textId="77777777" w:rsidR="007866FD" w:rsidRPr="004D221F" w:rsidRDefault="007866FD" w:rsidP="00761709"/>
    <w:p w14:paraId="46E3E24C" w14:textId="77777777" w:rsidR="004D221F" w:rsidRPr="004D221F" w:rsidRDefault="004D221F" w:rsidP="00761709"/>
    <w:p w14:paraId="34A6B34D" w14:textId="77777777" w:rsidR="004D221F" w:rsidRPr="004D221F" w:rsidRDefault="004D221F" w:rsidP="00761709">
      <w:pPr>
        <w:rPr>
          <w:lang w:val="en-US"/>
        </w:rPr>
      </w:pPr>
      <w:r w:rsidRPr="004A79BC">
        <w:rPr>
          <w:sz w:val="16"/>
          <w:szCs w:val="16"/>
          <w:lang w:val="en-US"/>
        </w:rPr>
        <w:t>&lt;</w:t>
      </w:r>
      <w:r w:rsidRPr="004D221F">
        <w:rPr>
          <w:lang w:val="en-US"/>
        </w:rPr>
        <w:t>setting name="</w:t>
      </w:r>
      <w:proofErr w:type="spellStart"/>
      <w:r w:rsidRPr="004D221F">
        <w:rPr>
          <w:lang w:val="en-US"/>
        </w:rPr>
        <w:t>NotificationGatewaySmtpServer</w:t>
      </w:r>
      <w:proofErr w:type="spellEnd"/>
      <w:r w:rsidRPr="004D221F">
        <w:rPr>
          <w:lang w:val="en-US"/>
        </w:rPr>
        <w:t xml:space="preserve">" </w:t>
      </w:r>
      <w:proofErr w:type="spellStart"/>
      <w:r w:rsidRPr="004D221F">
        <w:rPr>
          <w:lang w:val="en-US"/>
        </w:rPr>
        <w:t>serializeAs</w:t>
      </w:r>
      <w:proofErr w:type="spellEnd"/>
      <w:r w:rsidRPr="004D221F">
        <w:rPr>
          <w:lang w:val="en-US"/>
        </w:rPr>
        <w:t>="String"&gt;</w:t>
      </w:r>
    </w:p>
    <w:p w14:paraId="7A396C9B" w14:textId="2CCA7EC1" w:rsidR="004D221F" w:rsidRPr="004D221F" w:rsidRDefault="004D221F" w:rsidP="00761709">
      <w:pPr>
        <w:rPr>
          <w:lang w:val="en-US"/>
        </w:rPr>
      </w:pPr>
      <w:r>
        <w:rPr>
          <w:lang w:val="en-US"/>
        </w:rPr>
        <w:tab/>
      </w:r>
      <w:r w:rsidRPr="004D221F">
        <w:rPr>
          <w:lang w:val="en-US"/>
        </w:rPr>
        <w:t>&lt;value&gt;XXX.csintra.net&lt;/value&gt;</w:t>
      </w:r>
    </w:p>
    <w:p w14:paraId="08087C22" w14:textId="2F6D5307" w:rsidR="004D221F" w:rsidRPr="004D221F" w:rsidRDefault="004D221F" w:rsidP="00761709">
      <w:pPr>
        <w:rPr>
          <w:lang w:val="en-US"/>
        </w:rPr>
      </w:pPr>
      <w:r w:rsidRPr="004D221F">
        <w:rPr>
          <w:lang w:val="en-US"/>
        </w:rPr>
        <w:t>&lt;/setting&gt;</w:t>
      </w:r>
    </w:p>
    <w:p w14:paraId="488EE790" w14:textId="10171015" w:rsidR="004D221F" w:rsidRPr="004D221F" w:rsidRDefault="004D221F" w:rsidP="00761709">
      <w:pPr>
        <w:rPr>
          <w:lang w:val="en-US"/>
        </w:rPr>
      </w:pPr>
      <w:r w:rsidRPr="004D221F">
        <w:rPr>
          <w:lang w:val="en-US"/>
        </w:rPr>
        <w:t>&lt;setting name="</w:t>
      </w:r>
      <w:proofErr w:type="spellStart"/>
      <w:r w:rsidRPr="004D221F">
        <w:rPr>
          <w:lang w:val="en-US"/>
        </w:rPr>
        <w:t>NotificationGatewaySmtpFaxConnector</w:t>
      </w:r>
      <w:proofErr w:type="spellEnd"/>
      <w:r w:rsidRPr="004D221F">
        <w:rPr>
          <w:lang w:val="en-US"/>
        </w:rPr>
        <w:t xml:space="preserve">" </w:t>
      </w:r>
      <w:proofErr w:type="spellStart"/>
      <w:r w:rsidRPr="004D221F">
        <w:rPr>
          <w:lang w:val="en-US"/>
        </w:rPr>
        <w:t>serializeAs</w:t>
      </w:r>
      <w:proofErr w:type="spellEnd"/>
      <w:r w:rsidRPr="004D221F">
        <w:rPr>
          <w:lang w:val="en-US"/>
        </w:rPr>
        <w:t>="String"&gt;</w:t>
      </w:r>
    </w:p>
    <w:p w14:paraId="2D565688" w14:textId="014457F1" w:rsidR="004D221F" w:rsidRPr="004D221F" w:rsidRDefault="004D221F" w:rsidP="00761709">
      <w:pPr>
        <w:rPr>
          <w:lang w:val="en-US"/>
        </w:rPr>
      </w:pPr>
      <w:r>
        <w:rPr>
          <w:lang w:val="en-US"/>
        </w:rPr>
        <w:tab/>
      </w:r>
      <w:r w:rsidRPr="004D221F">
        <w:rPr>
          <w:lang w:val="en-US"/>
        </w:rPr>
        <w:t>&lt;value&gt;XXX.bank-now.ch&lt;/value&gt;</w:t>
      </w:r>
    </w:p>
    <w:p w14:paraId="6442635D" w14:textId="5FD0B59E" w:rsidR="004D221F" w:rsidRPr="004D221F" w:rsidRDefault="004D221F" w:rsidP="00761709">
      <w:pPr>
        <w:rPr>
          <w:lang w:val="en-US"/>
        </w:rPr>
      </w:pPr>
      <w:r w:rsidRPr="004D221F">
        <w:rPr>
          <w:lang w:val="en-US"/>
        </w:rPr>
        <w:t>&lt;/setting&gt;</w:t>
      </w:r>
    </w:p>
    <w:p w14:paraId="61EADD52" w14:textId="64D44CE2" w:rsidR="004D221F" w:rsidRPr="004D221F" w:rsidRDefault="004D221F" w:rsidP="00761709">
      <w:pPr>
        <w:rPr>
          <w:lang w:val="en-US"/>
        </w:rPr>
      </w:pPr>
      <w:r w:rsidRPr="004D221F">
        <w:rPr>
          <w:lang w:val="en-US"/>
        </w:rPr>
        <w:t>&lt;setting name="</w:t>
      </w:r>
      <w:proofErr w:type="spellStart"/>
      <w:r w:rsidRPr="004D221F">
        <w:rPr>
          <w:lang w:val="en-US"/>
        </w:rPr>
        <w:t>NotificationGatewaySmtpSmsConnector</w:t>
      </w:r>
      <w:proofErr w:type="spellEnd"/>
      <w:r w:rsidRPr="004D221F">
        <w:rPr>
          <w:lang w:val="en-US"/>
        </w:rPr>
        <w:t xml:space="preserve">" </w:t>
      </w:r>
      <w:proofErr w:type="spellStart"/>
      <w:r w:rsidRPr="004D221F">
        <w:rPr>
          <w:lang w:val="en-US"/>
        </w:rPr>
        <w:t>serializeAs</w:t>
      </w:r>
      <w:proofErr w:type="spellEnd"/>
      <w:r w:rsidRPr="004D221F">
        <w:rPr>
          <w:lang w:val="en-US"/>
        </w:rPr>
        <w:t>="String"&gt;</w:t>
      </w:r>
    </w:p>
    <w:p w14:paraId="0A397A45" w14:textId="3A29D5AD" w:rsidR="004D221F" w:rsidRPr="004D221F" w:rsidRDefault="004D221F" w:rsidP="00761709">
      <w:pPr>
        <w:rPr>
          <w:lang w:val="en-US"/>
        </w:rPr>
      </w:pPr>
      <w:r>
        <w:rPr>
          <w:lang w:val="en-US"/>
        </w:rPr>
        <w:tab/>
      </w:r>
      <w:r w:rsidRPr="004D221F">
        <w:rPr>
          <w:lang w:val="en-US"/>
        </w:rPr>
        <w:t>&lt;value&gt;XXX.credit-suisse.ch&lt;/value&gt;</w:t>
      </w:r>
    </w:p>
    <w:p w14:paraId="21B28BB1" w14:textId="3F9655D0" w:rsidR="004D221F" w:rsidRPr="00E0163C" w:rsidRDefault="004D221F" w:rsidP="00761709">
      <w:r w:rsidRPr="00E0163C">
        <w:t>&lt;/</w:t>
      </w:r>
      <w:proofErr w:type="spellStart"/>
      <w:r w:rsidRPr="00E0163C">
        <w:t>setting</w:t>
      </w:r>
      <w:proofErr w:type="spellEnd"/>
      <w:r w:rsidRPr="00E0163C">
        <w:t>&gt;</w:t>
      </w:r>
    </w:p>
    <w:p w14:paraId="11872BF0" w14:textId="77777777" w:rsidR="004D221F" w:rsidRPr="00E0163C" w:rsidRDefault="004D221F" w:rsidP="00761709"/>
    <w:p w14:paraId="09AD5CA0" w14:textId="0041E114" w:rsidR="004D221F" w:rsidRPr="00E0163C" w:rsidRDefault="004D221F" w:rsidP="00761709">
      <w:proofErr w:type="spellStart"/>
      <w:r w:rsidRPr="00E0163C">
        <w:t>SQLRetryCount</w:t>
      </w:r>
      <w:proofErr w:type="spellEnd"/>
    </w:p>
    <w:p w14:paraId="51E64A7A" w14:textId="77777777" w:rsidR="00EC2303" w:rsidRDefault="00EC2303" w:rsidP="00761709"/>
    <w:p w14:paraId="2FCBDD11" w14:textId="77777777" w:rsidR="004D221F" w:rsidRPr="00DD1EBE" w:rsidRDefault="004D221F" w:rsidP="00761709">
      <w:r w:rsidRPr="00DD1EBE">
        <w:t>Der Wert gibt die Anzahl der Wiederholungen an. Default, falls die Einstellung nicht vorhanden ist, ist die 1.</w:t>
      </w:r>
      <w:r>
        <w:t xml:space="preserve"> </w:t>
      </w:r>
      <w:r w:rsidRPr="00DD1EBE">
        <w:t>Die Einstellung wirkt sich auf folgende die Bereiche Aggregation und Suche (An</w:t>
      </w:r>
      <w:r>
        <w:t>ge</w:t>
      </w:r>
      <w:r w:rsidRPr="00DD1EBE">
        <w:t>bot,</w:t>
      </w:r>
      <w:r>
        <w:t xml:space="preserve"> </w:t>
      </w:r>
      <w:r w:rsidRPr="00DD1EBE">
        <w:t>Antrag,</w:t>
      </w:r>
      <w:r>
        <w:t xml:space="preserve"> </w:t>
      </w:r>
      <w:r w:rsidRPr="00DD1EBE">
        <w:t>Vertrag) aus.</w:t>
      </w:r>
    </w:p>
    <w:p w14:paraId="6A433818" w14:textId="77777777" w:rsidR="004D221F" w:rsidRPr="004D221F" w:rsidRDefault="004D221F" w:rsidP="00761709"/>
    <w:p w14:paraId="3C77F656" w14:textId="5253DF71" w:rsidR="00592F37" w:rsidRPr="0004096E" w:rsidRDefault="00592F37" w:rsidP="00761709">
      <w:pPr>
        <w:rPr>
          <w:lang w:val="en-US"/>
        </w:rPr>
      </w:pPr>
      <w:r w:rsidRPr="00E0163C">
        <w:t xml:space="preserve">      </w:t>
      </w:r>
      <w:r w:rsidR="00DD1EBE" w:rsidRPr="00E0163C">
        <w:tab/>
      </w:r>
      <w:r w:rsidRPr="0004096E">
        <w:rPr>
          <w:lang w:val="en-US"/>
        </w:rPr>
        <w:t>&lt;</w:t>
      </w:r>
      <w:r w:rsidRPr="00DB5DB0">
        <w:rPr>
          <w:lang w:val="en-US"/>
        </w:rPr>
        <w:t>setting</w:t>
      </w:r>
      <w:r w:rsidRPr="0004096E">
        <w:rPr>
          <w:lang w:val="en-US"/>
        </w:rPr>
        <w:t xml:space="preserve"> </w:t>
      </w:r>
      <w:r w:rsidRPr="00DB5DB0">
        <w:rPr>
          <w:lang w:val="en-US"/>
        </w:rPr>
        <w:t>name</w:t>
      </w:r>
      <w:r w:rsidRPr="0004096E">
        <w:rPr>
          <w:lang w:val="en-US"/>
        </w:rPr>
        <w:t>="</w:t>
      </w:r>
      <w:proofErr w:type="spellStart"/>
      <w:r w:rsidRPr="0004096E">
        <w:rPr>
          <w:lang w:val="en-US"/>
        </w:rPr>
        <w:t>SQLRetryCount</w:t>
      </w:r>
      <w:proofErr w:type="spellEnd"/>
      <w:r w:rsidRPr="0004096E">
        <w:rPr>
          <w:lang w:val="en-US"/>
        </w:rPr>
        <w:t xml:space="preserve">" </w:t>
      </w:r>
      <w:proofErr w:type="spellStart"/>
      <w:r w:rsidRPr="00DB5DB0">
        <w:rPr>
          <w:lang w:val="en-US"/>
        </w:rPr>
        <w:t>serializeAs</w:t>
      </w:r>
      <w:proofErr w:type="spellEnd"/>
      <w:r w:rsidRPr="0004096E">
        <w:rPr>
          <w:lang w:val="en-US"/>
        </w:rPr>
        <w:t>="String"&gt;</w:t>
      </w:r>
    </w:p>
    <w:p w14:paraId="61320354" w14:textId="2545EE65" w:rsidR="00592F37" w:rsidRPr="0004096E" w:rsidRDefault="00592F37" w:rsidP="00761709">
      <w:pPr>
        <w:rPr>
          <w:lang w:val="en-US"/>
        </w:rPr>
      </w:pPr>
      <w:r w:rsidRPr="0004096E">
        <w:rPr>
          <w:lang w:val="en-US"/>
        </w:rPr>
        <w:t>       </w:t>
      </w:r>
      <w:r w:rsidR="00DD1EBE" w:rsidRPr="0004096E">
        <w:rPr>
          <w:lang w:val="en-US"/>
        </w:rPr>
        <w:tab/>
      </w:r>
      <w:r w:rsidR="00DD1EBE" w:rsidRPr="0004096E">
        <w:rPr>
          <w:lang w:val="en-US"/>
        </w:rPr>
        <w:tab/>
      </w:r>
      <w:r w:rsidRPr="0004096E">
        <w:rPr>
          <w:lang w:val="en-US"/>
        </w:rPr>
        <w:t xml:space="preserve"> &lt;</w:t>
      </w:r>
      <w:proofErr w:type="gramStart"/>
      <w:r w:rsidRPr="00DB5DB0">
        <w:rPr>
          <w:lang w:val="en-US"/>
        </w:rPr>
        <w:t>value</w:t>
      </w:r>
      <w:r w:rsidRPr="0004096E">
        <w:rPr>
          <w:lang w:val="en-US"/>
        </w:rPr>
        <w:t>&gt;</w:t>
      </w:r>
      <w:proofErr w:type="gramEnd"/>
      <w:r w:rsidRPr="0004096E">
        <w:rPr>
          <w:lang w:val="en-US"/>
        </w:rPr>
        <w:t>1&lt;/</w:t>
      </w:r>
      <w:r w:rsidRPr="00DB5DB0">
        <w:rPr>
          <w:lang w:val="en-US"/>
        </w:rPr>
        <w:t>value</w:t>
      </w:r>
      <w:r w:rsidRPr="0004096E">
        <w:rPr>
          <w:lang w:val="en-US"/>
        </w:rPr>
        <w:t>&gt;</w:t>
      </w:r>
    </w:p>
    <w:p w14:paraId="56B68F4C" w14:textId="06D7529D" w:rsidR="00592F37" w:rsidRPr="0004096E" w:rsidRDefault="00592F37" w:rsidP="00761709">
      <w:pPr>
        <w:rPr>
          <w:lang w:val="en-US"/>
        </w:rPr>
      </w:pPr>
      <w:r w:rsidRPr="0004096E">
        <w:rPr>
          <w:lang w:val="en-US"/>
        </w:rPr>
        <w:t xml:space="preserve">      </w:t>
      </w:r>
      <w:r w:rsidR="00DD1EBE" w:rsidRPr="0004096E">
        <w:rPr>
          <w:lang w:val="en-US"/>
        </w:rPr>
        <w:tab/>
      </w:r>
      <w:r w:rsidRPr="0004096E">
        <w:rPr>
          <w:lang w:val="en-US"/>
        </w:rPr>
        <w:t>&lt;/</w:t>
      </w:r>
      <w:r w:rsidRPr="00DB5DB0">
        <w:rPr>
          <w:lang w:val="en-US"/>
        </w:rPr>
        <w:t>setting</w:t>
      </w:r>
      <w:r w:rsidRPr="0004096E">
        <w:rPr>
          <w:lang w:val="en-US"/>
        </w:rPr>
        <w:t>&gt;</w:t>
      </w:r>
    </w:p>
    <w:p w14:paraId="2969CBBB" w14:textId="77777777" w:rsidR="00592F37" w:rsidRPr="0004096E" w:rsidRDefault="00592F37" w:rsidP="00761709">
      <w:pPr>
        <w:rPr>
          <w:lang w:val="en-US"/>
        </w:rPr>
      </w:pPr>
    </w:p>
    <w:p w14:paraId="6924F2DD" w14:textId="44CC53F5" w:rsidR="000C012D" w:rsidRDefault="000C012D" w:rsidP="00761709">
      <w:pPr>
        <w:rPr>
          <w:lang w:val="en-US"/>
        </w:rPr>
      </w:pPr>
      <w:bookmarkStart w:id="48" w:name="_Toc305498610"/>
      <w:bookmarkEnd w:id="9"/>
    </w:p>
    <w:p w14:paraId="5D0AE253" w14:textId="77777777" w:rsidR="002A7CFC" w:rsidRPr="0004096E" w:rsidRDefault="002A7CFC" w:rsidP="00761709">
      <w:pPr>
        <w:rPr>
          <w:lang w:val="en-US"/>
        </w:rPr>
      </w:pPr>
    </w:p>
    <w:p w14:paraId="75E44DC3" w14:textId="2F62E8FB" w:rsidR="00E0163C" w:rsidRDefault="00E0163C" w:rsidP="00761709">
      <w:pPr>
        <w:pStyle w:val="berschrift2"/>
      </w:pPr>
      <w:bookmarkStart w:id="49" w:name="_Toc361132784"/>
      <w:proofErr w:type="spellStart"/>
      <w:r>
        <w:t>Bindings</w:t>
      </w:r>
      <w:proofErr w:type="spellEnd"/>
      <w:r>
        <w:t xml:space="preserve"> Settings</w:t>
      </w:r>
      <w:bookmarkEnd w:id="49"/>
    </w:p>
    <w:p w14:paraId="1F76EB58" w14:textId="7B636D3F" w:rsidR="00E0163C" w:rsidRDefault="002E2453" w:rsidP="00761709">
      <w:r w:rsidRPr="00DD1EBE">
        <w:t xml:space="preserve">Das </w:t>
      </w:r>
      <w:proofErr w:type="spellStart"/>
      <w:r w:rsidRPr="00DD1EBE">
        <w:t>binding</w:t>
      </w:r>
      <w:proofErr w:type="spellEnd"/>
      <w:r w:rsidRPr="00DD1EBE">
        <w:t xml:space="preserve"> </w:t>
      </w:r>
      <w:proofErr w:type="spellStart"/>
      <w:r w:rsidRPr="00DD1EBE">
        <w:t>Configuration</w:t>
      </w:r>
      <w:proofErr w:type="spellEnd"/>
      <w:r w:rsidRPr="00DD1EBE">
        <w:t xml:space="preserve"> Attribut verweist auf das Binding Element in dem die erweiterte Konfig</w:t>
      </w:r>
      <w:r w:rsidRPr="00DD1EBE">
        <w:t>u</w:t>
      </w:r>
      <w:r w:rsidRPr="00DD1EBE">
        <w:t>ration vorgenommen wird</w:t>
      </w:r>
      <w:r w:rsidR="00E0163C" w:rsidRPr="00DD1EBE">
        <w:t xml:space="preserve">. Es folgt ein aktueller Auszug bezogen auf die Einstellungen in Horgen. </w:t>
      </w:r>
    </w:p>
    <w:p w14:paraId="2D00D82A" w14:textId="77777777" w:rsidR="002E2453" w:rsidRDefault="002E2453" w:rsidP="00761709">
      <w:r>
        <w:rPr>
          <w:noProof/>
          <w:lang w:eastAsia="de-DE"/>
        </w:rPr>
        <mc:AlternateContent>
          <mc:Choice Requires="wps">
            <w:drawing>
              <wp:inline distT="0" distB="0" distL="0" distR="0" wp14:anchorId="5281BF35" wp14:editId="1687B4CE">
                <wp:extent cx="5725160" cy="7345680"/>
                <wp:effectExtent l="0" t="0" r="27940" b="26670"/>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7345680"/>
                        </a:xfrm>
                        <a:prstGeom prst="rect">
                          <a:avLst/>
                        </a:prstGeom>
                        <a:solidFill>
                          <a:srgbClr val="DBE5F1"/>
                        </a:solidFill>
                        <a:ln w="9525">
                          <a:solidFill>
                            <a:srgbClr val="95B3D7"/>
                          </a:solidFill>
                          <a:miter lim="800000"/>
                          <a:headEnd/>
                          <a:tailEnd/>
                        </a:ln>
                      </wps:spPr>
                      <wps:txbx>
                        <w:txbxContent>
                          <w:p w14:paraId="5A07ABF7" w14:textId="77777777" w:rsidR="00643150" w:rsidRPr="002E2453" w:rsidRDefault="00643150" w:rsidP="00761709">
                            <w:pPr>
                              <w:rPr>
                                <w:noProof/>
                                <w:lang w:val="en-GB"/>
                              </w:rPr>
                            </w:pPr>
                            <w:r w:rsidRPr="002E2453">
                              <w:rPr>
                                <w:noProof/>
                                <w:lang w:val="en-GB"/>
                              </w:rPr>
                              <w:t>&lt;!-- Eurotax Service --&gt;</w:t>
                            </w:r>
                          </w:p>
                          <w:p w14:paraId="735D09AE" w14:textId="77777777" w:rsidR="00643150" w:rsidRPr="002E2453" w:rsidRDefault="00643150" w:rsidP="00761709">
                            <w:pPr>
                              <w:rPr>
                                <w:noProof/>
                                <w:lang w:val="en-GB"/>
                              </w:rPr>
                            </w:pPr>
                            <w:r w:rsidRPr="002E2453">
                              <w:rPr>
                                <w:noProof/>
                                <w:lang w:val="en-GB"/>
                              </w:rPr>
                              <w:t>&lt;binding proxyAddress="http://intranet-proxy.ch.hedani.net:8080" name="ForecastBindingRPC" closeTimeout="00:01:00" openTimeout="00:01:00"</w:t>
                            </w:r>
                            <w:r>
                              <w:rPr>
                                <w:noProof/>
                                <w:lang w:val="en-GB"/>
                              </w:rPr>
                              <w:t xml:space="preserve">  </w:t>
                            </w:r>
                            <w:r w:rsidRPr="002E2453">
                              <w:rPr>
                                <w:noProof/>
                                <w:lang w:val="en-GB"/>
                              </w:rPr>
                              <w:t>receiveTimeout="00:10:00" sendTimeout="00:01:00" allowCookies="false" bypassProxyOnLocal="false" hostNameComparisonMode="StrongWildcard"</w:t>
                            </w:r>
                            <w:r>
                              <w:rPr>
                                <w:noProof/>
                                <w:lang w:val="en-GB"/>
                              </w:rPr>
                              <w:t xml:space="preserve"> m</w:t>
                            </w:r>
                            <w:r w:rsidRPr="002E2453">
                              <w:rPr>
                                <w:noProof/>
                                <w:lang w:val="en-GB"/>
                              </w:rPr>
                              <w:t xml:space="preserve">axBufferSize="1024000" maxBufferPoolSize="524288" maxReceivedMessageSize="1024000" messageEncoding="Text" textEncoding="utf-8" transferMode="Buffered" </w:t>
                            </w:r>
                            <w:r w:rsidRPr="002E2453">
                              <w:rPr>
                                <w:noProof/>
                                <w:lang w:val="en-GB"/>
                              </w:rPr>
                              <w:tab/>
                            </w:r>
                            <w:r w:rsidRPr="002E2453">
                              <w:rPr>
                                <w:noProof/>
                                <w:lang w:val="en-GB"/>
                              </w:rPr>
                              <w:tab/>
                            </w:r>
                            <w:r w:rsidRPr="002E2453">
                              <w:rPr>
                                <w:noProof/>
                                <w:lang w:val="en-GB"/>
                              </w:rPr>
                              <w:tab/>
                              <w:t>useDefaultWebProxy="false"&gt;</w:t>
                            </w:r>
                          </w:p>
                          <w:p w14:paraId="53494814" w14:textId="77777777" w:rsidR="00643150" w:rsidRPr="002E2453" w:rsidRDefault="00643150" w:rsidP="00761709">
                            <w:pPr>
                              <w:rPr>
                                <w:noProof/>
                                <w:lang w:val="en-GB"/>
                              </w:rPr>
                            </w:pPr>
                            <w:r>
                              <w:rPr>
                                <w:noProof/>
                                <w:lang w:val="en-GB"/>
                              </w:rPr>
                              <w:t xml:space="preserve">  </w:t>
                            </w:r>
                            <w:r w:rsidRPr="002E2453">
                              <w:rPr>
                                <w:noProof/>
                                <w:lang w:val="en-GB"/>
                              </w:rPr>
                              <w:t>&lt;readerQuotas maxDepth="32" maxStringContentLength="1024000" maxArrayLength="16384"</w:t>
                            </w:r>
                          </w:p>
                          <w:p w14:paraId="3D5F0873"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 xml:space="preserve">maxBytesPerRead="4096" maxNameTableCharCount="16384" /&gt;           </w:t>
                            </w:r>
                          </w:p>
                          <w:p w14:paraId="01D3EDD0" w14:textId="77777777" w:rsidR="00643150" w:rsidRPr="002E2453" w:rsidRDefault="00643150" w:rsidP="00761709">
                            <w:pPr>
                              <w:rPr>
                                <w:noProof/>
                                <w:lang w:val="en-GB"/>
                              </w:rPr>
                            </w:pPr>
                            <w:r w:rsidRPr="002E2453">
                              <w:rPr>
                                <w:noProof/>
                                <w:lang w:val="en-GB"/>
                              </w:rPr>
                              <w:tab/>
                            </w:r>
                            <w:r w:rsidRPr="002E2453">
                              <w:rPr>
                                <w:noProof/>
                                <w:lang w:val="en-GB"/>
                              </w:rPr>
                              <w:tab/>
                              <w:t>&lt;security mode="None"&gt;</w:t>
                            </w:r>
                          </w:p>
                          <w:p w14:paraId="3A56E35C"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r>
                            <w:r w:rsidRPr="002E2453">
                              <w:rPr>
                                <w:noProof/>
                                <w:lang w:val="en-GB"/>
                              </w:rPr>
                              <w:tab/>
                              <w:t>&lt;transport clientCredentialType="None" proxyCredentialType="None" realm="" /&gt;</w:t>
                            </w:r>
                          </w:p>
                          <w:p w14:paraId="325D0D01" w14:textId="77777777" w:rsidR="00643150" w:rsidRPr="002E2453" w:rsidRDefault="00643150" w:rsidP="00761709">
                            <w:pPr>
                              <w:rPr>
                                <w:noProof/>
                                <w:lang w:val="en-GB"/>
                              </w:rPr>
                            </w:pPr>
                            <w:r w:rsidRPr="002E2453">
                              <w:rPr>
                                <w:noProof/>
                                <w:lang w:val="en-GB"/>
                              </w:rPr>
                              <w:t xml:space="preserve">                 &lt;message clientCredentialType="UserName" algorithmSuite="Default" /&gt;</w:t>
                            </w:r>
                          </w:p>
                          <w:p w14:paraId="36C89BE8" w14:textId="77777777" w:rsidR="00643150" w:rsidRPr="002E2453" w:rsidRDefault="00643150" w:rsidP="00761709">
                            <w:pPr>
                              <w:rPr>
                                <w:noProof/>
                                <w:lang w:val="en-GB"/>
                              </w:rPr>
                            </w:pPr>
                            <w:r w:rsidRPr="002E2453">
                              <w:rPr>
                                <w:noProof/>
                                <w:lang w:val="en-GB"/>
                              </w:rPr>
                              <w:t xml:space="preserve">            &lt;/security&gt;</w:t>
                            </w:r>
                          </w:p>
                          <w:p w14:paraId="4911E421" w14:textId="77777777" w:rsidR="00643150" w:rsidRPr="002E2453" w:rsidRDefault="00643150" w:rsidP="00761709">
                            <w:pPr>
                              <w:rPr>
                                <w:noProof/>
                                <w:lang w:val="en-GB"/>
                              </w:rPr>
                            </w:pPr>
                            <w:r w:rsidRPr="002E2453">
                              <w:rPr>
                                <w:noProof/>
                                <w:lang w:val="en-GB"/>
                              </w:rPr>
                              <w:tab/>
                            </w:r>
                            <w:r w:rsidRPr="002E2453">
                              <w:rPr>
                                <w:noProof/>
                                <w:lang w:val="en-GB"/>
                              </w:rPr>
                              <w:tab/>
                              <w:t>&lt;/binding&gt;</w:t>
                            </w:r>
                          </w:p>
                          <w:p w14:paraId="4E699F74" w14:textId="77777777" w:rsidR="00643150" w:rsidRPr="002E2453" w:rsidRDefault="00643150" w:rsidP="00761709">
                            <w:pPr>
                              <w:rPr>
                                <w:noProof/>
                                <w:lang w:val="en-GB"/>
                              </w:rPr>
                            </w:pPr>
                            <w:r w:rsidRPr="002E2453">
                              <w:rPr>
                                <w:noProof/>
                                <w:lang w:val="en-GB"/>
                              </w:rPr>
                              <w:t xml:space="preserve">                                                        </w:t>
                            </w:r>
                          </w:p>
                          <w:p w14:paraId="4516FA56" w14:textId="77777777" w:rsidR="00643150" w:rsidRPr="002E2453" w:rsidRDefault="00643150" w:rsidP="00761709">
                            <w:pPr>
                              <w:rPr>
                                <w:noProof/>
                                <w:lang w:val="en-GB"/>
                              </w:rPr>
                            </w:pPr>
                            <w:r w:rsidRPr="002E2453">
                              <w:rPr>
                                <w:noProof/>
                                <w:lang w:val="en-GB"/>
                              </w:rPr>
                              <w:t>&lt;!-- Eurotax Service --&gt;</w:t>
                            </w:r>
                          </w:p>
                          <w:p w14:paraId="1D8E7CE0" w14:textId="77777777" w:rsidR="00643150" w:rsidRPr="002E2453" w:rsidRDefault="00643150" w:rsidP="00761709">
                            <w:pPr>
                              <w:rPr>
                                <w:noProof/>
                                <w:lang w:val="en-GB"/>
                              </w:rPr>
                            </w:pPr>
                            <w:r w:rsidRPr="002E2453">
                              <w:rPr>
                                <w:noProof/>
                                <w:lang w:val="en-GB"/>
                              </w:rPr>
                              <w:t>&lt;binding proxyAddress="http://intranet-proxy.ch.hedani.net:8080" name="ForecastBindingDoc" closeTimeout="00:01:00" openTimeout="00:01:00"</w:t>
                            </w:r>
                          </w:p>
                          <w:p w14:paraId="7E5969B9"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receiveTimeout="00:10:00" sendTimeout="00:01:00" allowCookies="false" bypassProxyOnLocal="false" hostNameComparisonMode="StrongWildcard"</w:t>
                            </w:r>
                          </w:p>
                          <w:p w14:paraId="4739E1EE"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maxBufferSize="1024000" maxBufferPoolSize="524288" maxReceivedMessageSize="1024000" messageEncoding="Text" textEncoding="utf-8" transferMode="Buffered"</w:t>
                            </w:r>
                          </w:p>
                          <w:p w14:paraId="129D4DBE"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useDefaultWebProxy="false"&gt;</w:t>
                            </w:r>
                          </w:p>
                          <w:p w14:paraId="37BC232D" w14:textId="77777777" w:rsidR="00643150" w:rsidRPr="002E2453" w:rsidRDefault="00643150" w:rsidP="00761709">
                            <w:pPr>
                              <w:rPr>
                                <w:noProof/>
                                <w:lang w:val="en-GB"/>
                              </w:rPr>
                            </w:pPr>
                            <w:r w:rsidRPr="002E2453">
                              <w:rPr>
                                <w:noProof/>
                                <w:lang w:val="en-GB"/>
                              </w:rPr>
                              <w:t xml:space="preserve">          </w:t>
                            </w:r>
                            <w:r w:rsidRPr="002E2453">
                              <w:rPr>
                                <w:noProof/>
                                <w:lang w:val="en-GB"/>
                              </w:rPr>
                              <w:tab/>
                              <w:t>&lt;readerQuotas maxDepth="32" maxStringContentLength="1024000" maxArrayLength="16384" maxBytesPerRead="4096" maxNameTableCharCount="16384" /&gt;</w:t>
                            </w:r>
                          </w:p>
                          <w:p w14:paraId="479E552E"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&lt;security mode="None"&gt;</w:t>
                            </w:r>
                          </w:p>
                          <w:p w14:paraId="2036ABC4" w14:textId="77777777" w:rsidR="00643150" w:rsidRPr="002E2453" w:rsidRDefault="00643150" w:rsidP="00761709">
                            <w:pPr>
                              <w:rPr>
                                <w:noProof/>
                                <w:lang w:val="en-GB"/>
                              </w:rPr>
                            </w:pPr>
                            <w:r w:rsidRPr="002E2453">
                              <w:rPr>
                                <w:noProof/>
                                <w:lang w:val="en-GB"/>
                              </w:rPr>
                              <w:t xml:space="preserve">            </w:t>
                            </w:r>
                            <w:r w:rsidRPr="002E2453">
                              <w:rPr>
                                <w:noProof/>
                                <w:lang w:val="en-GB"/>
                              </w:rPr>
                              <w:tab/>
                              <w:t>&lt;transport clientCredentialType="None" proxyCredentialType="None" realm="" /&gt;</w:t>
                            </w:r>
                          </w:p>
                          <w:p w14:paraId="6C6840D0" w14:textId="77777777" w:rsidR="00643150" w:rsidRPr="002E2453" w:rsidRDefault="00643150" w:rsidP="00761709">
                            <w:pPr>
                              <w:rPr>
                                <w:noProof/>
                                <w:lang w:val="en-GB"/>
                              </w:rPr>
                            </w:pPr>
                            <w:r w:rsidRPr="002E2453">
                              <w:rPr>
                                <w:noProof/>
                                <w:lang w:val="en-GB"/>
                              </w:rPr>
                              <w:t xml:space="preserve">                &lt;message clientCredentialType="UserName" algorithmSuite="Default" /&gt;</w:t>
                            </w:r>
                          </w:p>
                          <w:p w14:paraId="768B57C2" w14:textId="77777777" w:rsidR="00643150" w:rsidRPr="002E2453" w:rsidRDefault="00643150" w:rsidP="00761709">
                            <w:pPr>
                              <w:rPr>
                                <w:noProof/>
                                <w:lang w:val="en-GB"/>
                              </w:rPr>
                            </w:pPr>
                            <w:r w:rsidRPr="002E2453">
                              <w:rPr>
                                <w:noProof/>
                                <w:lang w:val="en-GB"/>
                              </w:rPr>
                              <w:t xml:space="preserve">             &lt;/security&gt;</w:t>
                            </w:r>
                          </w:p>
                          <w:p w14:paraId="5AB29267" w14:textId="77777777" w:rsidR="00643150" w:rsidRPr="002E2453" w:rsidRDefault="00643150" w:rsidP="00761709">
                            <w:pPr>
                              <w:rPr>
                                <w:noProof/>
                                <w:lang w:val="en-GB"/>
                              </w:rPr>
                            </w:pPr>
                            <w:r w:rsidRPr="002E2453">
                              <w:rPr>
                                <w:noProof/>
                                <w:lang w:val="en-GB"/>
                              </w:rPr>
                              <w:t xml:space="preserve">        &lt;/binding&gt;</w:t>
                            </w:r>
                          </w:p>
                          <w:p w14:paraId="0FA76D09" w14:textId="77777777" w:rsidR="00643150" w:rsidRPr="002E2453" w:rsidRDefault="00643150" w:rsidP="00761709">
                            <w:pPr>
                              <w:rPr>
                                <w:noProof/>
                                <w:lang w:val="en-GB"/>
                              </w:rPr>
                            </w:pPr>
                          </w:p>
                          <w:p w14:paraId="250EB02A" w14:textId="77777777" w:rsidR="00643150" w:rsidRPr="002E2453" w:rsidRDefault="00643150" w:rsidP="00761709">
                            <w:pPr>
                              <w:rPr>
                                <w:noProof/>
                                <w:lang w:val="en-GB"/>
                              </w:rPr>
                            </w:pPr>
                            <w:r w:rsidRPr="002E2453">
                              <w:rPr>
                                <w:noProof/>
                                <w:lang w:val="en-GB"/>
                              </w:rPr>
                              <w:t xml:space="preserve">&lt;!-- Eurotax Service --&gt;  </w:t>
                            </w:r>
                          </w:p>
                          <w:p w14:paraId="3F88F015" w14:textId="77777777" w:rsidR="00643150" w:rsidRPr="002E2453" w:rsidRDefault="00643150" w:rsidP="00761709">
                            <w:pPr>
                              <w:rPr>
                                <w:noProof/>
                                <w:lang w:val="en-GB"/>
                              </w:rPr>
                            </w:pPr>
                            <w:r w:rsidRPr="002E2453">
                              <w:rPr>
                                <w:noProof/>
                                <w:lang w:val="en-GB"/>
                              </w:rPr>
                              <w:tab/>
                            </w:r>
                            <w:r w:rsidRPr="002E2453">
                              <w:rPr>
                                <w:noProof/>
                                <w:lang w:val="en-GB"/>
                              </w:rPr>
                              <w:tab/>
                              <w:t>&lt;binding proxyAddress="http://intranet-proxy.ch.hedani.net:8080" name="ValuationBinding" closeTimeout="00:01:00" openTimeout="00:01:00"</w:t>
                            </w:r>
                          </w:p>
                          <w:p w14:paraId="036F31A5" w14:textId="77777777" w:rsidR="00643150" w:rsidRPr="002E2453" w:rsidRDefault="00643150" w:rsidP="00761709">
                            <w:pPr>
                              <w:rPr>
                                <w:noProof/>
                                <w:lang w:val="en-GB"/>
                              </w:rPr>
                            </w:pPr>
                            <w:r w:rsidRPr="002E2453">
                              <w:rPr>
                                <w:noProof/>
                                <w:lang w:val="en-GB"/>
                              </w:rPr>
                              <w:tab/>
                            </w:r>
                            <w:r w:rsidRPr="002E2453">
                              <w:rPr>
                                <w:noProof/>
                                <w:lang w:val="en-GB"/>
                              </w:rPr>
                              <w:tab/>
                              <w:t>receiveTimeout="00:10:00" sendTimeout="00:01:00" allowCookies="false" bypassProxyOnLocal="false" hostNameComparisonMode="StrongWildcard"</w:t>
                            </w:r>
                          </w:p>
                          <w:p w14:paraId="5BD03C84" w14:textId="77777777" w:rsidR="00643150" w:rsidRPr="002E2453" w:rsidRDefault="00643150" w:rsidP="00761709">
                            <w:pPr>
                              <w:rPr>
                                <w:noProof/>
                                <w:lang w:val="en-GB"/>
                              </w:rPr>
                            </w:pPr>
                            <w:r w:rsidRPr="002E2453">
                              <w:rPr>
                                <w:noProof/>
                                <w:lang w:val="en-GB"/>
                              </w:rPr>
                              <w:tab/>
                            </w:r>
                            <w:r w:rsidRPr="002E2453">
                              <w:rPr>
                                <w:noProof/>
                                <w:lang w:val="en-GB"/>
                              </w:rPr>
                              <w:tab/>
                              <w:t>maxBufferSize="1024000" maxBufferPoolSize="524288" maxReceivedMessageSize="1024000" messageEncoding="Text" textEncoding="utf-8" transferMode="Buffered" useDefaultWebProxy="false"&gt;</w:t>
                            </w:r>
                          </w:p>
                          <w:p w14:paraId="5EAE68EC" w14:textId="77777777" w:rsidR="00643150" w:rsidRPr="002E2453" w:rsidRDefault="00643150" w:rsidP="00761709">
                            <w:pPr>
                              <w:rPr>
                                <w:noProof/>
                                <w:lang w:val="en-GB"/>
                              </w:rPr>
                            </w:pPr>
                            <w:r w:rsidRPr="002E2453">
                              <w:rPr>
                                <w:noProof/>
                                <w:lang w:val="en-GB"/>
                              </w:rPr>
                              <w:tab/>
                            </w:r>
                            <w:r w:rsidRPr="002E2453">
                              <w:rPr>
                                <w:noProof/>
                                <w:lang w:val="en-GB"/>
                              </w:rPr>
                              <w:tab/>
                              <w:t>&lt;readerQuotas maxDepth="32" maxStringContentLength="1024000" maxArrayLength="16384" maxBytesPerRead="4096" maxNameTableCharCount="16384" /&gt;</w:t>
                            </w:r>
                          </w:p>
                          <w:p w14:paraId="63FBFED2" w14:textId="77777777" w:rsidR="00643150" w:rsidRPr="002E2453" w:rsidRDefault="00643150" w:rsidP="00761709">
                            <w:pPr>
                              <w:rPr>
                                <w:noProof/>
                                <w:lang w:val="en-GB"/>
                              </w:rPr>
                            </w:pPr>
                            <w:r w:rsidRPr="002E2453">
                              <w:rPr>
                                <w:noProof/>
                                <w:lang w:val="en-GB"/>
                              </w:rPr>
                              <w:t xml:space="preserve">        &lt;security mode="None"&gt;</w:t>
                            </w:r>
                          </w:p>
                          <w:p w14:paraId="556BBD5E" w14:textId="77777777" w:rsidR="00643150" w:rsidRPr="002E2453" w:rsidRDefault="00643150" w:rsidP="00761709">
                            <w:pPr>
                              <w:rPr>
                                <w:noProof/>
                                <w:lang w:val="en-GB"/>
                              </w:rPr>
                            </w:pPr>
                            <w:r w:rsidRPr="002E2453">
                              <w:rPr>
                                <w:noProof/>
                                <w:lang w:val="en-GB"/>
                              </w:rPr>
                              <w:t xml:space="preserve">        </w:t>
                            </w:r>
                            <w:r w:rsidRPr="002E2453">
                              <w:rPr>
                                <w:noProof/>
                                <w:lang w:val="en-GB"/>
                              </w:rPr>
                              <w:tab/>
                              <w:t>&lt;transport clientCredentialType="None" proxyCredentialType="None" realm="" /&gt;</w:t>
                            </w:r>
                          </w:p>
                          <w:p w14:paraId="214C9B63" w14:textId="77777777" w:rsidR="00643150" w:rsidRPr="002E2453" w:rsidRDefault="00643150" w:rsidP="00761709">
                            <w:pPr>
                              <w:rPr>
                                <w:noProof/>
                                <w:lang w:val="en-GB"/>
                              </w:rPr>
                            </w:pPr>
                            <w:r w:rsidRPr="002E2453">
                              <w:rPr>
                                <w:noProof/>
                                <w:lang w:val="en-GB"/>
                              </w:rPr>
                              <w:t xml:space="preserve">        </w:t>
                            </w:r>
                            <w:r w:rsidRPr="002E2453">
                              <w:rPr>
                                <w:noProof/>
                                <w:lang w:val="en-GB"/>
                              </w:rPr>
                              <w:tab/>
                              <w:t>&lt;message clientCredentialType="UserName" algorithmSuite="Default" /&gt;</w:t>
                            </w:r>
                          </w:p>
                          <w:p w14:paraId="12F1EF72" w14:textId="77777777" w:rsidR="00643150" w:rsidRPr="002E2453" w:rsidRDefault="00643150" w:rsidP="00761709">
                            <w:pPr>
                              <w:rPr>
                                <w:noProof/>
                                <w:lang w:val="en-GB"/>
                              </w:rPr>
                            </w:pPr>
                            <w:r w:rsidRPr="002E2453">
                              <w:rPr>
                                <w:noProof/>
                                <w:lang w:val="en-GB"/>
                              </w:rPr>
                              <w:t xml:space="preserve">        &lt;/security&gt;</w:t>
                            </w:r>
                          </w:p>
                          <w:p w14:paraId="667BB104" w14:textId="77777777" w:rsidR="00643150" w:rsidRPr="002E2453" w:rsidRDefault="00643150" w:rsidP="00761709">
                            <w:pPr>
                              <w:rPr>
                                <w:noProof/>
                                <w:lang w:val="en-GB"/>
                              </w:rPr>
                            </w:pPr>
                            <w:r w:rsidRPr="002E2453">
                              <w:rPr>
                                <w:noProof/>
                                <w:lang w:val="en-GB"/>
                              </w:rPr>
                              <w:t xml:space="preserve">        &lt;/binding&gt;</w:t>
                            </w:r>
                          </w:p>
                          <w:p w14:paraId="3242E708" w14:textId="77777777" w:rsidR="00643150" w:rsidRPr="002E2453" w:rsidRDefault="00643150" w:rsidP="00761709">
                            <w:pPr>
                              <w:rPr>
                                <w:noProof/>
                                <w:lang w:val="en-GB"/>
                              </w:rPr>
                            </w:pPr>
                            <w:r w:rsidRPr="002E2453">
                              <w:rPr>
                                <w:noProof/>
                                <w:lang w:val="en-GB"/>
                              </w:rPr>
                              <w:t>&lt;!-- DecisionEngine Service --&gt;</w:t>
                            </w:r>
                          </w:p>
                          <w:p w14:paraId="4BA5EC0E" w14:textId="77777777" w:rsidR="00643150" w:rsidRPr="002E2453" w:rsidRDefault="00643150" w:rsidP="00761709">
                            <w:pPr>
                              <w:rPr>
                                <w:noProof/>
                                <w:lang w:val="en-GB"/>
                              </w:rPr>
                            </w:pPr>
                            <w:r w:rsidRPr="002E2453">
                              <w:rPr>
                                <w:noProof/>
                                <w:lang w:val="en-GB"/>
                              </w:rPr>
                              <w:tab/>
                            </w:r>
                            <w:r w:rsidRPr="002E2453">
                              <w:rPr>
                                <w:noProof/>
                                <w:lang w:val="en-GB"/>
                              </w:rPr>
                              <w:tab/>
                              <w:t>&lt;binding name="S1PublicServicePortBinding" closeTimeout="00:01:00" openTimeout="00:01:00"</w:t>
                            </w:r>
                          </w:p>
                          <w:p w14:paraId="375DC03C" w14:textId="77777777" w:rsidR="00643150" w:rsidRPr="002E2453" w:rsidRDefault="00643150" w:rsidP="00761709">
                            <w:pPr>
                              <w:rPr>
                                <w:noProof/>
                                <w:lang w:val="en-GB"/>
                              </w:rPr>
                            </w:pPr>
                            <w:r w:rsidRPr="002E2453">
                              <w:rPr>
                                <w:noProof/>
                                <w:lang w:val="en-GB"/>
                              </w:rPr>
                              <w:tab/>
                            </w:r>
                            <w:r w:rsidRPr="002E2453">
                              <w:rPr>
                                <w:noProof/>
                                <w:lang w:val="en-GB"/>
                              </w:rPr>
                              <w:tab/>
                              <w:t>receiveTimeout="00:10:00" sendTimeout="00:01:00" allowCookies="false" bypassProxyOnLocal="false" hostNameComparisonMode="StrongWildcard"</w:t>
                            </w:r>
                          </w:p>
                          <w:p w14:paraId="22A48DE6" w14:textId="77777777" w:rsidR="00643150" w:rsidRPr="002E2453" w:rsidRDefault="00643150" w:rsidP="00761709">
                            <w:pPr>
                              <w:rPr>
                                <w:noProof/>
                                <w:lang w:val="en-GB"/>
                              </w:rPr>
                            </w:pPr>
                            <w:r w:rsidRPr="002E2453">
                              <w:rPr>
                                <w:noProof/>
                                <w:lang w:val="en-GB"/>
                              </w:rPr>
                              <w:tab/>
                            </w:r>
                            <w:r w:rsidRPr="002E2453">
                              <w:rPr>
                                <w:noProof/>
                                <w:lang w:val="en-GB"/>
                              </w:rPr>
                              <w:tab/>
                              <w:t>maxBufferSize="1024000" maxBufferPoolSize="524288" maxReceivedMessageSize="1024000" messageEncoding="Text" textEncoding="utf-8" transferMode="Buffered" useDefaultWebProxy="true"&gt;</w:t>
                            </w:r>
                          </w:p>
                          <w:p w14:paraId="1DE46AB4" w14:textId="77777777" w:rsidR="00643150" w:rsidRPr="002E2453" w:rsidRDefault="00643150" w:rsidP="00761709">
                            <w:pPr>
                              <w:rPr>
                                <w:noProof/>
                                <w:lang w:val="en-GB"/>
                              </w:rPr>
                            </w:pPr>
                            <w:r w:rsidRPr="002E2453">
                              <w:rPr>
                                <w:noProof/>
                                <w:lang w:val="en-GB"/>
                              </w:rPr>
                              <w:t xml:space="preserve">        &lt;readerQuotas maxDepth="32" maxStringContentLength="1024000" maxArrayLength="16384" maxBytesPerRead="4096" maxNameTableCharCount="16384" /&gt;</w:t>
                            </w:r>
                          </w:p>
                          <w:p w14:paraId="5EDE2D11" w14:textId="77777777" w:rsidR="00643150" w:rsidRPr="002E2453" w:rsidRDefault="00643150" w:rsidP="00761709">
                            <w:pPr>
                              <w:rPr>
                                <w:noProof/>
                                <w:lang w:val="en-GB"/>
                              </w:rPr>
                            </w:pPr>
                            <w:r w:rsidRPr="002E2453">
                              <w:rPr>
                                <w:noProof/>
                                <w:lang w:val="en-GB"/>
                              </w:rPr>
                              <w:t xml:space="preserve">        &lt;security mode="Transport"&gt;</w:t>
                            </w:r>
                          </w:p>
                          <w:p w14:paraId="0C73CF6D" w14:textId="77777777" w:rsidR="00643150" w:rsidRPr="002E2453" w:rsidRDefault="00643150" w:rsidP="00761709">
                            <w:pPr>
                              <w:rPr>
                                <w:noProof/>
                                <w:lang w:val="en-GB"/>
                              </w:rPr>
                            </w:pPr>
                            <w:r w:rsidRPr="002E2453">
                              <w:rPr>
                                <w:noProof/>
                                <w:lang w:val="en-GB"/>
                              </w:rPr>
                              <w:t xml:space="preserve">            &lt;transport clientCredentialType="None" proxyCredentialType="None" realm="" /&gt;</w:t>
                            </w:r>
                          </w:p>
                          <w:p w14:paraId="51E951CD"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&lt;message clientCredentialType="UserName" algorithmSuite="Default" /&gt;</w:t>
                            </w:r>
                          </w:p>
                          <w:p w14:paraId="7EF41111" w14:textId="77777777" w:rsidR="00643150" w:rsidRPr="002E2453" w:rsidRDefault="00643150" w:rsidP="00761709">
                            <w:pPr>
                              <w:rPr>
                                <w:noProof/>
                                <w:lang w:val="en-GB"/>
                              </w:rPr>
                            </w:pPr>
                            <w:r w:rsidRPr="002E2453">
                              <w:rPr>
                                <w:noProof/>
                                <w:lang w:val="en-GB"/>
                              </w:rPr>
                              <w:t xml:space="preserve">        &lt;/security&gt;                                                                          </w:t>
                            </w:r>
                          </w:p>
                          <w:p w14:paraId="743FB315"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sz w:val="16"/>
                                <w:szCs w:val="16"/>
                                <w:lang w:val="en-GB"/>
                              </w:rPr>
                              <w:t>&lt;/binding&gt;</w:t>
                            </w:r>
                            <w:r w:rsidRPr="002E2453">
                              <w:rPr>
                                <w:noProof/>
                                <w:lang w:val="en-GB"/>
                              </w:rPr>
                              <w:t xml:space="preserve">                                                     </w:t>
                            </w:r>
                          </w:p>
                          <w:p w14:paraId="6CBE4AB8" w14:textId="5838CF80" w:rsidR="00643150" w:rsidRPr="002E2453" w:rsidRDefault="00643150" w:rsidP="00761709">
                            <w:pPr>
                              <w:rPr>
                                <w:noProof/>
                                <w:lang w:val="en-GB"/>
                              </w:rPr>
                            </w:pPr>
                            <w:r w:rsidRPr="00347BE6">
                              <w:rPr>
                                <w:noProof/>
                                <w:lang w:val="en-GB"/>
                              </w:rPr>
                              <w:t xml:space="preserve"> </w:t>
                            </w:r>
                          </w:p>
                          <w:p w14:paraId="42F6CDD9" w14:textId="68095912" w:rsidR="00643150" w:rsidRPr="002E2453" w:rsidRDefault="00643150" w:rsidP="00761709">
                            <w:pPr>
                              <w:rPr>
                                <w:noProof/>
                                <w:lang w:val="en-GB"/>
                              </w:rPr>
                            </w:pPr>
                            <w:r w:rsidRPr="002E2453">
                              <w:rPr>
                                <w:noProof/>
                                <w:lang w:val="en-GB"/>
                              </w:rPr>
                              <w:t xml:space="preserve"> </w:t>
                            </w:r>
                          </w:p>
                          <w:p w14:paraId="1143CCCF" w14:textId="77777777" w:rsidR="00643150" w:rsidRPr="002E2453" w:rsidRDefault="00643150" w:rsidP="00761709">
                            <w:pPr>
                              <w:rPr>
                                <w:noProof/>
                                <w:lang w:val="en-GB"/>
                              </w:rPr>
                            </w:pPr>
                          </w:p>
                          <w:p w14:paraId="334FC29B" w14:textId="167D404A" w:rsidR="00643150" w:rsidRPr="002E2453" w:rsidRDefault="00643150" w:rsidP="00761709">
                            <w:pPr>
                              <w:rPr>
                                <w:noProof/>
                                <w:lang w:val="en-GB"/>
                              </w:rPr>
                            </w:pPr>
                            <w:r w:rsidRPr="002E2453">
                              <w:rPr>
                                <w:noProof/>
                                <w:lang w:val="en-GB"/>
                              </w:rPr>
                              <w:tab/>
                            </w:r>
                            <w:r w:rsidRPr="002E2453">
                              <w:rPr>
                                <w:noProof/>
                                <w:lang w:val="en-GB"/>
                              </w:rPr>
                              <w:tab/>
                            </w:r>
                          </w:p>
                          <w:p w14:paraId="125BDC0E" w14:textId="5E1801BE" w:rsidR="00643150" w:rsidRDefault="00643150" w:rsidP="00761709">
                            <w:pPr>
                              <w:rPr>
                                <w:noProof/>
                                <w:lang w:val="en-GB"/>
                              </w:rPr>
                            </w:pPr>
                            <w:r w:rsidRPr="002E2453">
                              <w:rPr>
                                <w:noProof/>
                                <w:lang w:val="en-GB"/>
                              </w:rPr>
                              <w:tab/>
                            </w:r>
                            <w:r w:rsidRPr="002E2453">
                              <w:rPr>
                                <w:noProof/>
                                <w:lang w:val="en-GB"/>
                              </w:rPr>
                              <w:tab/>
                            </w:r>
                          </w:p>
                          <w:p w14:paraId="6915AD18" w14:textId="77777777" w:rsidR="00643150" w:rsidRDefault="00643150" w:rsidP="00761709">
                            <w:pPr>
                              <w:rPr>
                                <w:noProof/>
                                <w:lang w:val="en-GB"/>
                              </w:rPr>
                            </w:pPr>
                          </w:p>
                          <w:p w14:paraId="6970D19F" w14:textId="1A1DE658" w:rsidR="00643150" w:rsidRPr="002A4624" w:rsidRDefault="00643150" w:rsidP="00761709">
                            <w:pPr>
                              <w:rPr>
                                <w:lang w:val="en-US"/>
                              </w:rPr>
                            </w:pPr>
                            <w:r w:rsidRPr="00347BE6">
                              <w:rPr>
                                <w:noProof/>
                                <w:lang w:val="en-GB"/>
                              </w:rPr>
                              <w:t xml:space="preserve"> </w:t>
                            </w:r>
                          </w:p>
                          <w:p w14:paraId="2A486185" w14:textId="77777777" w:rsidR="00643150" w:rsidRPr="00347BE6" w:rsidRDefault="00643150" w:rsidP="00761709"/>
                          <w:p w14:paraId="547AACA5" w14:textId="77777777" w:rsidR="00643150" w:rsidRDefault="00643150" w:rsidP="00761709"/>
                          <w:p w14:paraId="013E07D8" w14:textId="77777777" w:rsidR="00643150" w:rsidRDefault="00643150" w:rsidP="00761709"/>
                          <w:p w14:paraId="6EE42F46" w14:textId="77777777" w:rsidR="00643150" w:rsidRDefault="00643150" w:rsidP="00761709"/>
                        </w:txbxContent>
                      </wps:txbx>
                      <wps:bodyPr rot="0" vert="horz" wrap="square" lIns="91440" tIns="45720" rIns="91440" bIns="45720" anchor="t" anchorCtr="0" upright="1">
                        <a:noAutofit/>
                      </wps:bodyPr>
                    </wps:wsp>
                  </a:graphicData>
                </a:graphic>
              </wp:inline>
            </w:drawing>
          </mc:Choice>
          <mc:Fallback>
            <w:pict>
              <v:shape id="Textfeld 15" o:spid="_x0000_s1027" type="#_x0000_t202" style="width:450.8pt;height:5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" fillcolor="#dbe5f1" strokecolor="#95b3d7">
                <v:textbox>
                  <w:txbxContent>
                    <w:p w14:paraId="5A07ABF7" w14:textId="77777777" w:rsidR="00643150" w:rsidRPr="002E2453" w:rsidRDefault="00643150" w:rsidP="00761709">
                      <w:pPr>
                        <w:rPr>
                          <w:noProof/>
                          <w:lang w:val="en-GB"/>
                        </w:rPr>
                      </w:pPr>
                      <w:r w:rsidRPr="002E2453">
                        <w:rPr>
                          <w:noProof/>
                          <w:lang w:val="en-GB"/>
                        </w:rPr>
                        <w:t>&lt;!-- Eurotax Service --&gt;</w:t>
                      </w:r>
                    </w:p>
                    <w:p w14:paraId="735D09AE" w14:textId="77777777" w:rsidR="00643150" w:rsidRPr="002E2453" w:rsidRDefault="00643150" w:rsidP="00761709">
                      <w:pPr>
                        <w:rPr>
                          <w:noProof/>
                          <w:lang w:val="en-GB"/>
                        </w:rPr>
                      </w:pPr>
                      <w:r w:rsidRPr="002E2453">
                        <w:rPr>
                          <w:noProof/>
                          <w:lang w:val="en-GB"/>
                        </w:rPr>
                        <w:t>&lt;binding proxyAddress="http://intranet-proxy.ch.hedani.net:8080" name="ForecastBindingRPC" closeTimeout="00:01:00" openTimeout="00:01:00"</w:t>
                      </w:r>
                      <w:r>
                        <w:rPr>
                          <w:noProof/>
                          <w:lang w:val="en-GB"/>
                        </w:rPr>
                        <w:t xml:space="preserve">  </w:t>
                      </w:r>
                      <w:r w:rsidRPr="002E2453">
                        <w:rPr>
                          <w:noProof/>
                          <w:lang w:val="en-GB"/>
                        </w:rPr>
                        <w:t>receiveTimeout="00:10:00" sendTimeout="00:01:00" allowCookies="false" bypassProxyOnLocal="false" hostNameComparisonMode="StrongWildcard"</w:t>
                      </w:r>
                      <w:r>
                        <w:rPr>
                          <w:noProof/>
                          <w:lang w:val="en-GB"/>
                        </w:rPr>
                        <w:t xml:space="preserve"> m</w:t>
                      </w:r>
                      <w:r w:rsidRPr="002E2453">
                        <w:rPr>
                          <w:noProof/>
                          <w:lang w:val="en-GB"/>
                        </w:rPr>
                        <w:t xml:space="preserve">axBufferSize="1024000" maxBufferPoolSize="524288" maxReceivedMessageSize="1024000" messageEncoding="Text" textEncoding="utf-8" transferMode="Buffered" </w:t>
                      </w:r>
                      <w:r w:rsidRPr="002E2453">
                        <w:rPr>
                          <w:noProof/>
                          <w:lang w:val="en-GB"/>
                        </w:rPr>
                        <w:tab/>
                      </w:r>
                      <w:r w:rsidRPr="002E2453">
                        <w:rPr>
                          <w:noProof/>
                          <w:lang w:val="en-GB"/>
                        </w:rPr>
                        <w:tab/>
                      </w:r>
                      <w:r w:rsidRPr="002E2453">
                        <w:rPr>
                          <w:noProof/>
                          <w:lang w:val="en-GB"/>
                        </w:rPr>
                        <w:tab/>
                        <w:t>useDefaultWebProxy="false"&gt;</w:t>
                      </w:r>
                    </w:p>
                    <w:p w14:paraId="53494814" w14:textId="77777777" w:rsidR="00643150" w:rsidRPr="002E2453" w:rsidRDefault="00643150" w:rsidP="00761709">
                      <w:pPr>
                        <w:rPr>
                          <w:noProof/>
                          <w:lang w:val="en-GB"/>
                        </w:rPr>
                      </w:pPr>
                      <w:r>
                        <w:rPr>
                          <w:noProof/>
                          <w:lang w:val="en-GB"/>
                        </w:rPr>
                        <w:t xml:space="preserve">  </w:t>
                      </w:r>
                      <w:r w:rsidRPr="002E2453">
                        <w:rPr>
                          <w:noProof/>
                          <w:lang w:val="en-GB"/>
                        </w:rPr>
                        <w:t>&lt;readerQuotas maxDepth="32" maxStringContentLength="1024000" maxArrayLength="16384"</w:t>
                      </w:r>
                    </w:p>
                    <w:p w14:paraId="3D5F0873"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 xml:space="preserve">maxBytesPerRead="4096" maxNameTableCharCount="16384" /&gt;           </w:t>
                      </w:r>
                    </w:p>
                    <w:p w14:paraId="01D3EDD0" w14:textId="77777777" w:rsidR="00643150" w:rsidRPr="002E2453" w:rsidRDefault="00643150" w:rsidP="00761709">
                      <w:pPr>
                        <w:rPr>
                          <w:noProof/>
                          <w:lang w:val="en-GB"/>
                        </w:rPr>
                      </w:pPr>
                      <w:r w:rsidRPr="002E2453">
                        <w:rPr>
                          <w:noProof/>
                          <w:lang w:val="en-GB"/>
                        </w:rPr>
                        <w:tab/>
                      </w:r>
                      <w:r w:rsidRPr="002E2453">
                        <w:rPr>
                          <w:noProof/>
                          <w:lang w:val="en-GB"/>
                        </w:rPr>
                        <w:tab/>
                        <w:t>&lt;security mode="None"&gt;</w:t>
                      </w:r>
                    </w:p>
                    <w:p w14:paraId="3A56E35C"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r>
                      <w:r w:rsidRPr="002E2453">
                        <w:rPr>
                          <w:noProof/>
                          <w:lang w:val="en-GB"/>
                        </w:rPr>
                        <w:tab/>
                        <w:t>&lt;transport clientCredentialType="None" proxyCredentialType="None" realm="" /&gt;</w:t>
                      </w:r>
                    </w:p>
                    <w:p w14:paraId="325D0D01" w14:textId="77777777" w:rsidR="00643150" w:rsidRPr="002E2453" w:rsidRDefault="00643150" w:rsidP="00761709">
                      <w:pPr>
                        <w:rPr>
                          <w:noProof/>
                          <w:lang w:val="en-GB"/>
                        </w:rPr>
                      </w:pPr>
                      <w:r w:rsidRPr="002E2453">
                        <w:rPr>
                          <w:noProof/>
                          <w:lang w:val="en-GB"/>
                        </w:rPr>
                        <w:t xml:space="preserve">                 &lt;message clientCredentialType="UserName" algorithmSuite="Default" /&gt;</w:t>
                      </w:r>
                    </w:p>
                    <w:p w14:paraId="36C89BE8" w14:textId="77777777" w:rsidR="00643150" w:rsidRPr="002E2453" w:rsidRDefault="00643150" w:rsidP="00761709">
                      <w:pPr>
                        <w:rPr>
                          <w:noProof/>
                          <w:lang w:val="en-GB"/>
                        </w:rPr>
                      </w:pPr>
                      <w:r w:rsidRPr="002E2453">
                        <w:rPr>
                          <w:noProof/>
                          <w:lang w:val="en-GB"/>
                        </w:rPr>
                        <w:t xml:space="preserve">            &lt;/security&gt;</w:t>
                      </w:r>
                    </w:p>
                    <w:p w14:paraId="4911E421" w14:textId="77777777" w:rsidR="00643150" w:rsidRPr="002E2453" w:rsidRDefault="00643150" w:rsidP="00761709">
                      <w:pPr>
                        <w:rPr>
                          <w:noProof/>
                          <w:lang w:val="en-GB"/>
                        </w:rPr>
                      </w:pPr>
                      <w:r w:rsidRPr="002E2453">
                        <w:rPr>
                          <w:noProof/>
                          <w:lang w:val="en-GB"/>
                        </w:rPr>
                        <w:tab/>
                      </w:r>
                      <w:r w:rsidRPr="002E2453">
                        <w:rPr>
                          <w:noProof/>
                          <w:lang w:val="en-GB"/>
                        </w:rPr>
                        <w:tab/>
                        <w:t>&lt;/binding&gt;</w:t>
                      </w:r>
                    </w:p>
                    <w:p w14:paraId="4E699F74" w14:textId="77777777" w:rsidR="00643150" w:rsidRPr="002E2453" w:rsidRDefault="00643150" w:rsidP="00761709">
                      <w:pPr>
                        <w:rPr>
                          <w:noProof/>
                          <w:lang w:val="en-GB"/>
                        </w:rPr>
                      </w:pPr>
                      <w:r w:rsidRPr="002E2453">
                        <w:rPr>
                          <w:noProof/>
                          <w:lang w:val="en-GB"/>
                        </w:rPr>
                        <w:t xml:space="preserve">                                                        </w:t>
                      </w:r>
                    </w:p>
                    <w:p w14:paraId="4516FA56" w14:textId="77777777" w:rsidR="00643150" w:rsidRPr="002E2453" w:rsidRDefault="00643150" w:rsidP="00761709">
                      <w:pPr>
                        <w:rPr>
                          <w:noProof/>
                          <w:lang w:val="en-GB"/>
                        </w:rPr>
                      </w:pPr>
                      <w:r w:rsidRPr="002E2453">
                        <w:rPr>
                          <w:noProof/>
                          <w:lang w:val="en-GB"/>
                        </w:rPr>
                        <w:t>&lt;!-- Eurotax Service --&gt;</w:t>
                      </w:r>
                    </w:p>
                    <w:p w14:paraId="1D8E7CE0" w14:textId="77777777" w:rsidR="00643150" w:rsidRPr="002E2453" w:rsidRDefault="00643150" w:rsidP="00761709">
                      <w:pPr>
                        <w:rPr>
                          <w:noProof/>
                          <w:lang w:val="en-GB"/>
                        </w:rPr>
                      </w:pPr>
                      <w:r w:rsidRPr="002E2453">
                        <w:rPr>
                          <w:noProof/>
                          <w:lang w:val="en-GB"/>
                        </w:rPr>
                        <w:t>&lt;binding proxyAddress="http://intranet-proxy.ch.hedani.net:8080" name="ForecastBindingDoc" closeTimeout="00:01:00" openTimeout="00:01:00"</w:t>
                      </w:r>
                    </w:p>
                    <w:p w14:paraId="7E5969B9"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receiveTimeout="00:10:00" sendTimeout="00:01:00" allowCookies="false" bypassProxyOnLocal="false" hostNameComparisonMode="StrongWildcard"</w:t>
                      </w:r>
                    </w:p>
                    <w:p w14:paraId="4739E1EE"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maxBufferSize="1024000" maxBufferPoolSize="524288" maxReceivedMessageSize="1024000" messageEncoding="Text" textEncoding="utf-8" transferMode="Buffered"</w:t>
                      </w:r>
                    </w:p>
                    <w:p w14:paraId="129D4DBE"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useDefaultWebProxy="false"&gt;</w:t>
                      </w:r>
                    </w:p>
                    <w:p w14:paraId="37BC232D" w14:textId="77777777" w:rsidR="00643150" w:rsidRPr="002E2453" w:rsidRDefault="00643150" w:rsidP="00761709">
                      <w:pPr>
                        <w:rPr>
                          <w:noProof/>
                          <w:lang w:val="en-GB"/>
                        </w:rPr>
                      </w:pPr>
                      <w:r w:rsidRPr="002E2453">
                        <w:rPr>
                          <w:noProof/>
                          <w:lang w:val="en-GB"/>
                        </w:rPr>
                        <w:t xml:space="preserve">          </w:t>
                      </w:r>
                      <w:r w:rsidRPr="002E2453">
                        <w:rPr>
                          <w:noProof/>
                          <w:lang w:val="en-GB"/>
                        </w:rPr>
                        <w:tab/>
                        <w:t>&lt;readerQuotas maxDepth="32" maxStringContentLength="1024000" maxArrayLength="16384" maxBytesPerRead="4096" maxNameTableCharCount="16384" /&gt;</w:t>
                      </w:r>
                    </w:p>
                    <w:p w14:paraId="479E552E"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&lt;security mode="None"&gt;</w:t>
                      </w:r>
                    </w:p>
                    <w:p w14:paraId="2036ABC4" w14:textId="77777777" w:rsidR="00643150" w:rsidRPr="002E2453" w:rsidRDefault="00643150" w:rsidP="00761709">
                      <w:pPr>
                        <w:rPr>
                          <w:noProof/>
                          <w:lang w:val="en-GB"/>
                        </w:rPr>
                      </w:pPr>
                      <w:r w:rsidRPr="002E2453">
                        <w:rPr>
                          <w:noProof/>
                          <w:lang w:val="en-GB"/>
                        </w:rPr>
                        <w:t xml:space="preserve">            </w:t>
                      </w:r>
                      <w:r w:rsidRPr="002E2453">
                        <w:rPr>
                          <w:noProof/>
                          <w:lang w:val="en-GB"/>
                        </w:rPr>
                        <w:tab/>
                        <w:t>&lt;transport clientCredentialType="None" proxyCredentialType="None" realm="" /&gt;</w:t>
                      </w:r>
                    </w:p>
                    <w:p w14:paraId="6C6840D0" w14:textId="77777777" w:rsidR="00643150" w:rsidRPr="002E2453" w:rsidRDefault="00643150" w:rsidP="00761709">
                      <w:pPr>
                        <w:rPr>
                          <w:noProof/>
                          <w:lang w:val="en-GB"/>
                        </w:rPr>
                      </w:pPr>
                      <w:r w:rsidRPr="002E2453">
                        <w:rPr>
                          <w:noProof/>
                          <w:lang w:val="en-GB"/>
                        </w:rPr>
                        <w:t xml:space="preserve">                &lt;message clientCredentialType="UserName" algorithmSuite="Default" /&gt;</w:t>
                      </w:r>
                    </w:p>
                    <w:p w14:paraId="768B57C2" w14:textId="77777777" w:rsidR="00643150" w:rsidRPr="002E2453" w:rsidRDefault="00643150" w:rsidP="00761709">
                      <w:pPr>
                        <w:rPr>
                          <w:noProof/>
                          <w:lang w:val="en-GB"/>
                        </w:rPr>
                      </w:pPr>
                      <w:r w:rsidRPr="002E2453">
                        <w:rPr>
                          <w:noProof/>
                          <w:lang w:val="en-GB"/>
                        </w:rPr>
                        <w:t xml:space="preserve">             &lt;/security&gt;</w:t>
                      </w:r>
                    </w:p>
                    <w:p w14:paraId="5AB29267" w14:textId="77777777" w:rsidR="00643150" w:rsidRPr="002E2453" w:rsidRDefault="00643150" w:rsidP="00761709">
                      <w:pPr>
                        <w:rPr>
                          <w:noProof/>
                          <w:lang w:val="en-GB"/>
                        </w:rPr>
                      </w:pPr>
                      <w:r w:rsidRPr="002E2453">
                        <w:rPr>
                          <w:noProof/>
                          <w:lang w:val="en-GB"/>
                        </w:rPr>
                        <w:t xml:space="preserve">        &lt;/binding&gt;</w:t>
                      </w:r>
                    </w:p>
                    <w:p w14:paraId="0FA76D09" w14:textId="77777777" w:rsidR="00643150" w:rsidRPr="002E2453" w:rsidRDefault="00643150" w:rsidP="00761709">
                      <w:pPr>
                        <w:rPr>
                          <w:noProof/>
                          <w:lang w:val="en-GB"/>
                        </w:rPr>
                      </w:pPr>
                    </w:p>
                    <w:p w14:paraId="250EB02A" w14:textId="77777777" w:rsidR="00643150" w:rsidRPr="002E2453" w:rsidRDefault="00643150" w:rsidP="00761709">
                      <w:pPr>
                        <w:rPr>
                          <w:noProof/>
                          <w:lang w:val="en-GB"/>
                        </w:rPr>
                      </w:pPr>
                      <w:r w:rsidRPr="002E2453">
                        <w:rPr>
                          <w:noProof/>
                          <w:lang w:val="en-GB"/>
                        </w:rPr>
                        <w:t xml:space="preserve">&lt;!-- Eurotax Service --&gt;  </w:t>
                      </w:r>
                    </w:p>
                    <w:p w14:paraId="3F88F015" w14:textId="77777777" w:rsidR="00643150" w:rsidRPr="002E2453" w:rsidRDefault="00643150" w:rsidP="00761709">
                      <w:pPr>
                        <w:rPr>
                          <w:noProof/>
                          <w:lang w:val="en-GB"/>
                        </w:rPr>
                      </w:pPr>
                      <w:r w:rsidRPr="002E2453">
                        <w:rPr>
                          <w:noProof/>
                          <w:lang w:val="en-GB"/>
                        </w:rPr>
                        <w:tab/>
                      </w:r>
                      <w:r w:rsidRPr="002E2453">
                        <w:rPr>
                          <w:noProof/>
                          <w:lang w:val="en-GB"/>
                        </w:rPr>
                        <w:tab/>
                        <w:t>&lt;binding proxyAddress="http://intranet-proxy.ch.hedani.net:8080" name="ValuationBinding" closeTimeout="00:01:00" openTimeout="00:01:00"</w:t>
                      </w:r>
                    </w:p>
                    <w:p w14:paraId="036F31A5" w14:textId="77777777" w:rsidR="00643150" w:rsidRPr="002E2453" w:rsidRDefault="00643150" w:rsidP="00761709">
                      <w:pPr>
                        <w:rPr>
                          <w:noProof/>
                          <w:lang w:val="en-GB"/>
                        </w:rPr>
                      </w:pPr>
                      <w:r w:rsidRPr="002E2453">
                        <w:rPr>
                          <w:noProof/>
                          <w:lang w:val="en-GB"/>
                        </w:rPr>
                        <w:tab/>
                      </w:r>
                      <w:r w:rsidRPr="002E2453">
                        <w:rPr>
                          <w:noProof/>
                          <w:lang w:val="en-GB"/>
                        </w:rPr>
                        <w:tab/>
                        <w:t>receiveTimeout="00:10:00" sendTimeout="00:01:00" allowCookies="false" bypassProxyOnLocal="false" hostNameComparisonMode="StrongWildcard"</w:t>
                      </w:r>
                    </w:p>
                    <w:p w14:paraId="5BD03C84" w14:textId="77777777" w:rsidR="00643150" w:rsidRPr="002E2453" w:rsidRDefault="00643150" w:rsidP="00761709">
                      <w:pPr>
                        <w:rPr>
                          <w:noProof/>
                          <w:lang w:val="en-GB"/>
                        </w:rPr>
                      </w:pPr>
                      <w:r w:rsidRPr="002E2453">
                        <w:rPr>
                          <w:noProof/>
                          <w:lang w:val="en-GB"/>
                        </w:rPr>
                        <w:tab/>
                      </w:r>
                      <w:r w:rsidRPr="002E2453">
                        <w:rPr>
                          <w:noProof/>
                          <w:lang w:val="en-GB"/>
                        </w:rPr>
                        <w:tab/>
                        <w:t>maxBufferSize="1024000" maxBufferPoolSize="524288" maxReceivedMessageSize="1024000" messageEncoding="Text" textEncoding="utf-8" transferMode="Buffered" useDefaultWebProxy="false"&gt;</w:t>
                      </w:r>
                    </w:p>
                    <w:p w14:paraId="5EAE68EC" w14:textId="77777777" w:rsidR="00643150" w:rsidRPr="002E2453" w:rsidRDefault="00643150" w:rsidP="00761709">
                      <w:pPr>
                        <w:rPr>
                          <w:noProof/>
                          <w:lang w:val="en-GB"/>
                        </w:rPr>
                      </w:pPr>
                      <w:r w:rsidRPr="002E2453">
                        <w:rPr>
                          <w:noProof/>
                          <w:lang w:val="en-GB"/>
                        </w:rPr>
                        <w:tab/>
                      </w:r>
                      <w:r w:rsidRPr="002E2453">
                        <w:rPr>
                          <w:noProof/>
                          <w:lang w:val="en-GB"/>
                        </w:rPr>
                        <w:tab/>
                        <w:t>&lt;readerQuotas maxDepth="32" maxStringContentLength="1024000" maxArrayLength="16384" maxBytesPerRead="4096" maxNameTableCharCount="16384" /&gt;</w:t>
                      </w:r>
                    </w:p>
                    <w:p w14:paraId="63FBFED2" w14:textId="77777777" w:rsidR="00643150" w:rsidRPr="002E2453" w:rsidRDefault="00643150" w:rsidP="00761709">
                      <w:pPr>
                        <w:rPr>
                          <w:noProof/>
                          <w:lang w:val="en-GB"/>
                        </w:rPr>
                      </w:pPr>
                      <w:r w:rsidRPr="002E2453">
                        <w:rPr>
                          <w:noProof/>
                          <w:lang w:val="en-GB"/>
                        </w:rPr>
                        <w:t xml:space="preserve">        &lt;security mode="None"&gt;</w:t>
                      </w:r>
                    </w:p>
                    <w:p w14:paraId="556BBD5E" w14:textId="77777777" w:rsidR="00643150" w:rsidRPr="002E2453" w:rsidRDefault="00643150" w:rsidP="00761709">
                      <w:pPr>
                        <w:rPr>
                          <w:noProof/>
                          <w:lang w:val="en-GB"/>
                        </w:rPr>
                      </w:pPr>
                      <w:r w:rsidRPr="002E2453">
                        <w:rPr>
                          <w:noProof/>
                          <w:lang w:val="en-GB"/>
                        </w:rPr>
                        <w:t xml:space="preserve">        </w:t>
                      </w:r>
                      <w:r w:rsidRPr="002E2453">
                        <w:rPr>
                          <w:noProof/>
                          <w:lang w:val="en-GB"/>
                        </w:rPr>
                        <w:tab/>
                        <w:t>&lt;transport clientCredentialType="None" proxyCredentialType="None" realm="" /&gt;</w:t>
                      </w:r>
                    </w:p>
                    <w:p w14:paraId="214C9B63" w14:textId="77777777" w:rsidR="00643150" w:rsidRPr="002E2453" w:rsidRDefault="00643150" w:rsidP="00761709">
                      <w:pPr>
                        <w:rPr>
                          <w:noProof/>
                          <w:lang w:val="en-GB"/>
                        </w:rPr>
                      </w:pPr>
                      <w:r w:rsidRPr="002E2453">
                        <w:rPr>
                          <w:noProof/>
                          <w:lang w:val="en-GB"/>
                        </w:rPr>
                        <w:t xml:space="preserve">        </w:t>
                      </w:r>
                      <w:r w:rsidRPr="002E2453">
                        <w:rPr>
                          <w:noProof/>
                          <w:lang w:val="en-GB"/>
                        </w:rPr>
                        <w:tab/>
                        <w:t>&lt;message clientCredentialType="UserName" algorithmSuite="Default" /&gt;</w:t>
                      </w:r>
                    </w:p>
                    <w:p w14:paraId="12F1EF72" w14:textId="77777777" w:rsidR="00643150" w:rsidRPr="002E2453" w:rsidRDefault="00643150" w:rsidP="00761709">
                      <w:pPr>
                        <w:rPr>
                          <w:noProof/>
                          <w:lang w:val="en-GB"/>
                        </w:rPr>
                      </w:pPr>
                      <w:r w:rsidRPr="002E2453">
                        <w:rPr>
                          <w:noProof/>
                          <w:lang w:val="en-GB"/>
                        </w:rPr>
                        <w:t xml:space="preserve">        &lt;/security&gt;</w:t>
                      </w:r>
                    </w:p>
                    <w:p w14:paraId="667BB104" w14:textId="77777777" w:rsidR="00643150" w:rsidRPr="002E2453" w:rsidRDefault="00643150" w:rsidP="00761709">
                      <w:pPr>
                        <w:rPr>
                          <w:noProof/>
                          <w:lang w:val="en-GB"/>
                        </w:rPr>
                      </w:pPr>
                      <w:r w:rsidRPr="002E2453">
                        <w:rPr>
                          <w:noProof/>
                          <w:lang w:val="en-GB"/>
                        </w:rPr>
                        <w:t xml:space="preserve">        &lt;/binding&gt;</w:t>
                      </w:r>
                    </w:p>
                    <w:p w14:paraId="3242E708" w14:textId="77777777" w:rsidR="00643150" w:rsidRPr="002E2453" w:rsidRDefault="00643150" w:rsidP="00761709">
                      <w:pPr>
                        <w:rPr>
                          <w:noProof/>
                          <w:lang w:val="en-GB"/>
                        </w:rPr>
                      </w:pPr>
                      <w:r w:rsidRPr="002E2453">
                        <w:rPr>
                          <w:noProof/>
                          <w:lang w:val="en-GB"/>
                        </w:rPr>
                        <w:t>&lt;!-- DecisionEngine Service --&gt;</w:t>
                      </w:r>
                    </w:p>
                    <w:p w14:paraId="4BA5EC0E" w14:textId="77777777" w:rsidR="00643150" w:rsidRPr="002E2453" w:rsidRDefault="00643150" w:rsidP="00761709">
                      <w:pPr>
                        <w:rPr>
                          <w:noProof/>
                          <w:lang w:val="en-GB"/>
                        </w:rPr>
                      </w:pPr>
                      <w:r w:rsidRPr="002E2453">
                        <w:rPr>
                          <w:noProof/>
                          <w:lang w:val="en-GB"/>
                        </w:rPr>
                        <w:tab/>
                      </w:r>
                      <w:r w:rsidRPr="002E2453">
                        <w:rPr>
                          <w:noProof/>
                          <w:lang w:val="en-GB"/>
                        </w:rPr>
                        <w:tab/>
                        <w:t>&lt;binding name="S1PublicServicePortBinding" closeTimeout="00:01:00" openTimeout="00:01:00"</w:t>
                      </w:r>
                    </w:p>
                    <w:p w14:paraId="375DC03C" w14:textId="77777777" w:rsidR="00643150" w:rsidRPr="002E2453" w:rsidRDefault="00643150" w:rsidP="00761709">
                      <w:pPr>
                        <w:rPr>
                          <w:noProof/>
                          <w:lang w:val="en-GB"/>
                        </w:rPr>
                      </w:pPr>
                      <w:r w:rsidRPr="002E2453">
                        <w:rPr>
                          <w:noProof/>
                          <w:lang w:val="en-GB"/>
                        </w:rPr>
                        <w:tab/>
                      </w:r>
                      <w:r w:rsidRPr="002E2453">
                        <w:rPr>
                          <w:noProof/>
                          <w:lang w:val="en-GB"/>
                        </w:rPr>
                        <w:tab/>
                        <w:t>receiveTimeout="00:10:00" sendTimeout="00:01:00" allowCookies="false" bypassProxyOnLocal="false" hostNameComparisonMode="StrongWildcard"</w:t>
                      </w:r>
                    </w:p>
                    <w:p w14:paraId="22A48DE6" w14:textId="77777777" w:rsidR="00643150" w:rsidRPr="002E2453" w:rsidRDefault="00643150" w:rsidP="00761709">
                      <w:pPr>
                        <w:rPr>
                          <w:noProof/>
                          <w:lang w:val="en-GB"/>
                        </w:rPr>
                      </w:pPr>
                      <w:r w:rsidRPr="002E2453">
                        <w:rPr>
                          <w:noProof/>
                          <w:lang w:val="en-GB"/>
                        </w:rPr>
                        <w:tab/>
                      </w:r>
                      <w:r w:rsidRPr="002E2453">
                        <w:rPr>
                          <w:noProof/>
                          <w:lang w:val="en-GB"/>
                        </w:rPr>
                        <w:tab/>
                        <w:t>maxBufferSize="1024000" maxBufferPoolSize="524288" maxReceivedMessageSize="1024000" messageEncoding="Text" textEncoding="utf-8" transferMode="Buffered" useDefaultWebProxy="true"&gt;</w:t>
                      </w:r>
                    </w:p>
                    <w:p w14:paraId="1DE46AB4" w14:textId="77777777" w:rsidR="00643150" w:rsidRPr="002E2453" w:rsidRDefault="00643150" w:rsidP="00761709">
                      <w:pPr>
                        <w:rPr>
                          <w:noProof/>
                          <w:lang w:val="en-GB"/>
                        </w:rPr>
                      </w:pPr>
                      <w:r w:rsidRPr="002E2453">
                        <w:rPr>
                          <w:noProof/>
                          <w:lang w:val="en-GB"/>
                        </w:rPr>
                        <w:t xml:space="preserve">        &lt;readerQuotas maxDepth="32" maxStringContentLength="1024000" maxArrayLength="16384" maxBytesPerRead="4096" maxNameTableCharCount="16384" /&gt;</w:t>
                      </w:r>
                    </w:p>
                    <w:p w14:paraId="5EDE2D11" w14:textId="77777777" w:rsidR="00643150" w:rsidRPr="002E2453" w:rsidRDefault="00643150" w:rsidP="00761709">
                      <w:pPr>
                        <w:rPr>
                          <w:noProof/>
                          <w:lang w:val="en-GB"/>
                        </w:rPr>
                      </w:pPr>
                      <w:r w:rsidRPr="002E2453">
                        <w:rPr>
                          <w:noProof/>
                          <w:lang w:val="en-GB"/>
                        </w:rPr>
                        <w:t xml:space="preserve">        &lt;security mode="Transport"&gt;</w:t>
                      </w:r>
                    </w:p>
                    <w:p w14:paraId="0C73CF6D" w14:textId="77777777" w:rsidR="00643150" w:rsidRPr="002E2453" w:rsidRDefault="00643150" w:rsidP="00761709">
                      <w:pPr>
                        <w:rPr>
                          <w:noProof/>
                          <w:lang w:val="en-GB"/>
                        </w:rPr>
                      </w:pPr>
                      <w:r w:rsidRPr="002E2453">
                        <w:rPr>
                          <w:noProof/>
                          <w:lang w:val="en-GB"/>
                        </w:rPr>
                        <w:t xml:space="preserve">            &lt;transport clientCredentialType="None" proxyCredentialType="None" realm="" /&gt;</w:t>
                      </w:r>
                    </w:p>
                    <w:p w14:paraId="51E951CD"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lang w:val="en-GB"/>
                        </w:rPr>
                        <w:tab/>
                        <w:t>&lt;message clientCredentialType="UserName" algorithmSuite="Default" /&gt;</w:t>
                      </w:r>
                    </w:p>
                    <w:p w14:paraId="7EF41111" w14:textId="77777777" w:rsidR="00643150" w:rsidRPr="002E2453" w:rsidRDefault="00643150" w:rsidP="00761709">
                      <w:pPr>
                        <w:rPr>
                          <w:noProof/>
                          <w:lang w:val="en-GB"/>
                        </w:rPr>
                      </w:pPr>
                      <w:r w:rsidRPr="002E2453">
                        <w:rPr>
                          <w:noProof/>
                          <w:lang w:val="en-GB"/>
                        </w:rPr>
                        <w:t xml:space="preserve">        &lt;/security&gt;                                                                          </w:t>
                      </w:r>
                    </w:p>
                    <w:p w14:paraId="743FB315" w14:textId="77777777" w:rsidR="00643150" w:rsidRPr="002E2453" w:rsidRDefault="00643150" w:rsidP="00761709">
                      <w:pPr>
                        <w:rPr>
                          <w:noProof/>
                          <w:lang w:val="en-GB"/>
                        </w:rPr>
                      </w:pPr>
                      <w:r w:rsidRPr="002E2453">
                        <w:rPr>
                          <w:noProof/>
                          <w:lang w:val="en-GB"/>
                        </w:rPr>
                        <w:tab/>
                      </w:r>
                      <w:r w:rsidRPr="002E2453">
                        <w:rPr>
                          <w:noProof/>
                          <w:lang w:val="en-GB"/>
                        </w:rPr>
                        <w:tab/>
                      </w:r>
                      <w:r w:rsidRPr="002E2453">
                        <w:rPr>
                          <w:noProof/>
                          <w:sz w:val="16"/>
                          <w:szCs w:val="16"/>
                          <w:lang w:val="en-GB"/>
                        </w:rPr>
                        <w:t>&lt;/binding&gt;</w:t>
                      </w:r>
                      <w:r w:rsidRPr="002E2453">
                        <w:rPr>
                          <w:noProof/>
                          <w:lang w:val="en-GB"/>
                        </w:rPr>
                        <w:t xml:space="preserve">                                                     </w:t>
                      </w:r>
                    </w:p>
                    <w:p w14:paraId="6CBE4AB8" w14:textId="5838CF80" w:rsidR="00643150" w:rsidRPr="002E2453" w:rsidRDefault="00643150" w:rsidP="00761709">
                      <w:pPr>
                        <w:rPr>
                          <w:noProof/>
                          <w:lang w:val="en-GB"/>
                        </w:rPr>
                      </w:pPr>
                      <w:r w:rsidRPr="00347BE6">
                        <w:rPr>
                          <w:noProof/>
                          <w:lang w:val="en-GB"/>
                        </w:rPr>
                        <w:t xml:space="preserve"> </w:t>
                      </w:r>
                    </w:p>
                    <w:p w14:paraId="42F6CDD9" w14:textId="68095912" w:rsidR="00643150" w:rsidRPr="002E2453" w:rsidRDefault="00643150" w:rsidP="00761709">
                      <w:pPr>
                        <w:rPr>
                          <w:noProof/>
                          <w:lang w:val="en-GB"/>
                        </w:rPr>
                      </w:pPr>
                      <w:r w:rsidRPr="002E2453">
                        <w:rPr>
                          <w:noProof/>
                          <w:lang w:val="en-GB"/>
                        </w:rPr>
                        <w:t xml:space="preserve"> </w:t>
                      </w:r>
                    </w:p>
                    <w:p w14:paraId="1143CCCF" w14:textId="77777777" w:rsidR="00643150" w:rsidRPr="002E2453" w:rsidRDefault="00643150" w:rsidP="00761709">
                      <w:pPr>
                        <w:rPr>
                          <w:noProof/>
                          <w:lang w:val="en-GB"/>
                        </w:rPr>
                      </w:pPr>
                    </w:p>
                    <w:p w14:paraId="334FC29B" w14:textId="167D404A" w:rsidR="00643150" w:rsidRPr="002E2453" w:rsidRDefault="00643150" w:rsidP="00761709">
                      <w:pPr>
                        <w:rPr>
                          <w:noProof/>
                          <w:lang w:val="en-GB"/>
                        </w:rPr>
                      </w:pPr>
                      <w:r w:rsidRPr="002E2453">
                        <w:rPr>
                          <w:noProof/>
                          <w:lang w:val="en-GB"/>
                        </w:rPr>
                        <w:tab/>
                      </w:r>
                      <w:r w:rsidRPr="002E2453">
                        <w:rPr>
                          <w:noProof/>
                          <w:lang w:val="en-GB"/>
                        </w:rPr>
                        <w:tab/>
                      </w:r>
                    </w:p>
                    <w:p w14:paraId="125BDC0E" w14:textId="5E1801BE" w:rsidR="00643150" w:rsidRDefault="00643150" w:rsidP="00761709">
                      <w:pPr>
                        <w:rPr>
                          <w:noProof/>
                          <w:lang w:val="en-GB"/>
                        </w:rPr>
                      </w:pPr>
                      <w:r w:rsidRPr="002E2453">
                        <w:rPr>
                          <w:noProof/>
                          <w:lang w:val="en-GB"/>
                        </w:rPr>
                        <w:tab/>
                      </w:r>
                      <w:r w:rsidRPr="002E2453">
                        <w:rPr>
                          <w:noProof/>
                          <w:lang w:val="en-GB"/>
                        </w:rPr>
                        <w:tab/>
                      </w:r>
                    </w:p>
                    <w:p w14:paraId="6915AD18" w14:textId="77777777" w:rsidR="00643150" w:rsidRDefault="00643150" w:rsidP="00761709">
                      <w:pPr>
                        <w:rPr>
                          <w:noProof/>
                          <w:lang w:val="en-GB"/>
                        </w:rPr>
                      </w:pPr>
                    </w:p>
                    <w:p w14:paraId="6970D19F" w14:textId="1A1DE658" w:rsidR="00643150" w:rsidRPr="002A4624" w:rsidRDefault="00643150" w:rsidP="00761709">
                      <w:pPr>
                        <w:rPr>
                          <w:lang w:val="en-US"/>
                        </w:rPr>
                      </w:pPr>
                      <w:r w:rsidRPr="00347BE6">
                        <w:rPr>
                          <w:noProof/>
                          <w:lang w:val="en-GB"/>
                        </w:rPr>
                        <w:t xml:space="preserve"> </w:t>
                      </w:r>
                    </w:p>
                    <w:p w14:paraId="2A486185" w14:textId="77777777" w:rsidR="00643150" w:rsidRPr="00347BE6" w:rsidRDefault="00643150" w:rsidP="00761709"/>
                    <w:p w14:paraId="547AACA5" w14:textId="77777777" w:rsidR="00643150" w:rsidRDefault="00643150" w:rsidP="00761709"/>
                    <w:p w14:paraId="013E07D8" w14:textId="77777777" w:rsidR="00643150" w:rsidRDefault="00643150" w:rsidP="00761709"/>
                    <w:p w14:paraId="6EE42F46" w14:textId="77777777" w:rsidR="00643150" w:rsidRDefault="00643150" w:rsidP="00761709"/>
                  </w:txbxContent>
                </v:textbox>
                <w10:anchorlock/>
              </v:shape>
            </w:pict>
          </mc:Fallback>
        </mc:AlternateContent>
      </w:r>
    </w:p>
    <w:p w14:paraId="655CBCFC" w14:textId="77777777" w:rsidR="002E2453" w:rsidRDefault="002E2453" w:rsidP="00761709">
      <w:r>
        <w:br w:type="page"/>
      </w:r>
    </w:p>
    <w:p w14:paraId="40BEB7AB" w14:textId="1ED08C87" w:rsidR="002E2453" w:rsidRDefault="002E2453" w:rsidP="00761709">
      <w:r>
        <w:rPr>
          <w:noProof/>
          <w:lang w:eastAsia="de-DE"/>
        </w:rPr>
        <w:lastRenderedPageBreak/>
        <mc:AlternateContent>
          <mc:Choice Requires="wps">
            <w:drawing>
              <wp:inline distT="0" distB="0" distL="0" distR="0" wp14:anchorId="41ABD9F4" wp14:editId="5CEEAF49">
                <wp:extent cx="5725160" cy="8580120"/>
                <wp:effectExtent l="0" t="0" r="27940" b="11430"/>
                <wp:docPr id="16" name="Textfeld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8580120"/>
                        </a:xfrm>
                        <a:prstGeom prst="rect">
                          <a:avLst/>
                        </a:prstGeom>
                        <a:solidFill>
                          <a:srgbClr val="DBE5F1"/>
                        </a:solidFill>
                        <a:ln w="9525">
                          <a:solidFill>
                            <a:srgbClr val="95B3D7"/>
                          </a:solidFill>
                          <a:miter lim="800000"/>
                          <a:headEnd/>
                          <a:tailEnd/>
                        </a:ln>
                      </wps:spPr>
                      <wps:txbx>
                        <w:txbxContent>
                          <w:p w14:paraId="6F98EFDD" w14:textId="77777777" w:rsidR="00643150" w:rsidRDefault="00643150" w:rsidP="00761709">
                            <w:pPr>
                              <w:rPr>
                                <w:noProof/>
                                <w:lang w:val="en-GB"/>
                              </w:rPr>
                            </w:pPr>
                            <w:r w:rsidRPr="00347BE6">
                              <w:rPr>
                                <w:noProof/>
                                <w:lang w:val="en-GB"/>
                              </w:rPr>
                              <w:t xml:space="preserve"> </w:t>
                            </w:r>
                          </w:p>
                          <w:p w14:paraId="60E81F1B" w14:textId="77777777" w:rsidR="00643150" w:rsidRPr="00B52169" w:rsidRDefault="00643150" w:rsidP="00761709">
                            <w:pPr>
                              <w:rPr>
                                <w:noProof/>
                                <w:lang w:val="en-GB"/>
                              </w:rPr>
                            </w:pPr>
                            <w:r w:rsidRPr="00B52169">
                              <w:rPr>
                                <w:noProof/>
                                <w:lang w:val="en-GB"/>
                              </w:rPr>
                              <w:t>&lt;!-- Deltavista Service --&gt;</w:t>
                            </w:r>
                          </w:p>
                          <w:p w14:paraId="43FE43B2" w14:textId="77777777" w:rsidR="00643150" w:rsidRPr="00B52169" w:rsidRDefault="00643150" w:rsidP="00761709">
                            <w:pPr>
                              <w:rPr>
                                <w:noProof/>
                                <w:lang w:val="en-GB"/>
                              </w:rPr>
                            </w:pPr>
                            <w:r w:rsidRPr="00B52169">
                              <w:rPr>
                                <w:noProof/>
                                <w:lang w:val="en-GB"/>
                              </w:rPr>
                              <w:t xml:space="preserve">        &lt;binding proxyAddress="http://intranet-proxy.ch.hedani.net:8080" name="DVSOAPServiceV4SoapBinding" closeTimeout="00:02:04" openTimeout="00:02:05"</w:t>
                            </w:r>
                          </w:p>
                          <w:p w14:paraId="0C77EB4B"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sendTimeout="00:02:06" allowCookies="false" bypassProxyOnLocal="false" hostNameComparisonMode="StrongWildcard"</w:t>
                            </w:r>
                          </w:p>
                          <w:p w14:paraId="6F8A57BD"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useDefaultWebProxy="false"&gt;</w:t>
                            </w:r>
                          </w:p>
                          <w:p w14:paraId="2954D00B"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35BDFC81" w14:textId="77777777" w:rsidR="00643150" w:rsidRPr="00B52169" w:rsidRDefault="00643150" w:rsidP="00761709">
                            <w:pPr>
                              <w:rPr>
                                <w:noProof/>
                                <w:lang w:val="en-GB"/>
                              </w:rPr>
                            </w:pPr>
                            <w:r w:rsidRPr="00B52169">
                              <w:rPr>
                                <w:noProof/>
                                <w:lang w:val="en-GB"/>
                              </w:rPr>
                              <w:t xml:space="preserve">        &lt;security mode="Transport"&gt;</w:t>
                            </w:r>
                          </w:p>
                          <w:p w14:paraId="548CB7C7" w14:textId="77777777" w:rsidR="00643150" w:rsidRPr="00B52169" w:rsidRDefault="00643150" w:rsidP="00761709">
                            <w:pPr>
                              <w:rPr>
                                <w:noProof/>
                                <w:lang w:val="en-GB"/>
                              </w:rPr>
                            </w:pPr>
                            <w:r w:rsidRPr="00B52169">
                              <w:rPr>
                                <w:noProof/>
                                <w:lang w:val="en-GB"/>
                              </w:rPr>
                              <w:t xml:space="preserve">        </w:t>
                            </w:r>
                            <w:r w:rsidRPr="00B52169">
                              <w:rPr>
                                <w:noProof/>
                                <w:lang w:val="en-GB"/>
                              </w:rPr>
                              <w:tab/>
                              <w:t>&lt;transport clientCredentialType="Certificate" /&gt;</w:t>
                            </w:r>
                          </w:p>
                          <w:p w14:paraId="3573421B" w14:textId="77777777" w:rsidR="00643150" w:rsidRPr="00B52169" w:rsidRDefault="00643150" w:rsidP="00761709">
                            <w:pPr>
                              <w:rPr>
                                <w:noProof/>
                                <w:lang w:val="en-GB"/>
                              </w:rPr>
                            </w:pPr>
                            <w:r w:rsidRPr="00B52169">
                              <w:rPr>
                                <w:noProof/>
                                <w:lang w:val="en-GB"/>
                              </w:rPr>
                              <w:t xml:space="preserve">            &lt;message clientCredentialType="UserName" algorithmSuite="Default" /&gt;</w:t>
                            </w:r>
                          </w:p>
                          <w:p w14:paraId="21BBE678" w14:textId="77777777" w:rsidR="00643150" w:rsidRPr="00B52169" w:rsidRDefault="00643150" w:rsidP="00761709">
                            <w:pPr>
                              <w:rPr>
                                <w:noProof/>
                                <w:lang w:val="en-GB"/>
                              </w:rPr>
                            </w:pPr>
                            <w:r w:rsidRPr="00B52169">
                              <w:rPr>
                                <w:noProof/>
                                <w:lang w:val="en-GB"/>
                              </w:rPr>
                              <w:t xml:space="preserve">        &lt;/security&gt;</w:t>
                            </w:r>
                          </w:p>
                          <w:p w14:paraId="40854935" w14:textId="77777777" w:rsidR="00643150" w:rsidRPr="00B52169" w:rsidRDefault="00643150" w:rsidP="00761709">
                            <w:pPr>
                              <w:rPr>
                                <w:noProof/>
                                <w:lang w:val="en-GB"/>
                              </w:rPr>
                            </w:pPr>
                            <w:r w:rsidRPr="00B52169">
                              <w:rPr>
                                <w:noProof/>
                                <w:lang w:val="en-GB"/>
                              </w:rPr>
                              <w:tab/>
                            </w:r>
                            <w:r w:rsidRPr="00B52169">
                              <w:rPr>
                                <w:noProof/>
                                <w:lang w:val="en-GB"/>
                              </w:rPr>
                              <w:tab/>
                              <w:t xml:space="preserve">&lt;/binding&gt; </w:t>
                            </w:r>
                          </w:p>
                          <w:p w14:paraId="54565842" w14:textId="77777777" w:rsidR="00643150" w:rsidRPr="00B52169" w:rsidRDefault="00643150" w:rsidP="00761709">
                            <w:pPr>
                              <w:rPr>
                                <w:noProof/>
                                <w:lang w:val="en-GB"/>
                              </w:rPr>
                            </w:pPr>
                            <w:r w:rsidRPr="00B52169">
                              <w:rPr>
                                <w:noProof/>
                                <w:lang w:val="en-GB"/>
                              </w:rPr>
                              <w:t xml:space="preserve">                                                        </w:t>
                            </w:r>
                          </w:p>
                          <w:p w14:paraId="0F84CC4C" w14:textId="77777777" w:rsidR="00643150" w:rsidRPr="00B52169" w:rsidRDefault="00643150" w:rsidP="00761709">
                            <w:pPr>
                              <w:rPr>
                                <w:noProof/>
                                <w:lang w:val="en-GB"/>
                              </w:rPr>
                            </w:pPr>
                            <w:r w:rsidRPr="00B52169">
                              <w:rPr>
                                <w:noProof/>
                                <w:lang w:val="en-GB"/>
                              </w:rPr>
                              <w:tab/>
                            </w:r>
                            <w:r w:rsidRPr="00B52169">
                              <w:rPr>
                                <w:noProof/>
                                <w:lang w:val="en-GB"/>
                              </w:rPr>
                              <w:tab/>
                              <w:t>&lt;!-- Deltavista Service --&gt;</w:t>
                            </w:r>
                          </w:p>
                          <w:p w14:paraId="749E3DCC" w14:textId="77777777" w:rsidR="00643150" w:rsidRPr="00B52169" w:rsidRDefault="00643150" w:rsidP="00761709">
                            <w:pPr>
                              <w:rPr>
                                <w:noProof/>
                                <w:lang w:val="en-GB"/>
                              </w:rPr>
                            </w:pPr>
                            <w:r w:rsidRPr="00B52169">
                              <w:rPr>
                                <w:noProof/>
                                <w:lang w:val="en-GB"/>
                              </w:rPr>
                              <w:tab/>
                            </w:r>
                            <w:r w:rsidRPr="00B52169">
                              <w:rPr>
                                <w:noProof/>
                                <w:lang w:val="en-GB"/>
                              </w:rPr>
                              <w:tab/>
                              <w:t>&lt;binding proxyAddress="http://intranet-proxy.ch.hedani.net:8080" name="DVSOAPServiceSoapBinding" closeTimeout="00:02:01" openTimeout="00:02:02"</w:t>
                            </w:r>
                          </w:p>
                          <w:p w14:paraId="75B5B22B"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sendTimeout="00:02:03" allowCookies="false" bypassProxyOnLocal="false" hostNameComparisonMode="StrongWildcard"</w:t>
                            </w:r>
                          </w:p>
                          <w:p w14:paraId="56810D96"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useDefaultWebProxy="false"&gt;</w:t>
                            </w:r>
                          </w:p>
                          <w:p w14:paraId="2FF317F9" w14:textId="77777777" w:rsidR="00643150" w:rsidRPr="00B52169" w:rsidRDefault="00643150" w:rsidP="00761709">
                            <w:pPr>
                              <w:rPr>
                                <w:noProof/>
                                <w:lang w:val="en-GB"/>
                              </w:rPr>
                            </w:pPr>
                            <w:r w:rsidRPr="00B52169">
                              <w:rPr>
                                <w:noProof/>
                                <w:lang w:val="en-GB"/>
                              </w:rPr>
                              <w:t xml:space="preserve">       </w:t>
                            </w:r>
                            <w:r w:rsidRPr="00B52169">
                              <w:rPr>
                                <w:noProof/>
                                <w:lang w:val="en-GB"/>
                              </w:rPr>
                              <w:tab/>
                              <w:t>&lt;readerQuotas maxDepth="32" maxStringContentLength="1024000" maxArrayLength="16384" maxBytesPerRead="4096" maxNameTableCharCount="16384" /&gt;</w:t>
                            </w:r>
                          </w:p>
                          <w:p w14:paraId="1BEB7530" w14:textId="77777777" w:rsidR="00643150" w:rsidRPr="00B52169" w:rsidRDefault="00643150" w:rsidP="00761709">
                            <w:pPr>
                              <w:rPr>
                                <w:noProof/>
                                <w:lang w:val="en-GB"/>
                              </w:rPr>
                            </w:pPr>
                            <w:r w:rsidRPr="00B52169">
                              <w:rPr>
                                <w:noProof/>
                                <w:lang w:val="en-GB"/>
                              </w:rPr>
                              <w:t xml:space="preserve">        &lt;security mode="Transport"&gt;</w:t>
                            </w:r>
                          </w:p>
                          <w:p w14:paraId="32FB8216" w14:textId="77777777" w:rsidR="00643150" w:rsidRPr="00B52169" w:rsidRDefault="00643150" w:rsidP="00761709">
                            <w:pPr>
                              <w:rPr>
                                <w:noProof/>
                                <w:lang w:val="en-GB"/>
                              </w:rPr>
                            </w:pPr>
                            <w:r w:rsidRPr="00B52169">
                              <w:rPr>
                                <w:noProof/>
                                <w:lang w:val="en-GB"/>
                              </w:rPr>
                              <w:t xml:space="preserve">        </w:t>
                            </w:r>
                            <w:r w:rsidRPr="00B52169">
                              <w:rPr>
                                <w:noProof/>
                                <w:lang w:val="en-GB"/>
                              </w:rPr>
                              <w:tab/>
                              <w:t>&lt;transport clientCredentialType="Certificate" realm="" /&gt;</w:t>
                            </w:r>
                          </w:p>
                          <w:p w14:paraId="75BA630D" w14:textId="77777777" w:rsidR="00643150" w:rsidRPr="00B52169" w:rsidRDefault="00643150" w:rsidP="00761709">
                            <w:pPr>
                              <w:rPr>
                                <w:noProof/>
                                <w:lang w:val="en-GB"/>
                              </w:rPr>
                            </w:pPr>
                            <w:r w:rsidRPr="00B52169">
                              <w:rPr>
                                <w:noProof/>
                                <w:lang w:val="en-GB"/>
                              </w:rPr>
                              <w:t xml:space="preserve">            &lt;message clientCredentialType="UserName" algorithmSuite="Default" /&gt;</w:t>
                            </w:r>
                          </w:p>
                          <w:p w14:paraId="0A76DA7E" w14:textId="77777777" w:rsidR="00643150" w:rsidRPr="00B52169" w:rsidRDefault="00643150" w:rsidP="00761709">
                            <w:pPr>
                              <w:rPr>
                                <w:noProof/>
                                <w:lang w:val="en-GB"/>
                              </w:rPr>
                            </w:pPr>
                            <w:r w:rsidRPr="00B52169">
                              <w:rPr>
                                <w:noProof/>
                                <w:lang w:val="en-GB"/>
                              </w:rPr>
                              <w:t xml:space="preserve">         &lt;/security&gt;</w:t>
                            </w:r>
                          </w:p>
                          <w:p w14:paraId="0CA8D57D" w14:textId="77777777" w:rsidR="00643150" w:rsidRPr="00B52169" w:rsidRDefault="00643150" w:rsidP="00761709">
                            <w:pPr>
                              <w:rPr>
                                <w:noProof/>
                                <w:lang w:val="en-GB"/>
                              </w:rPr>
                            </w:pPr>
                            <w:r w:rsidRPr="00B52169">
                              <w:rPr>
                                <w:noProof/>
                                <w:lang w:val="en-GB"/>
                              </w:rPr>
                              <w:t xml:space="preserve">         &lt;/binding&gt;               </w:t>
                            </w:r>
                          </w:p>
                          <w:p w14:paraId="4412DB5A" w14:textId="77777777" w:rsidR="00643150" w:rsidRPr="00B52169" w:rsidRDefault="00643150" w:rsidP="00761709">
                            <w:pPr>
                              <w:rPr>
                                <w:noProof/>
                                <w:lang w:val="en-GB"/>
                              </w:rPr>
                            </w:pPr>
                          </w:p>
                          <w:p w14:paraId="2275D55A" w14:textId="77777777" w:rsidR="00643150" w:rsidRPr="00B52169" w:rsidRDefault="00643150" w:rsidP="00761709">
                            <w:pPr>
                              <w:rPr>
                                <w:noProof/>
                                <w:lang w:val="en-GB"/>
                              </w:rPr>
                            </w:pPr>
                            <w:r w:rsidRPr="00B52169">
                              <w:rPr>
                                <w:noProof/>
                                <w:lang w:val="en-GB"/>
                              </w:rPr>
                              <w:tab/>
                            </w:r>
                            <w:r w:rsidRPr="00B52169">
                              <w:rPr>
                                <w:noProof/>
                                <w:lang w:val="en-GB"/>
                              </w:rPr>
                              <w:tab/>
                              <w:t>&lt;!-- ZEK Service --&gt;</w:t>
                            </w:r>
                          </w:p>
                          <w:p w14:paraId="1D86A661" w14:textId="77777777" w:rsidR="00643150" w:rsidRPr="00B52169" w:rsidRDefault="00643150" w:rsidP="00761709">
                            <w:pPr>
                              <w:rPr>
                                <w:noProof/>
                                <w:lang w:val="en-GB"/>
                              </w:rPr>
                            </w:pPr>
                            <w:r w:rsidRPr="00B52169">
                              <w:rPr>
                                <w:noProof/>
                                <w:lang w:val="en-GB"/>
                              </w:rPr>
                              <w:t xml:space="preserve">        &lt;binding proxyAddress="http://intranet-proxy.ch.hedani.net:8080" name="ZEKTransactionServiceSoapBinding" closeTimeout="00:01:00" openTimeout="00:01:00"</w:t>
                            </w:r>
                          </w:p>
                          <w:p w14:paraId="51A9920E"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sendTimeout="00:01:00" allowCookies="false" bypassProxyOnLocal="false" hostNameComparisonMode="StrongWildcard"</w:t>
                            </w:r>
                          </w:p>
                          <w:p w14:paraId="7155137A"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useDefaultWebProxy="false"&gt;</w:t>
                            </w:r>
                          </w:p>
                          <w:p w14:paraId="67D91AD7"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0EE79D20" w14:textId="77777777" w:rsidR="00643150" w:rsidRPr="00B52169" w:rsidRDefault="00643150" w:rsidP="00761709">
                            <w:pPr>
                              <w:rPr>
                                <w:noProof/>
                                <w:lang w:val="en-GB"/>
                              </w:rPr>
                            </w:pPr>
                            <w:r w:rsidRPr="00B52169">
                              <w:rPr>
                                <w:noProof/>
                                <w:lang w:val="en-GB"/>
                              </w:rPr>
                              <w:t xml:space="preserve">        &lt;security mode="Transport"&gt;</w:t>
                            </w:r>
                          </w:p>
                          <w:p w14:paraId="66838121" w14:textId="77777777" w:rsidR="00643150" w:rsidRPr="00B52169" w:rsidRDefault="00643150" w:rsidP="00761709">
                            <w:pPr>
                              <w:rPr>
                                <w:noProof/>
                                <w:lang w:val="en-GB"/>
                              </w:rPr>
                            </w:pPr>
                            <w:r w:rsidRPr="00B52169">
                              <w:rPr>
                                <w:noProof/>
                                <w:lang w:val="en-GB"/>
                              </w:rPr>
                              <w:tab/>
                            </w:r>
                            <w:r w:rsidRPr="00B52169">
                              <w:rPr>
                                <w:noProof/>
                                <w:lang w:val="en-GB"/>
                              </w:rPr>
                              <w:tab/>
                            </w:r>
                            <w:r w:rsidRPr="00B52169">
                              <w:rPr>
                                <w:noProof/>
                                <w:lang w:val="en-GB"/>
                              </w:rPr>
                              <w:tab/>
                              <w:t>&lt;transport clientCredentialType="Certificate" /&gt;</w:t>
                            </w:r>
                          </w:p>
                          <w:p w14:paraId="5DFDCB25" w14:textId="77777777" w:rsidR="00643150" w:rsidRPr="00B52169" w:rsidRDefault="00643150" w:rsidP="00761709">
                            <w:pPr>
                              <w:rPr>
                                <w:noProof/>
                                <w:lang w:val="en-GB"/>
                              </w:rPr>
                            </w:pPr>
                            <w:r w:rsidRPr="00B52169">
                              <w:rPr>
                                <w:noProof/>
                                <w:lang w:val="en-GB"/>
                              </w:rPr>
                              <w:t xml:space="preserve">        &lt;/security&gt;</w:t>
                            </w:r>
                          </w:p>
                          <w:p w14:paraId="6C672374" w14:textId="77777777" w:rsidR="00643150" w:rsidRPr="00B52169" w:rsidRDefault="00643150" w:rsidP="00761709">
                            <w:pPr>
                              <w:rPr>
                                <w:noProof/>
                                <w:lang w:val="en-GB"/>
                              </w:rPr>
                            </w:pPr>
                            <w:r w:rsidRPr="00B52169">
                              <w:rPr>
                                <w:noProof/>
                                <w:lang w:val="en-GB"/>
                              </w:rPr>
                              <w:tab/>
                            </w:r>
                            <w:r w:rsidRPr="00B52169">
                              <w:rPr>
                                <w:noProof/>
                                <w:lang w:val="en-GB"/>
                              </w:rPr>
                              <w:tab/>
                              <w:t>&lt;/binding&gt;</w:t>
                            </w:r>
                          </w:p>
                          <w:p w14:paraId="4BC81140" w14:textId="77777777" w:rsidR="00643150" w:rsidRPr="00B52169" w:rsidRDefault="00643150" w:rsidP="00761709">
                            <w:pPr>
                              <w:rPr>
                                <w:noProof/>
                                <w:lang w:val="en-GB"/>
                              </w:rPr>
                            </w:pPr>
                            <w:r w:rsidRPr="00B52169">
                              <w:rPr>
                                <w:noProof/>
                                <w:lang w:val="en-GB"/>
                              </w:rPr>
                              <w:t xml:space="preserve">        </w:t>
                            </w:r>
                          </w:p>
                          <w:p w14:paraId="554AA4AF" w14:textId="77777777" w:rsidR="00643150" w:rsidRPr="00B52169" w:rsidRDefault="00643150" w:rsidP="00761709">
                            <w:pPr>
                              <w:rPr>
                                <w:noProof/>
                                <w:lang w:val="en-GB"/>
                              </w:rPr>
                            </w:pPr>
                            <w:r w:rsidRPr="00B52169">
                              <w:rPr>
                                <w:noProof/>
                                <w:lang w:val="en-GB"/>
                              </w:rPr>
                              <w:t xml:space="preserve">        &lt;!-- ZEK Batch Service --&gt;</w:t>
                            </w:r>
                          </w:p>
                          <w:p w14:paraId="2B9C9EA6" w14:textId="77777777" w:rsidR="00643150" w:rsidRPr="00B52169" w:rsidRDefault="00643150" w:rsidP="00761709">
                            <w:pPr>
                              <w:rPr>
                                <w:noProof/>
                                <w:lang w:val="en-GB"/>
                              </w:rPr>
                            </w:pPr>
                            <w:r w:rsidRPr="00B52169">
                              <w:rPr>
                                <w:noProof/>
                                <w:lang w:val="en-GB"/>
                              </w:rPr>
                              <w:t xml:space="preserve">         &lt;binding name="ZEKBatchTransactionServiceSoapBinding" closeTimeout="00:01:00" openTimeout="00:01:00" </w:t>
                            </w:r>
                          </w:p>
                          <w:p w14:paraId="327F0E50" w14:textId="77777777" w:rsidR="00643150" w:rsidRPr="00B52169" w:rsidRDefault="00643150" w:rsidP="00761709">
                            <w:pPr>
                              <w:rPr>
                                <w:noProof/>
                                <w:lang w:val="en-GB"/>
                              </w:rPr>
                            </w:pPr>
                            <w:r w:rsidRPr="00B52169">
                              <w:rPr>
                                <w:noProof/>
                                <w:lang w:val="en-GB"/>
                              </w:rPr>
                              <w:t xml:space="preserve">          receiveTimeout="00:10:00" sendTimeout="00:01:00" allowCookies="false" bypassProxyOnLocal="false" hostNameComparisonMode="StrongWildcard" </w:t>
                            </w:r>
                          </w:p>
                          <w:p w14:paraId="4F54DBE4" w14:textId="77777777" w:rsidR="00643150" w:rsidRPr="00B52169" w:rsidRDefault="00643150" w:rsidP="00761709">
                            <w:pPr>
                              <w:rPr>
                                <w:noProof/>
                                <w:lang w:val="en-GB"/>
                              </w:rPr>
                            </w:pPr>
                            <w:r w:rsidRPr="00B52169">
                              <w:rPr>
                                <w:noProof/>
                                <w:lang w:val="en-GB"/>
                              </w:rPr>
                              <w:t xml:space="preserve">          maxBufferSize="1024000" maxBufferPoolSize="524288" maxReceivedMessageSize="1024000" messageEncoding="Text" </w:t>
                            </w:r>
                          </w:p>
                          <w:p w14:paraId="0584A8F3" w14:textId="77777777" w:rsidR="00643150" w:rsidRPr="00B52169" w:rsidRDefault="00643150" w:rsidP="00761709">
                            <w:pPr>
                              <w:rPr>
                                <w:noProof/>
                                <w:lang w:val="en-GB"/>
                              </w:rPr>
                            </w:pPr>
                            <w:r w:rsidRPr="00B52169">
                              <w:rPr>
                                <w:noProof/>
                                <w:lang w:val="en-GB"/>
                              </w:rPr>
                              <w:t xml:space="preserve">          textEncoding="utf-8" transferMode="Buffered" useDefaultWebProxy="true"&gt;</w:t>
                            </w:r>
                          </w:p>
                          <w:p w14:paraId="4D523410"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65A43615" w14:textId="77777777" w:rsidR="00643150" w:rsidRPr="00B52169" w:rsidRDefault="00643150" w:rsidP="00761709">
                            <w:pPr>
                              <w:rPr>
                                <w:noProof/>
                                <w:lang w:val="en-GB"/>
                              </w:rPr>
                            </w:pPr>
                            <w:r w:rsidRPr="00B52169">
                              <w:rPr>
                                <w:noProof/>
                                <w:lang w:val="en-GB"/>
                              </w:rPr>
                              <w:t xml:space="preserve">          &lt;security mode="Transport"&gt;</w:t>
                            </w:r>
                          </w:p>
                          <w:p w14:paraId="67BBAF86" w14:textId="77777777" w:rsidR="00643150" w:rsidRPr="00B52169" w:rsidRDefault="00643150" w:rsidP="00761709">
                            <w:pPr>
                              <w:rPr>
                                <w:noProof/>
                                <w:lang w:val="en-GB"/>
                              </w:rPr>
                            </w:pPr>
                            <w:r w:rsidRPr="00B52169">
                              <w:rPr>
                                <w:noProof/>
                                <w:lang w:val="en-GB"/>
                              </w:rPr>
                              <w:t xml:space="preserve">            &lt;transport clientCredentialType="Certificate"/&gt;</w:t>
                            </w:r>
                          </w:p>
                          <w:p w14:paraId="2649971A" w14:textId="77777777" w:rsidR="00643150" w:rsidRPr="00B52169" w:rsidRDefault="00643150" w:rsidP="00761709">
                            <w:pPr>
                              <w:rPr>
                                <w:noProof/>
                                <w:lang w:val="en-GB"/>
                              </w:rPr>
                            </w:pPr>
                            <w:r w:rsidRPr="00B52169">
                              <w:rPr>
                                <w:noProof/>
                                <w:lang w:val="en-GB"/>
                              </w:rPr>
                              <w:t xml:space="preserve">          &lt;/security&gt;</w:t>
                            </w:r>
                          </w:p>
                          <w:p w14:paraId="0C047CAE" w14:textId="2F2B9535" w:rsidR="00643150" w:rsidRPr="00B52169" w:rsidRDefault="00643150" w:rsidP="00761709">
                            <w:pPr>
                              <w:rPr>
                                <w:noProof/>
                                <w:lang w:val="en-GB"/>
                              </w:rPr>
                            </w:pPr>
                            <w:r w:rsidRPr="00B52169">
                              <w:rPr>
                                <w:noProof/>
                                <w:lang w:val="en-GB"/>
                              </w:rPr>
                              <w:t xml:space="preserve">         &lt;/binding&lt;!-- Kremo Service --&gt;</w:t>
                            </w:r>
                          </w:p>
                          <w:p w14:paraId="232FE3D9" w14:textId="77777777" w:rsidR="00643150" w:rsidRPr="00B52169" w:rsidRDefault="00643150" w:rsidP="00761709">
                            <w:pPr>
                              <w:rPr>
                                <w:noProof/>
                                <w:lang w:val="en-GB"/>
                              </w:rPr>
                            </w:pPr>
                            <w:r w:rsidRPr="00B52169">
                              <w:rPr>
                                <w:noProof/>
                                <w:lang w:val="en-GB"/>
                              </w:rPr>
                              <w:tab/>
                            </w:r>
                            <w:r w:rsidRPr="00B52169">
                              <w:rPr>
                                <w:noProof/>
                                <w:lang w:val="en-GB"/>
                              </w:rPr>
                              <w:tab/>
                              <w:t>&lt;binding name="ServiceSoap" closeTimeout="00:01:00" openTimeout="00:01:00"</w:t>
                            </w:r>
                          </w:p>
                          <w:p w14:paraId="7F44BDFD"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sendTimeout="00:01:00" allowCookies="false" bypassProxyOnLocal="false" hostNameComparisonMode="StrongWildcard"</w:t>
                            </w:r>
                          </w:p>
                          <w:p w14:paraId="0B39A207"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useDefaultWebProxy="true"&gt;</w:t>
                            </w:r>
                          </w:p>
                          <w:p w14:paraId="3D099779"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3404C7E3" w14:textId="77777777" w:rsidR="00643150" w:rsidRPr="00B52169" w:rsidRDefault="00643150" w:rsidP="00761709">
                            <w:pPr>
                              <w:rPr>
                                <w:noProof/>
                                <w:lang w:val="en-GB"/>
                              </w:rPr>
                            </w:pPr>
                            <w:r w:rsidRPr="00B52169">
                              <w:rPr>
                                <w:noProof/>
                                <w:lang w:val="en-GB"/>
                              </w:rPr>
                              <w:t xml:space="preserve">        &lt;security mode="Transport"&gt;</w:t>
                            </w:r>
                          </w:p>
                          <w:p w14:paraId="36751B85" w14:textId="77777777" w:rsidR="00643150" w:rsidRPr="00B52169" w:rsidRDefault="00643150" w:rsidP="00761709">
                            <w:pPr>
                              <w:rPr>
                                <w:noProof/>
                                <w:lang w:val="en-GB"/>
                              </w:rPr>
                            </w:pPr>
                            <w:r w:rsidRPr="00B52169">
                              <w:rPr>
                                <w:noProof/>
                                <w:lang w:val="en-GB"/>
                              </w:rPr>
                              <w:t xml:space="preserve">        </w:t>
                            </w:r>
                            <w:r w:rsidRPr="00B52169">
                              <w:rPr>
                                <w:noProof/>
                                <w:lang w:val="en-GB"/>
                              </w:rPr>
                              <w:tab/>
                              <w:t>&lt;transport clientCredentialType="None" /&gt;</w:t>
                            </w:r>
                          </w:p>
                          <w:p w14:paraId="45AD7ECE" w14:textId="77777777" w:rsidR="00643150" w:rsidRPr="00B52169" w:rsidRDefault="00643150" w:rsidP="00761709">
                            <w:pPr>
                              <w:rPr>
                                <w:noProof/>
                                <w:lang w:val="en-GB"/>
                              </w:rPr>
                            </w:pPr>
                          </w:p>
                          <w:p w14:paraId="2BE6753C" w14:textId="77777777" w:rsidR="00643150" w:rsidRPr="00B52169" w:rsidRDefault="00643150" w:rsidP="00761709">
                            <w:pPr>
                              <w:rPr>
                                <w:noProof/>
                                <w:lang w:val="en-GB"/>
                              </w:rPr>
                            </w:pPr>
                            <w:r w:rsidRPr="00B52169">
                              <w:rPr>
                                <w:noProof/>
                                <w:lang w:val="en-GB"/>
                              </w:rPr>
                              <w:t xml:space="preserve">        &lt;/security&gt;</w:t>
                            </w:r>
                          </w:p>
                          <w:p w14:paraId="432C54D1" w14:textId="77777777" w:rsidR="00643150" w:rsidRPr="00B52169" w:rsidRDefault="00643150" w:rsidP="00761709">
                            <w:pPr>
                              <w:rPr>
                                <w:noProof/>
                                <w:lang w:val="en-GB"/>
                              </w:rPr>
                            </w:pPr>
                            <w:r w:rsidRPr="00B52169">
                              <w:rPr>
                                <w:noProof/>
                                <w:lang w:val="en-GB"/>
                              </w:rPr>
                              <w:t xml:space="preserve">        &lt;/binding&gt;</w:t>
                            </w:r>
                          </w:p>
                          <w:p w14:paraId="16BE9D7C" w14:textId="77777777" w:rsidR="00643150" w:rsidRPr="00B52169" w:rsidRDefault="00643150" w:rsidP="00761709">
                            <w:pPr>
                              <w:rPr>
                                <w:noProof/>
                                <w:lang w:val="en-GB"/>
                              </w:rPr>
                            </w:pPr>
                            <w:r w:rsidRPr="00B52169">
                              <w:rPr>
                                <w:noProof/>
                                <w:lang w:val="en-GB"/>
                              </w:rPr>
                              <w:t xml:space="preserve">                                                               </w:t>
                            </w:r>
                          </w:p>
                          <w:p w14:paraId="29AC636F" w14:textId="62C9DAF0" w:rsidR="00643150" w:rsidRDefault="00643150" w:rsidP="00761709">
                            <w:pPr>
                              <w:rPr>
                                <w:noProof/>
                                <w:lang w:val="en-GB"/>
                              </w:rPr>
                            </w:pPr>
                            <w:r w:rsidRPr="00B52169">
                              <w:rPr>
                                <w:noProof/>
                                <w:lang w:val="en-GB"/>
                              </w:rPr>
                              <w:tab/>
                            </w:r>
                            <w:r w:rsidRPr="00B52169">
                              <w:rPr>
                                <w:noProof/>
                                <w:lang w:val="en-GB"/>
                              </w:rPr>
                              <w:tab/>
                            </w:r>
                          </w:p>
                          <w:p w14:paraId="74E10C51" w14:textId="77777777" w:rsidR="00643150" w:rsidRPr="00B52169" w:rsidRDefault="00643150" w:rsidP="00761709">
                            <w:pPr>
                              <w:rPr>
                                <w:noProof/>
                                <w:lang w:val="en-GB"/>
                              </w:rPr>
                            </w:pPr>
                          </w:p>
                          <w:p w14:paraId="556F5471" w14:textId="3607D16C" w:rsidR="00643150" w:rsidRPr="00B52169" w:rsidRDefault="00643150" w:rsidP="00761709">
                            <w:pPr>
                              <w:rPr>
                                <w:noProof/>
                                <w:lang w:val="en-GB"/>
                              </w:rPr>
                            </w:pPr>
                            <w:r w:rsidRPr="00B52169">
                              <w:rPr>
                                <w:noProof/>
                                <w:lang w:val="en-GB"/>
                              </w:rPr>
                              <w:t>closeTimeout="00:01:00" openTimeout="00:01:00"</w:t>
                            </w:r>
                          </w:p>
                          <w:p w14:paraId="2B0758F4" w14:textId="77777777" w:rsidR="00643150" w:rsidRPr="00B52169" w:rsidRDefault="00643150" w:rsidP="00761709">
                            <w:pPr>
                              <w:rPr>
                                <w:noProof/>
                                <w:lang w:val="en-GB"/>
                              </w:rPr>
                            </w:pPr>
                            <w:r w:rsidRPr="00B52169">
                              <w:rPr>
                                <w:noProof/>
                                <w:lang w:val="en-GB"/>
                              </w:rPr>
                              <w:t xml:space="preserve">    </w:t>
                            </w:r>
                            <w:r w:rsidRPr="00B52169">
                              <w:rPr>
                                <w:noProof/>
                                <w:lang w:val="en-GB"/>
                              </w:rPr>
                              <w:tab/>
                              <w:t>receiveTimeout="00:10:00" sendTimeout="00:10:00" &gt;</w:t>
                            </w:r>
                          </w:p>
                          <w:p w14:paraId="53EC63AD" w14:textId="77777777" w:rsidR="00643150" w:rsidRPr="00B52169" w:rsidRDefault="00643150" w:rsidP="00761709">
                            <w:pPr>
                              <w:rPr>
                                <w:noProof/>
                                <w:lang w:val="en-GB"/>
                              </w:rPr>
                            </w:pPr>
                            <w:r w:rsidRPr="00B52169">
                              <w:rPr>
                                <w:noProof/>
                                <w:lang w:val="en-GB"/>
                              </w:rPr>
                              <w:t xml:space="preserve">    </w:t>
                            </w:r>
                            <w:r w:rsidRPr="00B52169">
                              <w:rPr>
                                <w:noProof/>
                                <w:lang w:val="en-GB"/>
                              </w:rPr>
                              <w:tab/>
                              <w:t>&lt;readerQuotas  maxDepth="2147483647" maxStringContentLength="2147483647" maxArrayLength="2147483647" maxBytesPerRead="2147483647" maxNameTableCharCount="2147483647" /&gt;</w:t>
                            </w:r>
                          </w:p>
                          <w:p w14:paraId="2EB8D84A"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 mode="None"&gt;</w:t>
                            </w:r>
                          </w:p>
                          <w:p w14:paraId="044E4CB4" w14:textId="77777777" w:rsidR="00643150" w:rsidRPr="00B52169" w:rsidRDefault="00643150" w:rsidP="00761709">
                            <w:pPr>
                              <w:rPr>
                                <w:noProof/>
                                <w:lang w:val="en-GB"/>
                              </w:rPr>
                            </w:pPr>
                            <w:r w:rsidRPr="00B52169">
                              <w:rPr>
                                <w:noProof/>
                                <w:lang w:val="en-GB"/>
                              </w:rPr>
                              <w:t xml:space="preserve">           &lt;transport clientCredentialType="None" /&gt;</w:t>
                            </w:r>
                          </w:p>
                          <w:p w14:paraId="4AE1433F"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&lt;/security&gt;</w:t>
                            </w:r>
                          </w:p>
                          <w:p w14:paraId="3EDDA805" w14:textId="77777777" w:rsidR="00643150" w:rsidRPr="00B52169" w:rsidRDefault="00643150" w:rsidP="00761709">
                            <w:pPr>
                              <w:rPr>
                                <w:noProof/>
                                <w:lang w:val="en-GB"/>
                              </w:rPr>
                            </w:pPr>
                            <w:r w:rsidRPr="00B52169">
                              <w:rPr>
                                <w:noProof/>
                                <w:lang w:val="en-GB"/>
                              </w:rPr>
                              <w:t xml:space="preserve">    </w:t>
                            </w:r>
                            <w:r w:rsidRPr="00B52169">
                              <w:rPr>
                                <w:noProof/>
                                <w:lang w:val="en-GB"/>
                              </w:rPr>
                              <w:tab/>
                              <w:t xml:space="preserve">&lt;/binding&gt;                                 </w:t>
                            </w:r>
                          </w:p>
                          <w:p w14:paraId="5883A361" w14:textId="77777777" w:rsidR="00643150" w:rsidRPr="00B52169" w:rsidRDefault="00643150" w:rsidP="00761709">
                            <w:pPr>
                              <w:rPr>
                                <w:noProof/>
                                <w:lang w:val="en-GB"/>
                              </w:rPr>
                            </w:pPr>
                            <w:r w:rsidRPr="00B52169">
                              <w:rPr>
                                <w:noProof/>
                                <w:lang w:val="en-GB"/>
                              </w:rPr>
                              <w:tab/>
                              <w:t>&lt;/basicHttpBinding&gt;</w:t>
                            </w:r>
                          </w:p>
                          <w:p w14:paraId="5588B97F" w14:textId="4D1F98BA" w:rsidR="00643150" w:rsidRPr="00B52169" w:rsidRDefault="00643150" w:rsidP="00761709">
                            <w:pPr>
                              <w:rPr>
                                <w:noProof/>
                                <w:lang w:val="en-GB"/>
                              </w:rPr>
                            </w:pPr>
                            <w:r w:rsidRPr="00B52169">
                              <w:rPr>
                                <w:noProof/>
                                <w:lang w:val="en-GB"/>
                              </w:rPr>
                              <w:t xml:space="preserve">    &lt;/bindings&gt;</w:t>
                            </w:r>
                          </w:p>
                          <w:p w14:paraId="1BA3CBBC" w14:textId="23C7A20B" w:rsidR="00643150" w:rsidRPr="00347BE6" w:rsidRDefault="00643150" w:rsidP="00761709">
                            <w:r w:rsidRPr="00347BE6">
                              <w:rPr>
                                <w:noProof/>
                                <w:lang w:val="en-GB"/>
                              </w:rPr>
                              <w:t xml:space="preserve"> </w:t>
                            </w:r>
                          </w:p>
                          <w:p w14:paraId="75CB9999" w14:textId="77777777" w:rsidR="00643150" w:rsidRPr="00347BE6" w:rsidRDefault="00643150" w:rsidP="00761709"/>
                          <w:p w14:paraId="01804547" w14:textId="77777777" w:rsidR="00643150" w:rsidRDefault="00643150" w:rsidP="00761709"/>
                          <w:p w14:paraId="30EE7409" w14:textId="77777777" w:rsidR="00643150" w:rsidRDefault="00643150" w:rsidP="00761709"/>
                          <w:p w14:paraId="46E63C6F" w14:textId="77777777" w:rsidR="00643150" w:rsidRDefault="00643150" w:rsidP="00761709"/>
                          <w:p w14:paraId="09A95864" w14:textId="77777777" w:rsidR="00643150" w:rsidRDefault="00643150" w:rsidP="00761709"/>
                          <w:p w14:paraId="5CF6A07A" w14:textId="77777777" w:rsidR="00643150" w:rsidRDefault="00643150" w:rsidP="00761709"/>
                          <w:p w14:paraId="7C774813" w14:textId="77777777" w:rsidR="00643150" w:rsidRDefault="00643150" w:rsidP="00761709"/>
                          <w:p w14:paraId="46627F6C" w14:textId="77777777" w:rsidR="00643150" w:rsidRDefault="00643150" w:rsidP="00761709"/>
                        </w:txbxContent>
                      </wps:txbx>
                      <wps:bodyPr rot="0" vert="horz" wrap="square" lIns="91440" tIns="45720" rIns="91440" bIns="45720" anchor="t" anchorCtr="0" upright="1">
                        <a:noAutofit/>
                      </wps:bodyPr>
                    </wps:wsp>
                  </a:graphicData>
                </a:graphic>
              </wp:inline>
            </w:drawing>
          </mc:Choice>
          <mc:Fallback>
            <w:pict>
              <v:shape id="Textfeld 16" o:spid="_x0000_s1028" type="#_x0000_t202" style="width:450.8pt;height:6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" fillcolor="#dbe5f1" strokecolor="#95b3d7">
                <v:textbox>
                  <w:txbxContent>
                    <w:p w14:paraId="6F98EFDD" w14:textId="77777777" w:rsidR="00643150" w:rsidRDefault="00643150" w:rsidP="00761709">
                      <w:pPr>
                        <w:rPr>
                          <w:noProof/>
                          <w:lang w:val="en-GB"/>
                        </w:rPr>
                      </w:pPr>
                      <w:r w:rsidRPr="00347BE6">
                        <w:rPr>
                          <w:noProof/>
                          <w:lang w:val="en-GB"/>
                        </w:rPr>
                        <w:t xml:space="preserve"> </w:t>
                      </w:r>
                    </w:p>
                    <w:p w14:paraId="60E81F1B" w14:textId="77777777" w:rsidR="00643150" w:rsidRPr="00B52169" w:rsidRDefault="00643150" w:rsidP="00761709">
                      <w:pPr>
                        <w:rPr>
                          <w:noProof/>
                          <w:lang w:val="en-GB"/>
                        </w:rPr>
                      </w:pPr>
                      <w:r w:rsidRPr="00B52169">
                        <w:rPr>
                          <w:noProof/>
                          <w:lang w:val="en-GB"/>
                        </w:rPr>
                        <w:t>&lt;!-- Deltavista Service --&gt;</w:t>
                      </w:r>
                    </w:p>
                    <w:p w14:paraId="43FE43B2" w14:textId="77777777" w:rsidR="00643150" w:rsidRPr="00B52169" w:rsidRDefault="00643150" w:rsidP="00761709">
                      <w:pPr>
                        <w:rPr>
                          <w:noProof/>
                          <w:lang w:val="en-GB"/>
                        </w:rPr>
                      </w:pPr>
                      <w:r w:rsidRPr="00B52169">
                        <w:rPr>
                          <w:noProof/>
                          <w:lang w:val="en-GB"/>
                        </w:rPr>
                        <w:t xml:space="preserve">        &lt;binding proxyAddress="http://intranet-proxy.ch.hedani.net:8080" name="DVSOAPServiceV4SoapBinding" closeTimeout="00:02:04" openTimeout="00:02:05"</w:t>
                      </w:r>
                    </w:p>
                    <w:p w14:paraId="0C77EB4B"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sendTimeout="00:02:06" allowCookies="false" bypassProxyOnLocal="false" hostNameComparisonMode="StrongWildcard"</w:t>
                      </w:r>
                    </w:p>
                    <w:p w14:paraId="6F8A57BD"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useDefaultWebProxy="false"&gt;</w:t>
                      </w:r>
                    </w:p>
                    <w:p w14:paraId="2954D00B"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35BDFC81" w14:textId="77777777" w:rsidR="00643150" w:rsidRPr="00B52169" w:rsidRDefault="00643150" w:rsidP="00761709">
                      <w:pPr>
                        <w:rPr>
                          <w:noProof/>
                          <w:lang w:val="en-GB"/>
                        </w:rPr>
                      </w:pPr>
                      <w:r w:rsidRPr="00B52169">
                        <w:rPr>
                          <w:noProof/>
                          <w:lang w:val="en-GB"/>
                        </w:rPr>
                        <w:t xml:space="preserve">        &lt;security mode="Transport"&gt;</w:t>
                      </w:r>
                    </w:p>
                    <w:p w14:paraId="548CB7C7" w14:textId="77777777" w:rsidR="00643150" w:rsidRPr="00B52169" w:rsidRDefault="00643150" w:rsidP="00761709">
                      <w:pPr>
                        <w:rPr>
                          <w:noProof/>
                          <w:lang w:val="en-GB"/>
                        </w:rPr>
                      </w:pPr>
                      <w:r w:rsidRPr="00B52169">
                        <w:rPr>
                          <w:noProof/>
                          <w:lang w:val="en-GB"/>
                        </w:rPr>
                        <w:t xml:space="preserve">        </w:t>
                      </w:r>
                      <w:r w:rsidRPr="00B52169">
                        <w:rPr>
                          <w:noProof/>
                          <w:lang w:val="en-GB"/>
                        </w:rPr>
                        <w:tab/>
                        <w:t>&lt;transport clientCredentialType="Certificate" /&gt;</w:t>
                      </w:r>
                    </w:p>
                    <w:p w14:paraId="3573421B" w14:textId="77777777" w:rsidR="00643150" w:rsidRPr="00B52169" w:rsidRDefault="00643150" w:rsidP="00761709">
                      <w:pPr>
                        <w:rPr>
                          <w:noProof/>
                          <w:lang w:val="en-GB"/>
                        </w:rPr>
                      </w:pPr>
                      <w:r w:rsidRPr="00B52169">
                        <w:rPr>
                          <w:noProof/>
                          <w:lang w:val="en-GB"/>
                        </w:rPr>
                        <w:t xml:space="preserve">            &lt;message clientCredentialType="UserName" algorithmSuite="Default" /&gt;</w:t>
                      </w:r>
                    </w:p>
                    <w:p w14:paraId="21BBE678" w14:textId="77777777" w:rsidR="00643150" w:rsidRPr="00B52169" w:rsidRDefault="00643150" w:rsidP="00761709">
                      <w:pPr>
                        <w:rPr>
                          <w:noProof/>
                          <w:lang w:val="en-GB"/>
                        </w:rPr>
                      </w:pPr>
                      <w:r w:rsidRPr="00B52169">
                        <w:rPr>
                          <w:noProof/>
                          <w:lang w:val="en-GB"/>
                        </w:rPr>
                        <w:t xml:space="preserve">        &lt;/security&gt;</w:t>
                      </w:r>
                    </w:p>
                    <w:p w14:paraId="40854935" w14:textId="77777777" w:rsidR="00643150" w:rsidRPr="00B52169" w:rsidRDefault="00643150" w:rsidP="00761709">
                      <w:pPr>
                        <w:rPr>
                          <w:noProof/>
                          <w:lang w:val="en-GB"/>
                        </w:rPr>
                      </w:pPr>
                      <w:r w:rsidRPr="00B52169">
                        <w:rPr>
                          <w:noProof/>
                          <w:lang w:val="en-GB"/>
                        </w:rPr>
                        <w:tab/>
                      </w:r>
                      <w:r w:rsidRPr="00B52169">
                        <w:rPr>
                          <w:noProof/>
                          <w:lang w:val="en-GB"/>
                        </w:rPr>
                        <w:tab/>
                        <w:t xml:space="preserve">&lt;/binding&gt; </w:t>
                      </w:r>
                    </w:p>
                    <w:p w14:paraId="54565842" w14:textId="77777777" w:rsidR="00643150" w:rsidRPr="00B52169" w:rsidRDefault="00643150" w:rsidP="00761709">
                      <w:pPr>
                        <w:rPr>
                          <w:noProof/>
                          <w:lang w:val="en-GB"/>
                        </w:rPr>
                      </w:pPr>
                      <w:r w:rsidRPr="00B52169">
                        <w:rPr>
                          <w:noProof/>
                          <w:lang w:val="en-GB"/>
                        </w:rPr>
                        <w:t xml:space="preserve">                                                        </w:t>
                      </w:r>
                    </w:p>
                    <w:p w14:paraId="0F84CC4C" w14:textId="77777777" w:rsidR="00643150" w:rsidRPr="00B52169" w:rsidRDefault="00643150" w:rsidP="00761709">
                      <w:pPr>
                        <w:rPr>
                          <w:noProof/>
                          <w:lang w:val="en-GB"/>
                        </w:rPr>
                      </w:pPr>
                      <w:r w:rsidRPr="00B52169">
                        <w:rPr>
                          <w:noProof/>
                          <w:lang w:val="en-GB"/>
                        </w:rPr>
                        <w:tab/>
                      </w:r>
                      <w:r w:rsidRPr="00B52169">
                        <w:rPr>
                          <w:noProof/>
                          <w:lang w:val="en-GB"/>
                        </w:rPr>
                        <w:tab/>
                        <w:t>&lt;!-- Deltavista Service --&gt;</w:t>
                      </w:r>
                    </w:p>
                    <w:p w14:paraId="749E3DCC" w14:textId="77777777" w:rsidR="00643150" w:rsidRPr="00B52169" w:rsidRDefault="00643150" w:rsidP="00761709">
                      <w:pPr>
                        <w:rPr>
                          <w:noProof/>
                          <w:lang w:val="en-GB"/>
                        </w:rPr>
                      </w:pPr>
                      <w:r w:rsidRPr="00B52169">
                        <w:rPr>
                          <w:noProof/>
                          <w:lang w:val="en-GB"/>
                        </w:rPr>
                        <w:tab/>
                      </w:r>
                      <w:r w:rsidRPr="00B52169">
                        <w:rPr>
                          <w:noProof/>
                          <w:lang w:val="en-GB"/>
                        </w:rPr>
                        <w:tab/>
                        <w:t>&lt;binding proxyAddress="http://intranet-proxy.ch.hedani.net:8080" name="DVSOAPServiceSoapBinding" closeTimeout="00:02:01" openTimeout="00:02:02"</w:t>
                      </w:r>
                    </w:p>
                    <w:p w14:paraId="75B5B22B"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sendTimeout="00:02:03" allowCookies="false" bypassProxyOnLocal="false" hostNameComparisonMode="StrongWildcard"</w:t>
                      </w:r>
                    </w:p>
                    <w:p w14:paraId="56810D96"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useDefaultWebProxy="false"&gt;</w:t>
                      </w:r>
                    </w:p>
                    <w:p w14:paraId="2FF317F9" w14:textId="77777777" w:rsidR="00643150" w:rsidRPr="00B52169" w:rsidRDefault="00643150" w:rsidP="00761709">
                      <w:pPr>
                        <w:rPr>
                          <w:noProof/>
                          <w:lang w:val="en-GB"/>
                        </w:rPr>
                      </w:pPr>
                      <w:r w:rsidRPr="00B52169">
                        <w:rPr>
                          <w:noProof/>
                          <w:lang w:val="en-GB"/>
                        </w:rPr>
                        <w:t xml:space="preserve">       </w:t>
                      </w:r>
                      <w:r w:rsidRPr="00B52169">
                        <w:rPr>
                          <w:noProof/>
                          <w:lang w:val="en-GB"/>
                        </w:rPr>
                        <w:tab/>
                        <w:t>&lt;readerQuotas maxDepth="32" maxStringContentLength="1024000" maxArrayLength="16384" maxBytesPerRead="4096" maxNameTableCharCount="16384" /&gt;</w:t>
                      </w:r>
                    </w:p>
                    <w:p w14:paraId="1BEB7530" w14:textId="77777777" w:rsidR="00643150" w:rsidRPr="00B52169" w:rsidRDefault="00643150" w:rsidP="00761709">
                      <w:pPr>
                        <w:rPr>
                          <w:noProof/>
                          <w:lang w:val="en-GB"/>
                        </w:rPr>
                      </w:pPr>
                      <w:r w:rsidRPr="00B52169">
                        <w:rPr>
                          <w:noProof/>
                          <w:lang w:val="en-GB"/>
                        </w:rPr>
                        <w:t xml:space="preserve">        &lt;security mode="Transport"&gt;</w:t>
                      </w:r>
                    </w:p>
                    <w:p w14:paraId="32FB8216" w14:textId="77777777" w:rsidR="00643150" w:rsidRPr="00B52169" w:rsidRDefault="00643150" w:rsidP="00761709">
                      <w:pPr>
                        <w:rPr>
                          <w:noProof/>
                          <w:lang w:val="en-GB"/>
                        </w:rPr>
                      </w:pPr>
                      <w:r w:rsidRPr="00B52169">
                        <w:rPr>
                          <w:noProof/>
                          <w:lang w:val="en-GB"/>
                        </w:rPr>
                        <w:t xml:space="preserve">        </w:t>
                      </w:r>
                      <w:r w:rsidRPr="00B52169">
                        <w:rPr>
                          <w:noProof/>
                          <w:lang w:val="en-GB"/>
                        </w:rPr>
                        <w:tab/>
                        <w:t>&lt;transport clientCredentialType="Certificate" realm="" /&gt;</w:t>
                      </w:r>
                    </w:p>
                    <w:p w14:paraId="75BA630D" w14:textId="77777777" w:rsidR="00643150" w:rsidRPr="00B52169" w:rsidRDefault="00643150" w:rsidP="00761709">
                      <w:pPr>
                        <w:rPr>
                          <w:noProof/>
                          <w:lang w:val="en-GB"/>
                        </w:rPr>
                      </w:pPr>
                      <w:r w:rsidRPr="00B52169">
                        <w:rPr>
                          <w:noProof/>
                          <w:lang w:val="en-GB"/>
                        </w:rPr>
                        <w:t xml:space="preserve">            &lt;message clientCredentialType="UserName" algorithmSuite="Default" /&gt;</w:t>
                      </w:r>
                    </w:p>
                    <w:p w14:paraId="0A76DA7E" w14:textId="77777777" w:rsidR="00643150" w:rsidRPr="00B52169" w:rsidRDefault="00643150" w:rsidP="00761709">
                      <w:pPr>
                        <w:rPr>
                          <w:noProof/>
                          <w:lang w:val="en-GB"/>
                        </w:rPr>
                      </w:pPr>
                      <w:r w:rsidRPr="00B52169">
                        <w:rPr>
                          <w:noProof/>
                          <w:lang w:val="en-GB"/>
                        </w:rPr>
                        <w:t xml:space="preserve">         &lt;/security&gt;</w:t>
                      </w:r>
                    </w:p>
                    <w:p w14:paraId="0CA8D57D" w14:textId="77777777" w:rsidR="00643150" w:rsidRPr="00B52169" w:rsidRDefault="00643150" w:rsidP="00761709">
                      <w:pPr>
                        <w:rPr>
                          <w:noProof/>
                          <w:lang w:val="en-GB"/>
                        </w:rPr>
                      </w:pPr>
                      <w:r w:rsidRPr="00B52169">
                        <w:rPr>
                          <w:noProof/>
                          <w:lang w:val="en-GB"/>
                        </w:rPr>
                        <w:t xml:space="preserve">         &lt;/binding&gt;               </w:t>
                      </w:r>
                    </w:p>
                    <w:p w14:paraId="4412DB5A" w14:textId="77777777" w:rsidR="00643150" w:rsidRPr="00B52169" w:rsidRDefault="00643150" w:rsidP="00761709">
                      <w:pPr>
                        <w:rPr>
                          <w:noProof/>
                          <w:lang w:val="en-GB"/>
                        </w:rPr>
                      </w:pPr>
                    </w:p>
                    <w:p w14:paraId="2275D55A" w14:textId="77777777" w:rsidR="00643150" w:rsidRPr="00B52169" w:rsidRDefault="00643150" w:rsidP="00761709">
                      <w:pPr>
                        <w:rPr>
                          <w:noProof/>
                          <w:lang w:val="en-GB"/>
                        </w:rPr>
                      </w:pPr>
                      <w:r w:rsidRPr="00B52169">
                        <w:rPr>
                          <w:noProof/>
                          <w:lang w:val="en-GB"/>
                        </w:rPr>
                        <w:tab/>
                      </w:r>
                      <w:r w:rsidRPr="00B52169">
                        <w:rPr>
                          <w:noProof/>
                          <w:lang w:val="en-GB"/>
                        </w:rPr>
                        <w:tab/>
                        <w:t>&lt;!-- ZEK Service --&gt;</w:t>
                      </w:r>
                    </w:p>
                    <w:p w14:paraId="1D86A661" w14:textId="77777777" w:rsidR="00643150" w:rsidRPr="00B52169" w:rsidRDefault="00643150" w:rsidP="00761709">
                      <w:pPr>
                        <w:rPr>
                          <w:noProof/>
                          <w:lang w:val="en-GB"/>
                        </w:rPr>
                      </w:pPr>
                      <w:r w:rsidRPr="00B52169">
                        <w:rPr>
                          <w:noProof/>
                          <w:lang w:val="en-GB"/>
                        </w:rPr>
                        <w:t xml:space="preserve">        &lt;binding proxyAddress="http://intranet-proxy.ch.hedani.net:8080" name="ZEKTransactionServiceSoapBinding" closeTimeout="00:01:00" openTimeout="00:01:00"</w:t>
                      </w:r>
                    </w:p>
                    <w:p w14:paraId="51A9920E"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sendTimeout="00:01:00" allowCookies="false" bypassProxyOnLocal="false" hostNameComparisonMode="StrongWildcard"</w:t>
                      </w:r>
                    </w:p>
                    <w:p w14:paraId="7155137A"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useDefaultWebProxy="false"&gt;</w:t>
                      </w:r>
                    </w:p>
                    <w:p w14:paraId="67D91AD7"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0EE79D20" w14:textId="77777777" w:rsidR="00643150" w:rsidRPr="00B52169" w:rsidRDefault="00643150" w:rsidP="00761709">
                      <w:pPr>
                        <w:rPr>
                          <w:noProof/>
                          <w:lang w:val="en-GB"/>
                        </w:rPr>
                      </w:pPr>
                      <w:r w:rsidRPr="00B52169">
                        <w:rPr>
                          <w:noProof/>
                          <w:lang w:val="en-GB"/>
                        </w:rPr>
                        <w:t xml:space="preserve">        &lt;security mode="Transport"&gt;</w:t>
                      </w:r>
                    </w:p>
                    <w:p w14:paraId="66838121" w14:textId="77777777" w:rsidR="00643150" w:rsidRPr="00B52169" w:rsidRDefault="00643150" w:rsidP="00761709">
                      <w:pPr>
                        <w:rPr>
                          <w:noProof/>
                          <w:lang w:val="en-GB"/>
                        </w:rPr>
                      </w:pPr>
                      <w:r w:rsidRPr="00B52169">
                        <w:rPr>
                          <w:noProof/>
                          <w:lang w:val="en-GB"/>
                        </w:rPr>
                        <w:tab/>
                      </w:r>
                      <w:r w:rsidRPr="00B52169">
                        <w:rPr>
                          <w:noProof/>
                          <w:lang w:val="en-GB"/>
                        </w:rPr>
                        <w:tab/>
                      </w:r>
                      <w:r w:rsidRPr="00B52169">
                        <w:rPr>
                          <w:noProof/>
                          <w:lang w:val="en-GB"/>
                        </w:rPr>
                        <w:tab/>
                        <w:t>&lt;transport clientCredentialType="Certificate" /&gt;</w:t>
                      </w:r>
                    </w:p>
                    <w:p w14:paraId="5DFDCB25" w14:textId="77777777" w:rsidR="00643150" w:rsidRPr="00B52169" w:rsidRDefault="00643150" w:rsidP="00761709">
                      <w:pPr>
                        <w:rPr>
                          <w:noProof/>
                          <w:lang w:val="en-GB"/>
                        </w:rPr>
                      </w:pPr>
                      <w:r w:rsidRPr="00B52169">
                        <w:rPr>
                          <w:noProof/>
                          <w:lang w:val="en-GB"/>
                        </w:rPr>
                        <w:t xml:space="preserve">        &lt;/security&gt;</w:t>
                      </w:r>
                    </w:p>
                    <w:p w14:paraId="6C672374" w14:textId="77777777" w:rsidR="00643150" w:rsidRPr="00B52169" w:rsidRDefault="00643150" w:rsidP="00761709">
                      <w:pPr>
                        <w:rPr>
                          <w:noProof/>
                          <w:lang w:val="en-GB"/>
                        </w:rPr>
                      </w:pPr>
                      <w:r w:rsidRPr="00B52169">
                        <w:rPr>
                          <w:noProof/>
                          <w:lang w:val="en-GB"/>
                        </w:rPr>
                        <w:tab/>
                      </w:r>
                      <w:r w:rsidRPr="00B52169">
                        <w:rPr>
                          <w:noProof/>
                          <w:lang w:val="en-GB"/>
                        </w:rPr>
                        <w:tab/>
                        <w:t>&lt;/binding&gt;</w:t>
                      </w:r>
                    </w:p>
                    <w:p w14:paraId="4BC81140" w14:textId="77777777" w:rsidR="00643150" w:rsidRPr="00B52169" w:rsidRDefault="00643150" w:rsidP="00761709">
                      <w:pPr>
                        <w:rPr>
                          <w:noProof/>
                          <w:lang w:val="en-GB"/>
                        </w:rPr>
                      </w:pPr>
                      <w:r w:rsidRPr="00B52169">
                        <w:rPr>
                          <w:noProof/>
                          <w:lang w:val="en-GB"/>
                        </w:rPr>
                        <w:t xml:space="preserve">        </w:t>
                      </w:r>
                    </w:p>
                    <w:p w14:paraId="554AA4AF" w14:textId="77777777" w:rsidR="00643150" w:rsidRPr="00B52169" w:rsidRDefault="00643150" w:rsidP="00761709">
                      <w:pPr>
                        <w:rPr>
                          <w:noProof/>
                          <w:lang w:val="en-GB"/>
                        </w:rPr>
                      </w:pPr>
                      <w:r w:rsidRPr="00B52169">
                        <w:rPr>
                          <w:noProof/>
                          <w:lang w:val="en-GB"/>
                        </w:rPr>
                        <w:t xml:space="preserve">        &lt;!-- ZEK Batch Service --&gt;</w:t>
                      </w:r>
                    </w:p>
                    <w:p w14:paraId="2B9C9EA6" w14:textId="77777777" w:rsidR="00643150" w:rsidRPr="00B52169" w:rsidRDefault="00643150" w:rsidP="00761709">
                      <w:pPr>
                        <w:rPr>
                          <w:noProof/>
                          <w:lang w:val="en-GB"/>
                        </w:rPr>
                      </w:pPr>
                      <w:r w:rsidRPr="00B52169">
                        <w:rPr>
                          <w:noProof/>
                          <w:lang w:val="en-GB"/>
                        </w:rPr>
                        <w:t xml:space="preserve">         &lt;binding name="ZEKBatchTransactionServiceSoapBinding" closeTimeout="00:01:00" openTimeout="00:01:00" </w:t>
                      </w:r>
                    </w:p>
                    <w:p w14:paraId="327F0E50" w14:textId="77777777" w:rsidR="00643150" w:rsidRPr="00B52169" w:rsidRDefault="00643150" w:rsidP="00761709">
                      <w:pPr>
                        <w:rPr>
                          <w:noProof/>
                          <w:lang w:val="en-GB"/>
                        </w:rPr>
                      </w:pPr>
                      <w:r w:rsidRPr="00B52169">
                        <w:rPr>
                          <w:noProof/>
                          <w:lang w:val="en-GB"/>
                        </w:rPr>
                        <w:t xml:space="preserve">          receiveTimeout="00:10:00" sendTimeout="00:01:00" allowCookies="false" bypassProxyOnLocal="false" hostNameComparisonMode="StrongWildcard" </w:t>
                      </w:r>
                    </w:p>
                    <w:p w14:paraId="4F54DBE4" w14:textId="77777777" w:rsidR="00643150" w:rsidRPr="00B52169" w:rsidRDefault="00643150" w:rsidP="00761709">
                      <w:pPr>
                        <w:rPr>
                          <w:noProof/>
                          <w:lang w:val="en-GB"/>
                        </w:rPr>
                      </w:pPr>
                      <w:r w:rsidRPr="00B52169">
                        <w:rPr>
                          <w:noProof/>
                          <w:lang w:val="en-GB"/>
                        </w:rPr>
                        <w:t xml:space="preserve">          maxBufferSize="1024000" maxBufferPoolSize="524288" maxReceivedMessageSize="1024000" messageEncoding="Text" </w:t>
                      </w:r>
                    </w:p>
                    <w:p w14:paraId="0584A8F3" w14:textId="77777777" w:rsidR="00643150" w:rsidRPr="00B52169" w:rsidRDefault="00643150" w:rsidP="00761709">
                      <w:pPr>
                        <w:rPr>
                          <w:noProof/>
                          <w:lang w:val="en-GB"/>
                        </w:rPr>
                      </w:pPr>
                      <w:r w:rsidRPr="00B52169">
                        <w:rPr>
                          <w:noProof/>
                          <w:lang w:val="en-GB"/>
                        </w:rPr>
                        <w:t xml:space="preserve">          textEncoding="utf-8" transferMode="Buffered" useDefaultWebProxy="true"&gt;</w:t>
                      </w:r>
                    </w:p>
                    <w:p w14:paraId="4D523410"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65A43615" w14:textId="77777777" w:rsidR="00643150" w:rsidRPr="00B52169" w:rsidRDefault="00643150" w:rsidP="00761709">
                      <w:pPr>
                        <w:rPr>
                          <w:noProof/>
                          <w:lang w:val="en-GB"/>
                        </w:rPr>
                      </w:pPr>
                      <w:r w:rsidRPr="00B52169">
                        <w:rPr>
                          <w:noProof/>
                          <w:lang w:val="en-GB"/>
                        </w:rPr>
                        <w:t xml:space="preserve">          &lt;security mode="Transport"&gt;</w:t>
                      </w:r>
                    </w:p>
                    <w:p w14:paraId="67BBAF86" w14:textId="77777777" w:rsidR="00643150" w:rsidRPr="00B52169" w:rsidRDefault="00643150" w:rsidP="00761709">
                      <w:pPr>
                        <w:rPr>
                          <w:noProof/>
                          <w:lang w:val="en-GB"/>
                        </w:rPr>
                      </w:pPr>
                      <w:r w:rsidRPr="00B52169">
                        <w:rPr>
                          <w:noProof/>
                          <w:lang w:val="en-GB"/>
                        </w:rPr>
                        <w:t xml:space="preserve">            &lt;transport clientCredentialType="Certificate"/&gt;</w:t>
                      </w:r>
                    </w:p>
                    <w:p w14:paraId="2649971A" w14:textId="77777777" w:rsidR="00643150" w:rsidRPr="00B52169" w:rsidRDefault="00643150" w:rsidP="00761709">
                      <w:pPr>
                        <w:rPr>
                          <w:noProof/>
                          <w:lang w:val="en-GB"/>
                        </w:rPr>
                      </w:pPr>
                      <w:r w:rsidRPr="00B52169">
                        <w:rPr>
                          <w:noProof/>
                          <w:lang w:val="en-GB"/>
                        </w:rPr>
                        <w:t xml:space="preserve">          &lt;/security&gt;</w:t>
                      </w:r>
                    </w:p>
                    <w:p w14:paraId="0C047CAE" w14:textId="2F2B9535" w:rsidR="00643150" w:rsidRPr="00B52169" w:rsidRDefault="00643150" w:rsidP="00761709">
                      <w:pPr>
                        <w:rPr>
                          <w:noProof/>
                          <w:lang w:val="en-GB"/>
                        </w:rPr>
                      </w:pPr>
                      <w:r w:rsidRPr="00B52169">
                        <w:rPr>
                          <w:noProof/>
                          <w:lang w:val="en-GB"/>
                        </w:rPr>
                        <w:t xml:space="preserve">         &lt;/binding&lt;!-- Kremo Service --&gt;</w:t>
                      </w:r>
                    </w:p>
                    <w:p w14:paraId="232FE3D9" w14:textId="77777777" w:rsidR="00643150" w:rsidRPr="00B52169" w:rsidRDefault="00643150" w:rsidP="00761709">
                      <w:pPr>
                        <w:rPr>
                          <w:noProof/>
                          <w:lang w:val="en-GB"/>
                        </w:rPr>
                      </w:pPr>
                      <w:r w:rsidRPr="00B52169">
                        <w:rPr>
                          <w:noProof/>
                          <w:lang w:val="en-GB"/>
                        </w:rPr>
                        <w:tab/>
                      </w:r>
                      <w:r w:rsidRPr="00B52169">
                        <w:rPr>
                          <w:noProof/>
                          <w:lang w:val="en-GB"/>
                        </w:rPr>
                        <w:tab/>
                        <w:t>&lt;binding name="ServiceSoap" closeTimeout="00:01:00" openTimeout="00:01:00"</w:t>
                      </w:r>
                    </w:p>
                    <w:p w14:paraId="7F44BDFD" w14:textId="77777777" w:rsidR="00643150" w:rsidRPr="00B52169" w:rsidRDefault="00643150" w:rsidP="00761709">
                      <w:pPr>
                        <w:rPr>
                          <w:noProof/>
                          <w:lang w:val="en-GB"/>
                        </w:rPr>
                      </w:pPr>
                      <w:r w:rsidRPr="00B52169">
                        <w:rPr>
                          <w:noProof/>
                          <w:lang w:val="en-GB"/>
                        </w:rPr>
                        <w:tab/>
                      </w:r>
                      <w:r w:rsidRPr="00B52169">
                        <w:rPr>
                          <w:noProof/>
                          <w:lang w:val="en-GB"/>
                        </w:rPr>
                        <w:tab/>
                        <w:t>receiveTimeout="00:10:00" sendTimeout="00:01:00" allowCookies="false" bypassProxyOnLocal="false" hostNameComparisonMode="StrongWildcard"</w:t>
                      </w:r>
                    </w:p>
                    <w:p w14:paraId="0B39A207" w14:textId="77777777" w:rsidR="00643150" w:rsidRPr="00B52169" w:rsidRDefault="00643150" w:rsidP="00761709">
                      <w:pPr>
                        <w:rPr>
                          <w:noProof/>
                          <w:lang w:val="en-GB"/>
                        </w:rPr>
                      </w:pPr>
                      <w:r w:rsidRPr="00B52169">
                        <w:rPr>
                          <w:noProof/>
                          <w:lang w:val="en-GB"/>
                        </w:rPr>
                        <w:tab/>
                      </w:r>
                      <w:r w:rsidRPr="00B52169">
                        <w:rPr>
                          <w:noProof/>
                          <w:lang w:val="en-GB"/>
                        </w:rPr>
                        <w:tab/>
                        <w:t>maxBufferSize="1024000" maxBufferPoolSize="524288" maxReceivedMessageSize="1024000" messageEncoding="Text" textEncoding="utf-8" transferMode="Buffered" useDefaultWebProxy="true"&gt;</w:t>
                      </w:r>
                    </w:p>
                    <w:p w14:paraId="3D099779" w14:textId="77777777" w:rsidR="00643150" w:rsidRPr="00B52169" w:rsidRDefault="00643150" w:rsidP="00761709">
                      <w:pPr>
                        <w:rPr>
                          <w:noProof/>
                          <w:lang w:val="en-GB"/>
                        </w:rPr>
                      </w:pPr>
                      <w:r w:rsidRPr="00B52169">
                        <w:rPr>
                          <w:noProof/>
                          <w:lang w:val="en-GB"/>
                        </w:rPr>
                        <w:t xml:space="preserve">        &lt;readerQuotas maxDepth="32" maxStringContentLength="1024000" maxArrayLength="16384" maxBytesPerRead="4096" maxNameTableCharCount="16384" /&gt;</w:t>
                      </w:r>
                    </w:p>
                    <w:p w14:paraId="3404C7E3" w14:textId="77777777" w:rsidR="00643150" w:rsidRPr="00B52169" w:rsidRDefault="00643150" w:rsidP="00761709">
                      <w:pPr>
                        <w:rPr>
                          <w:noProof/>
                          <w:lang w:val="en-GB"/>
                        </w:rPr>
                      </w:pPr>
                      <w:r w:rsidRPr="00B52169">
                        <w:rPr>
                          <w:noProof/>
                          <w:lang w:val="en-GB"/>
                        </w:rPr>
                        <w:t xml:space="preserve">        &lt;security mode="Transport"&gt;</w:t>
                      </w:r>
                    </w:p>
                    <w:p w14:paraId="36751B85" w14:textId="77777777" w:rsidR="00643150" w:rsidRPr="00B52169" w:rsidRDefault="00643150" w:rsidP="00761709">
                      <w:pPr>
                        <w:rPr>
                          <w:noProof/>
                          <w:lang w:val="en-GB"/>
                        </w:rPr>
                      </w:pPr>
                      <w:r w:rsidRPr="00B52169">
                        <w:rPr>
                          <w:noProof/>
                          <w:lang w:val="en-GB"/>
                        </w:rPr>
                        <w:t xml:space="preserve">        </w:t>
                      </w:r>
                      <w:r w:rsidRPr="00B52169">
                        <w:rPr>
                          <w:noProof/>
                          <w:lang w:val="en-GB"/>
                        </w:rPr>
                        <w:tab/>
                        <w:t>&lt;transport clientCredentialType="None" /&gt;</w:t>
                      </w:r>
                    </w:p>
                    <w:p w14:paraId="45AD7ECE" w14:textId="77777777" w:rsidR="00643150" w:rsidRPr="00B52169" w:rsidRDefault="00643150" w:rsidP="00761709">
                      <w:pPr>
                        <w:rPr>
                          <w:noProof/>
                          <w:lang w:val="en-GB"/>
                        </w:rPr>
                      </w:pPr>
                    </w:p>
                    <w:p w14:paraId="2BE6753C" w14:textId="77777777" w:rsidR="00643150" w:rsidRPr="00B52169" w:rsidRDefault="00643150" w:rsidP="00761709">
                      <w:pPr>
                        <w:rPr>
                          <w:noProof/>
                          <w:lang w:val="en-GB"/>
                        </w:rPr>
                      </w:pPr>
                      <w:r w:rsidRPr="00B52169">
                        <w:rPr>
                          <w:noProof/>
                          <w:lang w:val="en-GB"/>
                        </w:rPr>
                        <w:t xml:space="preserve">        &lt;/security&gt;</w:t>
                      </w:r>
                    </w:p>
                    <w:p w14:paraId="432C54D1" w14:textId="77777777" w:rsidR="00643150" w:rsidRPr="00B52169" w:rsidRDefault="00643150" w:rsidP="00761709">
                      <w:pPr>
                        <w:rPr>
                          <w:noProof/>
                          <w:lang w:val="en-GB"/>
                        </w:rPr>
                      </w:pPr>
                      <w:r w:rsidRPr="00B52169">
                        <w:rPr>
                          <w:noProof/>
                          <w:lang w:val="en-GB"/>
                        </w:rPr>
                        <w:t xml:space="preserve">        &lt;/binding&gt;</w:t>
                      </w:r>
                    </w:p>
                    <w:p w14:paraId="16BE9D7C" w14:textId="77777777" w:rsidR="00643150" w:rsidRPr="00B52169" w:rsidRDefault="00643150" w:rsidP="00761709">
                      <w:pPr>
                        <w:rPr>
                          <w:noProof/>
                          <w:lang w:val="en-GB"/>
                        </w:rPr>
                      </w:pPr>
                      <w:r w:rsidRPr="00B52169">
                        <w:rPr>
                          <w:noProof/>
                          <w:lang w:val="en-GB"/>
                        </w:rPr>
                        <w:t xml:space="preserve">                                                               </w:t>
                      </w:r>
                    </w:p>
                    <w:p w14:paraId="29AC636F" w14:textId="62C9DAF0" w:rsidR="00643150" w:rsidRDefault="00643150" w:rsidP="00761709">
                      <w:pPr>
                        <w:rPr>
                          <w:noProof/>
                          <w:lang w:val="en-GB"/>
                        </w:rPr>
                      </w:pPr>
                      <w:r w:rsidRPr="00B52169">
                        <w:rPr>
                          <w:noProof/>
                          <w:lang w:val="en-GB"/>
                        </w:rPr>
                        <w:tab/>
                      </w:r>
                      <w:r w:rsidRPr="00B52169">
                        <w:rPr>
                          <w:noProof/>
                          <w:lang w:val="en-GB"/>
                        </w:rPr>
                        <w:tab/>
                      </w:r>
                    </w:p>
                    <w:p w14:paraId="74E10C51" w14:textId="77777777" w:rsidR="00643150" w:rsidRPr="00B52169" w:rsidRDefault="00643150" w:rsidP="00761709">
                      <w:pPr>
                        <w:rPr>
                          <w:noProof/>
                          <w:lang w:val="en-GB"/>
                        </w:rPr>
                      </w:pPr>
                    </w:p>
                    <w:p w14:paraId="556F5471" w14:textId="3607D16C" w:rsidR="00643150" w:rsidRPr="00B52169" w:rsidRDefault="00643150" w:rsidP="00761709">
                      <w:pPr>
                        <w:rPr>
                          <w:noProof/>
                          <w:lang w:val="en-GB"/>
                        </w:rPr>
                      </w:pPr>
                      <w:r w:rsidRPr="00B52169">
                        <w:rPr>
                          <w:noProof/>
                          <w:lang w:val="en-GB"/>
                        </w:rPr>
                        <w:t>closeTimeout="00:01:00" openTimeout="00:01:00"</w:t>
                      </w:r>
                    </w:p>
                    <w:p w14:paraId="2B0758F4" w14:textId="77777777" w:rsidR="00643150" w:rsidRPr="00B52169" w:rsidRDefault="00643150" w:rsidP="00761709">
                      <w:pPr>
                        <w:rPr>
                          <w:noProof/>
                          <w:lang w:val="en-GB"/>
                        </w:rPr>
                      </w:pPr>
                      <w:r w:rsidRPr="00B52169">
                        <w:rPr>
                          <w:noProof/>
                          <w:lang w:val="en-GB"/>
                        </w:rPr>
                        <w:t xml:space="preserve">    </w:t>
                      </w:r>
                      <w:r w:rsidRPr="00B52169">
                        <w:rPr>
                          <w:noProof/>
                          <w:lang w:val="en-GB"/>
                        </w:rPr>
                        <w:tab/>
                        <w:t>receiveTimeout="00:10:00" sendTimeout="00:10:00" &gt;</w:t>
                      </w:r>
                    </w:p>
                    <w:p w14:paraId="53EC63AD" w14:textId="77777777" w:rsidR="00643150" w:rsidRPr="00B52169" w:rsidRDefault="00643150" w:rsidP="00761709">
                      <w:pPr>
                        <w:rPr>
                          <w:noProof/>
                          <w:lang w:val="en-GB"/>
                        </w:rPr>
                      </w:pPr>
                      <w:r w:rsidRPr="00B52169">
                        <w:rPr>
                          <w:noProof/>
                          <w:lang w:val="en-GB"/>
                        </w:rPr>
                        <w:t xml:space="preserve">    </w:t>
                      </w:r>
                      <w:r w:rsidRPr="00B52169">
                        <w:rPr>
                          <w:noProof/>
                          <w:lang w:val="en-GB"/>
                        </w:rPr>
                        <w:tab/>
                        <w:t>&lt;readerQuotas  maxDepth="2147483647" maxStringContentLength="2147483647" maxArrayLength="2147483647" maxBytesPerRead="2147483647" maxNameTableCharCount="2147483647" /&gt;</w:t>
                      </w:r>
                    </w:p>
                    <w:p w14:paraId="2EB8D84A"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 mode="None"&gt;</w:t>
                      </w:r>
                    </w:p>
                    <w:p w14:paraId="044E4CB4" w14:textId="77777777" w:rsidR="00643150" w:rsidRPr="00B52169" w:rsidRDefault="00643150" w:rsidP="00761709">
                      <w:pPr>
                        <w:rPr>
                          <w:noProof/>
                          <w:lang w:val="en-GB"/>
                        </w:rPr>
                      </w:pPr>
                      <w:r w:rsidRPr="00B52169">
                        <w:rPr>
                          <w:noProof/>
                          <w:lang w:val="en-GB"/>
                        </w:rPr>
                        <w:t xml:space="preserve">           &lt;transport clientCredentialType="None" /&gt;</w:t>
                      </w:r>
                    </w:p>
                    <w:p w14:paraId="4AE1433F"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&lt;/security&gt;</w:t>
                      </w:r>
                    </w:p>
                    <w:p w14:paraId="3EDDA805" w14:textId="77777777" w:rsidR="00643150" w:rsidRPr="00B52169" w:rsidRDefault="00643150" w:rsidP="00761709">
                      <w:pPr>
                        <w:rPr>
                          <w:noProof/>
                          <w:lang w:val="en-GB"/>
                        </w:rPr>
                      </w:pPr>
                      <w:r w:rsidRPr="00B52169">
                        <w:rPr>
                          <w:noProof/>
                          <w:lang w:val="en-GB"/>
                        </w:rPr>
                        <w:t xml:space="preserve">    </w:t>
                      </w:r>
                      <w:r w:rsidRPr="00B52169">
                        <w:rPr>
                          <w:noProof/>
                          <w:lang w:val="en-GB"/>
                        </w:rPr>
                        <w:tab/>
                        <w:t xml:space="preserve">&lt;/binding&gt;                                 </w:t>
                      </w:r>
                    </w:p>
                    <w:p w14:paraId="5883A361" w14:textId="77777777" w:rsidR="00643150" w:rsidRPr="00B52169" w:rsidRDefault="00643150" w:rsidP="00761709">
                      <w:pPr>
                        <w:rPr>
                          <w:noProof/>
                          <w:lang w:val="en-GB"/>
                        </w:rPr>
                      </w:pPr>
                      <w:r w:rsidRPr="00B52169">
                        <w:rPr>
                          <w:noProof/>
                          <w:lang w:val="en-GB"/>
                        </w:rPr>
                        <w:tab/>
                        <w:t>&lt;/basicHttpBinding&gt;</w:t>
                      </w:r>
                    </w:p>
                    <w:p w14:paraId="5588B97F" w14:textId="4D1F98BA" w:rsidR="00643150" w:rsidRPr="00B52169" w:rsidRDefault="00643150" w:rsidP="00761709">
                      <w:pPr>
                        <w:rPr>
                          <w:noProof/>
                          <w:lang w:val="en-GB"/>
                        </w:rPr>
                      </w:pPr>
                      <w:r w:rsidRPr="00B52169">
                        <w:rPr>
                          <w:noProof/>
                          <w:lang w:val="en-GB"/>
                        </w:rPr>
                        <w:t xml:space="preserve">    &lt;/bindings&gt;</w:t>
                      </w:r>
                    </w:p>
                    <w:p w14:paraId="1BA3CBBC" w14:textId="23C7A20B" w:rsidR="00643150" w:rsidRPr="00347BE6" w:rsidRDefault="00643150" w:rsidP="00761709">
                      <w:r w:rsidRPr="00347BE6">
                        <w:rPr>
                          <w:noProof/>
                          <w:lang w:val="en-GB"/>
                        </w:rPr>
                        <w:t xml:space="preserve"> </w:t>
                      </w:r>
                    </w:p>
                    <w:p w14:paraId="75CB9999" w14:textId="77777777" w:rsidR="00643150" w:rsidRPr="00347BE6" w:rsidRDefault="00643150" w:rsidP="00761709"/>
                    <w:p w14:paraId="01804547" w14:textId="77777777" w:rsidR="00643150" w:rsidRDefault="00643150" w:rsidP="00761709"/>
                    <w:p w14:paraId="30EE7409" w14:textId="77777777" w:rsidR="00643150" w:rsidRDefault="00643150" w:rsidP="00761709"/>
                    <w:p w14:paraId="46E63C6F" w14:textId="77777777" w:rsidR="00643150" w:rsidRDefault="00643150" w:rsidP="00761709"/>
                    <w:p w14:paraId="09A95864" w14:textId="77777777" w:rsidR="00643150" w:rsidRDefault="00643150" w:rsidP="00761709"/>
                    <w:p w14:paraId="5CF6A07A" w14:textId="77777777" w:rsidR="00643150" w:rsidRDefault="00643150" w:rsidP="00761709"/>
                    <w:p w14:paraId="7C774813" w14:textId="77777777" w:rsidR="00643150" w:rsidRDefault="00643150" w:rsidP="00761709"/>
                    <w:p w14:paraId="46627F6C" w14:textId="77777777" w:rsidR="00643150" w:rsidRDefault="00643150" w:rsidP="00761709"/>
                  </w:txbxContent>
                </v:textbox>
                <w10:anchorlock/>
              </v:shape>
            </w:pict>
          </mc:Fallback>
        </mc:AlternateContent>
      </w:r>
    </w:p>
    <w:p w14:paraId="250EA354" w14:textId="77777777" w:rsidR="00B52169" w:rsidRDefault="00B52169" w:rsidP="00761709">
      <w:r>
        <w:rPr>
          <w:noProof/>
          <w:lang w:eastAsia="de-DE"/>
        </w:rPr>
        <w:lastRenderedPageBreak/>
        <mc:AlternateContent>
          <mc:Choice Requires="wps">
            <w:drawing>
              <wp:inline distT="0" distB="0" distL="0" distR="0" wp14:anchorId="1448C7C0" wp14:editId="4723BFA8">
                <wp:extent cx="5725160" cy="2505075"/>
                <wp:effectExtent l="0" t="0" r="27940" b="28575"/>
                <wp:docPr id="50" name="Textfeld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2505075"/>
                        </a:xfrm>
                        <a:prstGeom prst="rect">
                          <a:avLst/>
                        </a:prstGeom>
                        <a:solidFill>
                          <a:srgbClr val="DBE5F1"/>
                        </a:solidFill>
                        <a:ln w="9525">
                          <a:solidFill>
                            <a:srgbClr val="95B3D7"/>
                          </a:solidFill>
                          <a:miter lim="800000"/>
                          <a:headEnd/>
                          <a:tailEnd/>
                        </a:ln>
                      </wps:spPr>
                      <wps:txbx>
                        <w:txbxContent>
                          <w:p w14:paraId="33C09BBD" w14:textId="21C1DB81" w:rsidR="00643150" w:rsidRPr="00B52169" w:rsidRDefault="00643150" w:rsidP="00761709">
                            <w:pPr>
                              <w:rPr>
                                <w:noProof/>
                                <w:lang w:val="en-GB"/>
                              </w:rPr>
                            </w:pPr>
                            <w:r w:rsidRPr="00B52169">
                              <w:rPr>
                                <w:noProof/>
                                <w:lang w:val="en-GB"/>
                              </w:rPr>
                              <w:t>&lt;!-- StreamBinding --&gt;</w:t>
                            </w:r>
                          </w:p>
                          <w:p w14:paraId="7F2381CA" w14:textId="77777777" w:rsidR="00643150" w:rsidRPr="00B52169" w:rsidRDefault="00643150" w:rsidP="00761709">
                            <w:pPr>
                              <w:rPr>
                                <w:noProof/>
                                <w:lang w:val="en-GB"/>
                              </w:rPr>
                            </w:pPr>
                            <w:r w:rsidRPr="00B52169">
                              <w:rPr>
                                <w:noProof/>
                                <w:lang w:val="en-GB"/>
                              </w:rPr>
                              <w:t xml:space="preserve">    </w:t>
                            </w:r>
                            <w:r w:rsidRPr="00B52169">
                              <w:rPr>
                                <w:noProof/>
                                <w:lang w:val="en-GB"/>
                              </w:rPr>
                              <w:tab/>
                              <w:t>&lt;binding name="StreamBinding"  maxReceivedMessageSize="2147483647" transferMode="Streamed" closeTimeout="00:01:00" openTimeout="00:01:00"</w:t>
                            </w:r>
                          </w:p>
                          <w:p w14:paraId="10372450" w14:textId="77777777" w:rsidR="00643150" w:rsidRPr="00B52169" w:rsidRDefault="00643150" w:rsidP="00761709">
                            <w:pPr>
                              <w:rPr>
                                <w:noProof/>
                                <w:lang w:val="en-GB"/>
                              </w:rPr>
                            </w:pPr>
                            <w:r w:rsidRPr="00B52169">
                              <w:rPr>
                                <w:noProof/>
                                <w:lang w:val="en-GB"/>
                              </w:rPr>
                              <w:t xml:space="preserve">    </w:t>
                            </w:r>
                            <w:r w:rsidRPr="00B52169">
                              <w:rPr>
                                <w:noProof/>
                                <w:lang w:val="en-GB"/>
                              </w:rPr>
                              <w:tab/>
                              <w:t>receiveTimeout="00:10:00" sendTimeout="00:10:00" &gt;</w:t>
                            </w:r>
                          </w:p>
                          <w:p w14:paraId="2E78C331" w14:textId="77777777" w:rsidR="00643150" w:rsidRPr="00B52169" w:rsidRDefault="00643150" w:rsidP="00761709">
                            <w:pPr>
                              <w:rPr>
                                <w:noProof/>
                                <w:lang w:val="en-GB"/>
                              </w:rPr>
                            </w:pPr>
                            <w:r w:rsidRPr="00B52169">
                              <w:rPr>
                                <w:noProof/>
                                <w:lang w:val="en-GB"/>
                              </w:rPr>
                              <w:t xml:space="preserve">    </w:t>
                            </w:r>
                            <w:r w:rsidRPr="00B52169">
                              <w:rPr>
                                <w:noProof/>
                                <w:lang w:val="en-GB"/>
                              </w:rPr>
                              <w:tab/>
                              <w:t>&lt;readerQuotas  maxDepth="2147483647" maxStringContentLength="2147483647" maxArrayLength="2147483647" maxBytesPerRead="2147483647" maxNameTableCharCount="2147483647" /&gt;</w:t>
                            </w:r>
                          </w:p>
                          <w:p w14:paraId="69E4F621"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 mode="None"&gt;</w:t>
                            </w:r>
                          </w:p>
                          <w:p w14:paraId="0FC34D32" w14:textId="77777777" w:rsidR="00643150" w:rsidRPr="00B52169" w:rsidRDefault="00643150" w:rsidP="00761709">
                            <w:pPr>
                              <w:rPr>
                                <w:noProof/>
                                <w:lang w:val="en-GB"/>
                              </w:rPr>
                            </w:pPr>
                            <w:r w:rsidRPr="00B52169">
                              <w:rPr>
                                <w:noProof/>
                                <w:lang w:val="en-GB"/>
                              </w:rPr>
                              <w:t xml:space="preserve">           &lt;transport clientCredentialType="None" /&gt;</w:t>
                            </w:r>
                          </w:p>
                          <w:p w14:paraId="52753EA5"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&lt;/security&gt;</w:t>
                            </w:r>
                          </w:p>
                          <w:p w14:paraId="76F124B8" w14:textId="77777777" w:rsidR="00643150" w:rsidRPr="00B52169" w:rsidRDefault="00643150" w:rsidP="00761709">
                            <w:pPr>
                              <w:rPr>
                                <w:noProof/>
                                <w:lang w:val="en-GB"/>
                              </w:rPr>
                            </w:pPr>
                            <w:r w:rsidRPr="00B52169">
                              <w:rPr>
                                <w:noProof/>
                                <w:lang w:val="en-GB"/>
                              </w:rPr>
                              <w:t xml:space="preserve">    </w:t>
                            </w:r>
                            <w:r w:rsidRPr="00B52169">
                              <w:rPr>
                                <w:noProof/>
                                <w:lang w:val="en-GB"/>
                              </w:rPr>
                              <w:tab/>
                              <w:t xml:space="preserve">&lt;/binding&gt;                                 </w:t>
                            </w:r>
                          </w:p>
                          <w:p w14:paraId="1C1A8C73" w14:textId="77777777" w:rsidR="00643150" w:rsidRPr="00B52169" w:rsidRDefault="00643150" w:rsidP="00761709">
                            <w:pPr>
                              <w:rPr>
                                <w:noProof/>
                                <w:lang w:val="en-GB"/>
                              </w:rPr>
                            </w:pPr>
                            <w:r w:rsidRPr="00B52169">
                              <w:rPr>
                                <w:noProof/>
                                <w:lang w:val="en-GB"/>
                              </w:rPr>
                              <w:tab/>
                              <w:t>&lt;/basicHttpBinding&gt;</w:t>
                            </w:r>
                          </w:p>
                          <w:p w14:paraId="0B1AC16D" w14:textId="418AD6F1" w:rsidR="00643150" w:rsidRPr="00B52169" w:rsidRDefault="00643150" w:rsidP="00761709">
                            <w:pPr>
                              <w:rPr>
                                <w:noProof/>
                                <w:lang w:val="en-GB"/>
                              </w:rPr>
                            </w:pPr>
                            <w:r w:rsidRPr="00B52169">
                              <w:rPr>
                                <w:noProof/>
                                <w:lang w:val="en-GB"/>
                              </w:rPr>
                              <w:t xml:space="preserve">    &lt;/bindings&gt;</w:t>
                            </w:r>
                          </w:p>
                          <w:p w14:paraId="1C7B1D3C" w14:textId="77777777" w:rsidR="00643150" w:rsidRDefault="00643150" w:rsidP="00761709">
                            <w:pPr>
                              <w:rPr>
                                <w:noProof/>
                                <w:lang w:val="en-GB"/>
                              </w:rPr>
                            </w:pPr>
                          </w:p>
                          <w:p w14:paraId="475856BE" w14:textId="56A14568" w:rsidR="00643150" w:rsidRPr="002A4624" w:rsidRDefault="00643150" w:rsidP="00761709">
                            <w:pPr>
                              <w:rPr>
                                <w:lang w:val="en-US"/>
                              </w:rPr>
                            </w:pPr>
                            <w:r w:rsidRPr="00347BE6">
                              <w:rPr>
                                <w:noProof/>
                                <w:lang w:val="en-GB"/>
                              </w:rPr>
                              <w:t xml:space="preserve"> </w:t>
                            </w:r>
                          </w:p>
                          <w:p w14:paraId="63687DEF" w14:textId="77777777" w:rsidR="00643150" w:rsidRDefault="00643150" w:rsidP="00761709"/>
                          <w:p w14:paraId="3AB432FC" w14:textId="77777777" w:rsidR="00643150" w:rsidRDefault="00643150" w:rsidP="00761709"/>
                          <w:p w14:paraId="2E14BC5F" w14:textId="77777777" w:rsidR="00643150" w:rsidRDefault="00643150" w:rsidP="00761709"/>
                          <w:p w14:paraId="6C8B65A5" w14:textId="77777777" w:rsidR="00643150" w:rsidRDefault="00643150" w:rsidP="00761709"/>
                          <w:p w14:paraId="4BD74055" w14:textId="27EBBEEF" w:rsidR="00643150" w:rsidRDefault="00643150" w:rsidP="00761709"/>
                          <w:p w14:paraId="1BCBCF4D" w14:textId="77777777" w:rsidR="00643150" w:rsidRDefault="00643150" w:rsidP="00761709"/>
                          <w:p w14:paraId="454E9F55" w14:textId="27EBBEEF" w:rsidR="00643150" w:rsidRDefault="00643150" w:rsidP="00761709"/>
                        </w:txbxContent>
                      </wps:txbx>
                      <wps:bodyPr rot="0" vert="horz" wrap="square" lIns="91440" tIns="45720" rIns="91440" bIns="45720" anchor="t" anchorCtr="0" upright="1">
                        <a:noAutofit/>
                      </wps:bodyPr>
                    </wps:wsp>
                  </a:graphicData>
                </a:graphic>
              </wp:inline>
            </w:drawing>
          </mc:Choice>
          <mc:Fallback>
            <w:pict>
              <v:shape id="Textfeld 50" o:spid="_x0000_s1029" type="#_x0000_t202" style="width:450.8pt;height:19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" fillcolor="#dbe5f1" strokecolor="#95b3d7">
                <v:textbox>
                  <w:txbxContent>
                    <w:p w14:paraId="33C09BBD" w14:textId="21C1DB81" w:rsidR="00643150" w:rsidRPr="00B52169" w:rsidRDefault="00643150" w:rsidP="00761709">
                      <w:pPr>
                        <w:rPr>
                          <w:noProof/>
                          <w:lang w:val="en-GB"/>
                        </w:rPr>
                      </w:pPr>
                      <w:r w:rsidRPr="00B52169">
                        <w:rPr>
                          <w:noProof/>
                          <w:lang w:val="en-GB"/>
                        </w:rPr>
                        <w:t>&lt;!-- StreamBinding --&gt;</w:t>
                      </w:r>
                    </w:p>
                    <w:p w14:paraId="7F2381CA" w14:textId="77777777" w:rsidR="00643150" w:rsidRPr="00B52169" w:rsidRDefault="00643150" w:rsidP="00761709">
                      <w:pPr>
                        <w:rPr>
                          <w:noProof/>
                          <w:lang w:val="en-GB"/>
                        </w:rPr>
                      </w:pPr>
                      <w:r w:rsidRPr="00B52169">
                        <w:rPr>
                          <w:noProof/>
                          <w:lang w:val="en-GB"/>
                        </w:rPr>
                        <w:t xml:space="preserve">    </w:t>
                      </w:r>
                      <w:r w:rsidRPr="00B52169">
                        <w:rPr>
                          <w:noProof/>
                          <w:lang w:val="en-GB"/>
                        </w:rPr>
                        <w:tab/>
                        <w:t>&lt;binding name="StreamBinding"  maxReceivedMessageSize="2147483647" transferMode="Streamed" closeTimeout="00:01:00" openTimeout="00:01:00"</w:t>
                      </w:r>
                    </w:p>
                    <w:p w14:paraId="10372450" w14:textId="77777777" w:rsidR="00643150" w:rsidRPr="00B52169" w:rsidRDefault="00643150" w:rsidP="00761709">
                      <w:pPr>
                        <w:rPr>
                          <w:noProof/>
                          <w:lang w:val="en-GB"/>
                        </w:rPr>
                      </w:pPr>
                      <w:r w:rsidRPr="00B52169">
                        <w:rPr>
                          <w:noProof/>
                          <w:lang w:val="en-GB"/>
                        </w:rPr>
                        <w:t xml:space="preserve">    </w:t>
                      </w:r>
                      <w:r w:rsidRPr="00B52169">
                        <w:rPr>
                          <w:noProof/>
                          <w:lang w:val="en-GB"/>
                        </w:rPr>
                        <w:tab/>
                        <w:t>receiveTimeout="00:10:00" sendTimeout="00:10:00" &gt;</w:t>
                      </w:r>
                    </w:p>
                    <w:p w14:paraId="2E78C331" w14:textId="77777777" w:rsidR="00643150" w:rsidRPr="00B52169" w:rsidRDefault="00643150" w:rsidP="00761709">
                      <w:pPr>
                        <w:rPr>
                          <w:noProof/>
                          <w:lang w:val="en-GB"/>
                        </w:rPr>
                      </w:pPr>
                      <w:r w:rsidRPr="00B52169">
                        <w:rPr>
                          <w:noProof/>
                          <w:lang w:val="en-GB"/>
                        </w:rPr>
                        <w:t xml:space="preserve">    </w:t>
                      </w:r>
                      <w:r w:rsidRPr="00B52169">
                        <w:rPr>
                          <w:noProof/>
                          <w:lang w:val="en-GB"/>
                        </w:rPr>
                        <w:tab/>
                        <w:t>&lt;readerQuotas  maxDepth="2147483647" maxStringContentLength="2147483647" maxArrayLength="2147483647" maxBytesPerRead="2147483647" maxNameTableCharCount="2147483647" /&gt;</w:t>
                      </w:r>
                    </w:p>
                    <w:p w14:paraId="69E4F621"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 mode="None"&gt;</w:t>
                      </w:r>
                    </w:p>
                    <w:p w14:paraId="0FC34D32" w14:textId="77777777" w:rsidR="00643150" w:rsidRPr="00B52169" w:rsidRDefault="00643150" w:rsidP="00761709">
                      <w:pPr>
                        <w:rPr>
                          <w:noProof/>
                          <w:lang w:val="en-GB"/>
                        </w:rPr>
                      </w:pPr>
                      <w:r w:rsidRPr="00B52169">
                        <w:rPr>
                          <w:noProof/>
                          <w:lang w:val="en-GB"/>
                        </w:rPr>
                        <w:t xml:space="preserve">           &lt;transport clientCredentialType="None" /&gt;</w:t>
                      </w:r>
                    </w:p>
                    <w:p w14:paraId="52753EA5" w14:textId="77777777" w:rsidR="00643150" w:rsidRPr="00B52169" w:rsidRDefault="00643150" w:rsidP="00761709">
                      <w:pPr>
                        <w:rPr>
                          <w:noProof/>
                          <w:lang w:val="en-GB"/>
                        </w:rPr>
                      </w:pPr>
                      <w:r w:rsidRPr="00B52169">
                        <w:rPr>
                          <w:noProof/>
                          <w:lang w:val="en-GB"/>
                        </w:rPr>
                        <w:t xml:space="preserve">     </w:t>
                      </w:r>
                      <w:r w:rsidRPr="00B52169">
                        <w:rPr>
                          <w:noProof/>
                          <w:lang w:val="en-GB"/>
                        </w:rPr>
                        <w:tab/>
                        <w:t>&lt;/security&gt;</w:t>
                      </w:r>
                    </w:p>
                    <w:p w14:paraId="76F124B8" w14:textId="77777777" w:rsidR="00643150" w:rsidRPr="00B52169" w:rsidRDefault="00643150" w:rsidP="00761709">
                      <w:pPr>
                        <w:rPr>
                          <w:noProof/>
                          <w:lang w:val="en-GB"/>
                        </w:rPr>
                      </w:pPr>
                      <w:r w:rsidRPr="00B52169">
                        <w:rPr>
                          <w:noProof/>
                          <w:lang w:val="en-GB"/>
                        </w:rPr>
                        <w:t xml:space="preserve">    </w:t>
                      </w:r>
                      <w:r w:rsidRPr="00B52169">
                        <w:rPr>
                          <w:noProof/>
                          <w:lang w:val="en-GB"/>
                        </w:rPr>
                        <w:tab/>
                        <w:t xml:space="preserve">&lt;/binding&gt;                                 </w:t>
                      </w:r>
                    </w:p>
                    <w:p w14:paraId="1C1A8C73" w14:textId="77777777" w:rsidR="00643150" w:rsidRPr="00B52169" w:rsidRDefault="00643150" w:rsidP="00761709">
                      <w:pPr>
                        <w:rPr>
                          <w:noProof/>
                          <w:lang w:val="en-GB"/>
                        </w:rPr>
                      </w:pPr>
                      <w:r w:rsidRPr="00B52169">
                        <w:rPr>
                          <w:noProof/>
                          <w:lang w:val="en-GB"/>
                        </w:rPr>
                        <w:tab/>
                        <w:t>&lt;/basicHttpBinding&gt;</w:t>
                      </w:r>
                    </w:p>
                    <w:p w14:paraId="0B1AC16D" w14:textId="418AD6F1" w:rsidR="00643150" w:rsidRPr="00B52169" w:rsidRDefault="00643150" w:rsidP="00761709">
                      <w:pPr>
                        <w:rPr>
                          <w:noProof/>
                          <w:lang w:val="en-GB"/>
                        </w:rPr>
                      </w:pPr>
                      <w:r w:rsidRPr="00B52169">
                        <w:rPr>
                          <w:noProof/>
                          <w:lang w:val="en-GB"/>
                        </w:rPr>
                        <w:t xml:space="preserve">    &lt;/bindings&gt;</w:t>
                      </w:r>
                    </w:p>
                    <w:p w14:paraId="1C7B1D3C" w14:textId="77777777" w:rsidR="00643150" w:rsidRDefault="00643150" w:rsidP="00761709">
                      <w:pPr>
                        <w:rPr>
                          <w:noProof/>
                          <w:lang w:val="en-GB"/>
                        </w:rPr>
                      </w:pPr>
                    </w:p>
                    <w:p w14:paraId="475856BE" w14:textId="56A14568" w:rsidR="00643150" w:rsidRPr="002A4624" w:rsidRDefault="00643150" w:rsidP="00761709">
                      <w:pPr>
                        <w:rPr>
                          <w:lang w:val="en-US"/>
                        </w:rPr>
                      </w:pPr>
                      <w:r w:rsidRPr="00347BE6">
                        <w:rPr>
                          <w:noProof/>
                          <w:lang w:val="en-GB"/>
                        </w:rPr>
                        <w:t xml:space="preserve"> </w:t>
                      </w:r>
                    </w:p>
                    <w:p w14:paraId="63687DEF" w14:textId="77777777" w:rsidR="00643150" w:rsidRDefault="00643150" w:rsidP="00761709"/>
                    <w:p w14:paraId="3AB432FC" w14:textId="77777777" w:rsidR="00643150" w:rsidRDefault="00643150" w:rsidP="00761709"/>
                    <w:p w14:paraId="2E14BC5F" w14:textId="77777777" w:rsidR="00643150" w:rsidRDefault="00643150" w:rsidP="00761709"/>
                    <w:p w14:paraId="6C8B65A5" w14:textId="77777777" w:rsidR="00643150" w:rsidRDefault="00643150" w:rsidP="00761709"/>
                    <w:p w14:paraId="4BD74055" w14:textId="27EBBEEF" w:rsidR="00643150" w:rsidRDefault="00643150" w:rsidP="00761709"/>
                    <w:p w14:paraId="1BCBCF4D" w14:textId="77777777" w:rsidR="00643150" w:rsidRDefault="00643150" w:rsidP="00761709"/>
                    <w:p w14:paraId="454E9F55" w14:textId="27EBBEEF" w:rsidR="00643150" w:rsidRDefault="00643150" w:rsidP="00761709"/>
                  </w:txbxContent>
                </v:textbox>
                <w10:anchorlock/>
              </v:shape>
            </w:pict>
          </mc:Fallback>
        </mc:AlternateContent>
      </w:r>
    </w:p>
    <w:p w14:paraId="3CEFC9B0" w14:textId="77777777" w:rsidR="00B52169" w:rsidRDefault="00B52169" w:rsidP="00761709"/>
    <w:p w14:paraId="76069380" w14:textId="77777777" w:rsidR="00B52169" w:rsidRPr="00B52169" w:rsidRDefault="00B52169" w:rsidP="00761709">
      <w:pPr>
        <w:pStyle w:val="berschrift3"/>
        <w:rPr>
          <w:szCs w:val="28"/>
        </w:rPr>
      </w:pPr>
      <w:bookmarkStart w:id="50" w:name="_Toc361132785"/>
      <w:r>
        <w:t xml:space="preserve">Parameter Liste </w:t>
      </w:r>
      <w:proofErr w:type="spellStart"/>
      <w:r>
        <w:t>Bindings</w:t>
      </w:r>
      <w:bookmarkEnd w:id="50"/>
      <w:proofErr w:type="spellEnd"/>
    </w:p>
    <w:p w14:paraId="7DB6B6C7" w14:textId="2EBEFC1D" w:rsidR="00B52169" w:rsidRDefault="00B52169" w:rsidP="00761709">
      <w:r>
        <w:t>Folgend werden kurz die einzel</w:t>
      </w:r>
      <w:r w:rsidR="00761709">
        <w:t xml:space="preserve">nen </w:t>
      </w:r>
      <w:proofErr w:type="spellStart"/>
      <w:r w:rsidR="00761709">
        <w:t>Bindings</w:t>
      </w:r>
      <w:proofErr w:type="spellEnd"/>
      <w:r w:rsidR="00761709">
        <w:t xml:space="preserve"> erklärt; Details zu den Services sind den jeweiligen Fachkonzepten zu entnehmen.</w:t>
      </w:r>
    </w:p>
    <w:p w14:paraId="6EB45516" w14:textId="77777777" w:rsidR="00B52169" w:rsidRDefault="00B52169" w:rsidP="00761709"/>
    <w:tbl>
      <w:tblPr>
        <w:tblStyle w:val="MittlereSchattierung1-Akzent11"/>
        <w:tblW w:w="0" w:type="auto"/>
        <w:tblLayout w:type="fixed"/>
        <w:tblLook w:val="04A0" w:firstRow="1" w:lastRow="0" w:firstColumn="1" w:lastColumn="0" w:noHBand="0" w:noVBand="1"/>
      </w:tblPr>
      <w:tblGrid>
        <w:gridCol w:w="1668"/>
        <w:gridCol w:w="2126"/>
        <w:gridCol w:w="2723"/>
        <w:gridCol w:w="1017"/>
        <w:gridCol w:w="1766"/>
      </w:tblGrid>
      <w:tr w:rsidR="00B52169" w14:paraId="180FBD2E" w14:textId="1D2847B2" w:rsidTr="00761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D3048D" w14:textId="17312016" w:rsidR="00B52169" w:rsidRDefault="00B52169" w:rsidP="00761709">
            <w:r>
              <w:t>Binding</w:t>
            </w:r>
          </w:p>
        </w:tc>
        <w:tc>
          <w:tcPr>
            <w:tcW w:w="2126" w:type="dxa"/>
          </w:tcPr>
          <w:p w14:paraId="02628672" w14:textId="52A89F78" w:rsidR="00B52169" w:rsidRDefault="00B52169" w:rsidP="00761709">
            <w:pPr>
              <w:cnfStyle w:val="100000000000" w:firstRow="1" w:lastRow="0" w:firstColumn="0" w:lastColumn="0" w:oddVBand="0" w:evenVBand="0" w:oddHBand="0" w:evenHBand="0" w:firstRowFirstColumn="0" w:firstRowLastColumn="0" w:lastRowFirstColumn="0" w:lastRowLastColumn="0"/>
            </w:pPr>
            <w:r>
              <w:t xml:space="preserve">Binding </w:t>
            </w:r>
            <w:proofErr w:type="spellStart"/>
            <w:r>
              <w:t>name</w:t>
            </w:r>
            <w:proofErr w:type="spellEnd"/>
          </w:p>
        </w:tc>
        <w:tc>
          <w:tcPr>
            <w:tcW w:w="2723" w:type="dxa"/>
          </w:tcPr>
          <w:p w14:paraId="18CC6223" w14:textId="29FA9044" w:rsidR="00B52169" w:rsidRDefault="00B52169" w:rsidP="00761709">
            <w:pPr>
              <w:cnfStyle w:val="100000000000" w:firstRow="1" w:lastRow="0" w:firstColumn="0" w:lastColumn="0" w:oddVBand="0" w:evenVBand="0" w:oddHBand="0" w:evenHBand="0" w:firstRowFirstColumn="0" w:firstRowLastColumn="0" w:lastRowFirstColumn="0" w:lastRowLastColumn="0"/>
            </w:pPr>
            <w:r>
              <w:t>Beschreibung</w:t>
            </w:r>
          </w:p>
        </w:tc>
        <w:tc>
          <w:tcPr>
            <w:tcW w:w="1017" w:type="dxa"/>
          </w:tcPr>
          <w:p w14:paraId="73DD9E53" w14:textId="5DF8D1AB" w:rsidR="00B52169" w:rsidRDefault="00B52169" w:rsidP="00761709">
            <w:pPr>
              <w:cnfStyle w:val="100000000000" w:firstRow="1" w:lastRow="0" w:firstColumn="0" w:lastColumn="0" w:oddVBand="0" w:evenVBand="0" w:oddHBand="0" w:evenHBand="0" w:firstRowFirstColumn="0" w:firstRowLastColumn="0" w:lastRowFirstColumn="0" w:lastRowLastColumn="0"/>
            </w:pPr>
            <w:r>
              <w:t>https</w:t>
            </w:r>
          </w:p>
        </w:tc>
        <w:tc>
          <w:tcPr>
            <w:tcW w:w="1766" w:type="dxa"/>
          </w:tcPr>
          <w:p w14:paraId="2D5348D0" w14:textId="2D908409" w:rsidR="00B52169" w:rsidRDefault="00B52169" w:rsidP="00761709">
            <w:pPr>
              <w:cnfStyle w:val="100000000000" w:firstRow="1" w:lastRow="0" w:firstColumn="0" w:lastColumn="0" w:oddVBand="0" w:evenVBand="0" w:oddHBand="0" w:evenHBand="0" w:firstRowFirstColumn="0" w:firstRowLastColumn="0" w:lastRowFirstColumn="0" w:lastRowLastColumn="0"/>
            </w:pPr>
            <w:proofErr w:type="spellStart"/>
            <w:r>
              <w:t>proxy</w:t>
            </w:r>
            <w:proofErr w:type="spellEnd"/>
          </w:p>
        </w:tc>
      </w:tr>
      <w:tr w:rsidR="00B52169" w14:paraId="12B3420F" w14:textId="6F1D2289" w:rsidTr="00761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ED95E43" w14:textId="6EDAFD13" w:rsidR="00B52169" w:rsidRDefault="00B52169" w:rsidP="00761709">
            <w:proofErr w:type="spellStart"/>
            <w:r w:rsidRPr="00B52169">
              <w:t>Eurotax</w:t>
            </w:r>
            <w:proofErr w:type="spellEnd"/>
            <w:r w:rsidRPr="00B52169">
              <w:t xml:space="preserve"> Service</w:t>
            </w:r>
          </w:p>
        </w:tc>
        <w:tc>
          <w:tcPr>
            <w:tcW w:w="2126" w:type="dxa"/>
          </w:tcPr>
          <w:p w14:paraId="6401EDEE" w14:textId="03D91213" w:rsidR="00B52169" w:rsidRDefault="00B52169" w:rsidP="00761709">
            <w:pPr>
              <w:cnfStyle w:val="000000100000" w:firstRow="0" w:lastRow="0" w:firstColumn="0" w:lastColumn="0" w:oddVBand="0" w:evenVBand="0" w:oddHBand="1" w:evenHBand="0" w:firstRowFirstColumn="0" w:firstRowLastColumn="0" w:lastRowFirstColumn="0" w:lastRowLastColumn="0"/>
            </w:pPr>
            <w:proofErr w:type="spellStart"/>
            <w:r w:rsidRPr="00B52169">
              <w:t>ForecastBindingRPC</w:t>
            </w:r>
            <w:proofErr w:type="spellEnd"/>
          </w:p>
        </w:tc>
        <w:tc>
          <w:tcPr>
            <w:tcW w:w="2723" w:type="dxa"/>
          </w:tcPr>
          <w:p w14:paraId="3911A924" w14:textId="5C4CAA69" w:rsidR="00B52169" w:rsidRDefault="00761709" w:rsidP="00761709">
            <w:pPr>
              <w:cnfStyle w:val="000000100000" w:firstRow="0" w:lastRow="0" w:firstColumn="0" w:lastColumn="0" w:oddVBand="0" w:evenVBand="0" w:oddHBand="1" w:evenHBand="0" w:firstRowFirstColumn="0" w:firstRowLastColumn="0" w:lastRowFirstColumn="0" w:lastRowLastColumn="0"/>
            </w:pPr>
            <w:r>
              <w:t>Aufruf Eurotax-Forecast Service</w:t>
            </w:r>
          </w:p>
        </w:tc>
        <w:tc>
          <w:tcPr>
            <w:tcW w:w="1017" w:type="dxa"/>
          </w:tcPr>
          <w:p w14:paraId="75929035" w14:textId="75976A9E" w:rsidR="00B52169" w:rsidRDefault="00B52169" w:rsidP="00761709">
            <w:pPr>
              <w:cnfStyle w:val="000000100000" w:firstRow="0" w:lastRow="0" w:firstColumn="0" w:lastColumn="0" w:oddVBand="0" w:evenVBand="0" w:oddHBand="1" w:evenHBand="0" w:firstRowFirstColumn="0" w:firstRowLastColumn="0" w:lastRowFirstColumn="0" w:lastRowLastColumn="0"/>
            </w:pPr>
            <w:r>
              <w:t>Nein</w:t>
            </w:r>
          </w:p>
        </w:tc>
        <w:tc>
          <w:tcPr>
            <w:tcW w:w="1766" w:type="dxa"/>
          </w:tcPr>
          <w:p w14:paraId="4BC2CCD7" w14:textId="4CE23119" w:rsidR="00B52169" w:rsidRDefault="00B52169" w:rsidP="00761709">
            <w:pPr>
              <w:cnfStyle w:val="000000100000" w:firstRow="0" w:lastRow="0" w:firstColumn="0" w:lastColumn="0" w:oddVBand="0" w:evenVBand="0" w:oddHBand="1" w:evenHBand="0" w:firstRowFirstColumn="0" w:firstRowLastColumn="0" w:lastRowFirstColumn="0" w:lastRowLastColumn="0"/>
            </w:pPr>
            <w:r>
              <w:t>Ja</w:t>
            </w:r>
          </w:p>
        </w:tc>
      </w:tr>
      <w:tr w:rsidR="00B52169" w14:paraId="512CE13D" w14:textId="0B3943AD" w:rsidTr="00761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1F9F638" w14:textId="2FF3278E" w:rsidR="00B52169" w:rsidRDefault="00B52169" w:rsidP="00761709">
            <w:proofErr w:type="spellStart"/>
            <w:r w:rsidRPr="00B52169">
              <w:t>Eurotax</w:t>
            </w:r>
            <w:proofErr w:type="spellEnd"/>
            <w:r w:rsidRPr="00B52169">
              <w:t xml:space="preserve"> Service</w:t>
            </w:r>
          </w:p>
        </w:tc>
        <w:tc>
          <w:tcPr>
            <w:tcW w:w="2126" w:type="dxa"/>
          </w:tcPr>
          <w:p w14:paraId="6D6781BB" w14:textId="4D9E1448" w:rsidR="00B52169" w:rsidRDefault="00B52169" w:rsidP="00761709">
            <w:pPr>
              <w:cnfStyle w:val="000000010000" w:firstRow="0" w:lastRow="0" w:firstColumn="0" w:lastColumn="0" w:oddVBand="0" w:evenVBand="0" w:oddHBand="0" w:evenHBand="1" w:firstRowFirstColumn="0" w:firstRowLastColumn="0" w:lastRowFirstColumn="0" w:lastRowLastColumn="0"/>
            </w:pPr>
            <w:proofErr w:type="spellStart"/>
            <w:r w:rsidRPr="00B52169">
              <w:t>ForecastBindingDoc</w:t>
            </w:r>
            <w:proofErr w:type="spellEnd"/>
          </w:p>
        </w:tc>
        <w:tc>
          <w:tcPr>
            <w:tcW w:w="2723" w:type="dxa"/>
          </w:tcPr>
          <w:p w14:paraId="36E8D667" w14:textId="6E539533" w:rsidR="00B52169" w:rsidRDefault="00761709" w:rsidP="00761709">
            <w:pPr>
              <w:cnfStyle w:val="000000010000" w:firstRow="0" w:lastRow="0" w:firstColumn="0" w:lastColumn="0" w:oddVBand="0" w:evenVBand="0" w:oddHBand="0" w:evenHBand="1" w:firstRowFirstColumn="0" w:firstRowLastColumn="0" w:lastRowFirstColumn="0" w:lastRowLastColumn="0"/>
            </w:pPr>
            <w:r>
              <w:t>Aufruf Eurotax-Forecast Service</w:t>
            </w:r>
          </w:p>
        </w:tc>
        <w:tc>
          <w:tcPr>
            <w:tcW w:w="1017" w:type="dxa"/>
          </w:tcPr>
          <w:p w14:paraId="1D75F461" w14:textId="447CDDA8" w:rsidR="00B52169" w:rsidRDefault="00B52169" w:rsidP="00761709">
            <w:pPr>
              <w:cnfStyle w:val="000000010000" w:firstRow="0" w:lastRow="0" w:firstColumn="0" w:lastColumn="0" w:oddVBand="0" w:evenVBand="0" w:oddHBand="0" w:evenHBand="1" w:firstRowFirstColumn="0" w:firstRowLastColumn="0" w:lastRowFirstColumn="0" w:lastRowLastColumn="0"/>
            </w:pPr>
            <w:r>
              <w:t>Nein</w:t>
            </w:r>
          </w:p>
        </w:tc>
        <w:tc>
          <w:tcPr>
            <w:tcW w:w="1766" w:type="dxa"/>
          </w:tcPr>
          <w:p w14:paraId="2EE60915" w14:textId="05504529" w:rsidR="00B52169" w:rsidRDefault="00B52169" w:rsidP="00761709">
            <w:pPr>
              <w:cnfStyle w:val="000000010000" w:firstRow="0" w:lastRow="0" w:firstColumn="0" w:lastColumn="0" w:oddVBand="0" w:evenVBand="0" w:oddHBand="0" w:evenHBand="1" w:firstRowFirstColumn="0" w:firstRowLastColumn="0" w:lastRowFirstColumn="0" w:lastRowLastColumn="0"/>
            </w:pPr>
            <w:r>
              <w:t>Ja</w:t>
            </w:r>
          </w:p>
        </w:tc>
      </w:tr>
      <w:tr w:rsidR="00B52169" w14:paraId="271F16A4" w14:textId="49F73E2C" w:rsidTr="00761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1C9BD3F" w14:textId="205135F6" w:rsidR="00B52169" w:rsidRDefault="00B52169" w:rsidP="00761709">
            <w:proofErr w:type="spellStart"/>
            <w:r w:rsidRPr="00B52169">
              <w:t>Eurotax</w:t>
            </w:r>
            <w:proofErr w:type="spellEnd"/>
            <w:r w:rsidRPr="00B52169">
              <w:t xml:space="preserve"> Service</w:t>
            </w:r>
          </w:p>
        </w:tc>
        <w:tc>
          <w:tcPr>
            <w:tcW w:w="2126" w:type="dxa"/>
          </w:tcPr>
          <w:p w14:paraId="736DFCCA" w14:textId="63D3AEEF" w:rsidR="00B52169" w:rsidRDefault="00B52169" w:rsidP="00761709">
            <w:pPr>
              <w:cnfStyle w:val="000000100000" w:firstRow="0" w:lastRow="0" w:firstColumn="0" w:lastColumn="0" w:oddVBand="0" w:evenVBand="0" w:oddHBand="1" w:evenHBand="0" w:firstRowFirstColumn="0" w:firstRowLastColumn="0" w:lastRowFirstColumn="0" w:lastRowLastColumn="0"/>
            </w:pPr>
            <w:proofErr w:type="spellStart"/>
            <w:r w:rsidRPr="00B52169">
              <w:t>ValuationBinding</w:t>
            </w:r>
            <w:proofErr w:type="spellEnd"/>
          </w:p>
        </w:tc>
        <w:tc>
          <w:tcPr>
            <w:tcW w:w="2723" w:type="dxa"/>
          </w:tcPr>
          <w:p w14:paraId="5D87C898" w14:textId="77777777" w:rsidR="00B52169" w:rsidRDefault="00B52169" w:rsidP="00761709">
            <w:pPr>
              <w:cnfStyle w:val="000000100000" w:firstRow="0" w:lastRow="0" w:firstColumn="0" w:lastColumn="0" w:oddVBand="0" w:evenVBand="0" w:oddHBand="1" w:evenHBand="0" w:firstRowFirstColumn="0" w:firstRowLastColumn="0" w:lastRowFirstColumn="0" w:lastRowLastColumn="0"/>
            </w:pPr>
          </w:p>
        </w:tc>
        <w:tc>
          <w:tcPr>
            <w:tcW w:w="1017" w:type="dxa"/>
          </w:tcPr>
          <w:p w14:paraId="3D2748C2" w14:textId="4AEAF3B2" w:rsidR="00B52169" w:rsidRDefault="00B52169" w:rsidP="00761709">
            <w:pPr>
              <w:cnfStyle w:val="000000100000" w:firstRow="0" w:lastRow="0" w:firstColumn="0" w:lastColumn="0" w:oddVBand="0" w:evenVBand="0" w:oddHBand="1" w:evenHBand="0" w:firstRowFirstColumn="0" w:firstRowLastColumn="0" w:lastRowFirstColumn="0" w:lastRowLastColumn="0"/>
            </w:pPr>
            <w:r>
              <w:t>Nein</w:t>
            </w:r>
          </w:p>
        </w:tc>
        <w:tc>
          <w:tcPr>
            <w:tcW w:w="1766" w:type="dxa"/>
          </w:tcPr>
          <w:p w14:paraId="2D190C21" w14:textId="3293CA95" w:rsidR="00B52169" w:rsidRDefault="00B52169" w:rsidP="00761709">
            <w:pPr>
              <w:cnfStyle w:val="000000100000" w:firstRow="0" w:lastRow="0" w:firstColumn="0" w:lastColumn="0" w:oddVBand="0" w:evenVBand="0" w:oddHBand="1" w:evenHBand="0" w:firstRowFirstColumn="0" w:firstRowLastColumn="0" w:lastRowFirstColumn="0" w:lastRowLastColumn="0"/>
            </w:pPr>
            <w:r>
              <w:t>Ja</w:t>
            </w:r>
          </w:p>
        </w:tc>
      </w:tr>
      <w:tr w:rsidR="00B52169" w14:paraId="6CA1E30E" w14:textId="77777777" w:rsidTr="00761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316A3D3" w14:textId="5E5C4FA4" w:rsidR="00B52169" w:rsidRPr="00B52169" w:rsidRDefault="00B52169" w:rsidP="00761709">
            <w:proofErr w:type="spellStart"/>
            <w:r w:rsidRPr="00B52169">
              <w:t>DecisionEngine</w:t>
            </w:r>
            <w:proofErr w:type="spellEnd"/>
            <w:r w:rsidRPr="00B52169">
              <w:t xml:space="preserve"> Service</w:t>
            </w:r>
          </w:p>
        </w:tc>
        <w:tc>
          <w:tcPr>
            <w:tcW w:w="2126" w:type="dxa"/>
          </w:tcPr>
          <w:p w14:paraId="16977FFD" w14:textId="0A1CDCEE" w:rsidR="00B52169" w:rsidRPr="00B52169" w:rsidRDefault="00B52169" w:rsidP="00761709">
            <w:pPr>
              <w:cnfStyle w:val="000000010000" w:firstRow="0" w:lastRow="0" w:firstColumn="0" w:lastColumn="0" w:oddVBand="0" w:evenVBand="0" w:oddHBand="0" w:evenHBand="1" w:firstRowFirstColumn="0" w:firstRowLastColumn="0" w:lastRowFirstColumn="0" w:lastRowLastColumn="0"/>
            </w:pPr>
            <w:r w:rsidRPr="00B52169">
              <w:t>S1PublicServicePortBinding</w:t>
            </w:r>
          </w:p>
        </w:tc>
        <w:tc>
          <w:tcPr>
            <w:tcW w:w="2723" w:type="dxa"/>
          </w:tcPr>
          <w:p w14:paraId="4D15D871" w14:textId="637A2E46" w:rsidR="00B52169" w:rsidRDefault="0083126D" w:rsidP="00761709">
            <w:pPr>
              <w:cnfStyle w:val="000000010000" w:firstRow="0" w:lastRow="0" w:firstColumn="0" w:lastColumn="0" w:oddVBand="0" w:evenVBand="0" w:oddHBand="0" w:evenHBand="1" w:firstRowFirstColumn="0" w:firstRowLastColumn="0" w:lastRowFirstColumn="0" w:lastRowLastColumn="0"/>
            </w:pPr>
            <w:r>
              <w:t xml:space="preserve">Aufruf der </w:t>
            </w:r>
            <w:proofErr w:type="spellStart"/>
            <w:r>
              <w:t>DecisionEngine</w:t>
            </w:r>
            <w:proofErr w:type="spellEnd"/>
            <w:r>
              <w:t xml:space="preserve"> von ARVATO</w:t>
            </w:r>
          </w:p>
        </w:tc>
        <w:tc>
          <w:tcPr>
            <w:tcW w:w="1017" w:type="dxa"/>
          </w:tcPr>
          <w:p w14:paraId="5A1D3520" w14:textId="0B327E8C" w:rsidR="00B52169" w:rsidRDefault="00B52169" w:rsidP="00761709">
            <w:pPr>
              <w:cnfStyle w:val="000000010000" w:firstRow="0" w:lastRow="0" w:firstColumn="0" w:lastColumn="0" w:oddVBand="0" w:evenVBand="0" w:oddHBand="0" w:evenHBand="1" w:firstRowFirstColumn="0" w:firstRowLastColumn="0" w:lastRowFirstColumn="0" w:lastRowLastColumn="0"/>
            </w:pPr>
            <w:r>
              <w:t>Ja</w:t>
            </w:r>
          </w:p>
        </w:tc>
        <w:tc>
          <w:tcPr>
            <w:tcW w:w="1766" w:type="dxa"/>
          </w:tcPr>
          <w:p w14:paraId="2D8BF0CE" w14:textId="10544046" w:rsidR="00B52169" w:rsidRDefault="00B52169" w:rsidP="00761709">
            <w:pPr>
              <w:cnfStyle w:val="000000010000" w:firstRow="0" w:lastRow="0" w:firstColumn="0" w:lastColumn="0" w:oddVBand="0" w:evenVBand="0" w:oddHBand="0" w:evenHBand="1" w:firstRowFirstColumn="0" w:firstRowLastColumn="0" w:lastRowFirstColumn="0" w:lastRowLastColumn="0"/>
            </w:pPr>
            <w:r>
              <w:t>Nein/Default</w:t>
            </w:r>
          </w:p>
        </w:tc>
      </w:tr>
      <w:tr w:rsidR="00B52169" w14:paraId="2BED2CA0" w14:textId="77777777" w:rsidTr="00761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276DD57" w14:textId="77777777" w:rsidR="00B52169" w:rsidRDefault="00B52169" w:rsidP="00761709">
            <w:r w:rsidRPr="00B52169">
              <w:t xml:space="preserve">Deltavista </w:t>
            </w:r>
          </w:p>
          <w:p w14:paraId="48C52B03" w14:textId="35163B48" w:rsidR="00B52169" w:rsidRPr="00B52169" w:rsidRDefault="00B52169" w:rsidP="00761709">
            <w:r w:rsidRPr="00B52169">
              <w:t>Service</w:t>
            </w:r>
          </w:p>
        </w:tc>
        <w:tc>
          <w:tcPr>
            <w:tcW w:w="2126" w:type="dxa"/>
          </w:tcPr>
          <w:p w14:paraId="4F0FF871" w14:textId="7ADF132F" w:rsidR="00B52169" w:rsidRPr="00B52169" w:rsidRDefault="0083126D" w:rsidP="00761709">
            <w:pPr>
              <w:cnfStyle w:val="000000100000" w:firstRow="0" w:lastRow="0" w:firstColumn="0" w:lastColumn="0" w:oddVBand="0" w:evenVBand="0" w:oddHBand="1" w:evenHBand="0" w:firstRowFirstColumn="0" w:firstRowLastColumn="0" w:lastRowFirstColumn="0" w:lastRowLastColumn="0"/>
            </w:pPr>
            <w:r w:rsidRPr="0083126D">
              <w:t>DVSOAPSe</w:t>
            </w:r>
            <w:r w:rsidRPr="0083126D">
              <w:t>r</w:t>
            </w:r>
            <w:r w:rsidRPr="0083126D">
              <w:t>viceV4SoapBinding</w:t>
            </w:r>
          </w:p>
        </w:tc>
        <w:tc>
          <w:tcPr>
            <w:tcW w:w="2723" w:type="dxa"/>
          </w:tcPr>
          <w:p w14:paraId="32BAE589" w14:textId="6FDABC20" w:rsidR="00B52169" w:rsidRDefault="00761709" w:rsidP="00761709">
            <w:pPr>
              <w:cnfStyle w:val="000000100000" w:firstRow="0" w:lastRow="0" w:firstColumn="0" w:lastColumn="0" w:oddVBand="0" w:evenVBand="0" w:oddHBand="1" w:evenHBand="0" w:firstRowFirstColumn="0" w:firstRowLastColumn="0" w:lastRowFirstColumn="0" w:lastRowLastColumn="0"/>
            </w:pPr>
            <w:r>
              <w:t>Aufruf Deltavista Service</w:t>
            </w:r>
          </w:p>
        </w:tc>
        <w:tc>
          <w:tcPr>
            <w:tcW w:w="1017" w:type="dxa"/>
          </w:tcPr>
          <w:p w14:paraId="4704947B" w14:textId="18E03FDC" w:rsidR="00B52169" w:rsidRDefault="0083126D" w:rsidP="00761709">
            <w:pPr>
              <w:cnfStyle w:val="000000100000" w:firstRow="0" w:lastRow="0" w:firstColumn="0" w:lastColumn="0" w:oddVBand="0" w:evenVBand="0" w:oddHBand="1" w:evenHBand="0" w:firstRowFirstColumn="0" w:firstRowLastColumn="0" w:lastRowFirstColumn="0" w:lastRowLastColumn="0"/>
            </w:pPr>
            <w:r>
              <w:t>Ja</w:t>
            </w:r>
          </w:p>
        </w:tc>
        <w:tc>
          <w:tcPr>
            <w:tcW w:w="1766" w:type="dxa"/>
          </w:tcPr>
          <w:p w14:paraId="15C1191D" w14:textId="6DFE8E3F" w:rsidR="00B52169" w:rsidRDefault="0083126D" w:rsidP="00761709">
            <w:pPr>
              <w:cnfStyle w:val="000000100000" w:firstRow="0" w:lastRow="0" w:firstColumn="0" w:lastColumn="0" w:oddVBand="0" w:evenVBand="0" w:oddHBand="1" w:evenHBand="0" w:firstRowFirstColumn="0" w:firstRowLastColumn="0" w:lastRowFirstColumn="0" w:lastRowLastColumn="0"/>
            </w:pPr>
            <w:r>
              <w:t>Ja</w:t>
            </w:r>
          </w:p>
        </w:tc>
      </w:tr>
      <w:tr w:rsidR="0083126D" w14:paraId="10B1951F" w14:textId="77777777" w:rsidTr="00761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A51DCA0" w14:textId="77777777" w:rsidR="0083126D" w:rsidRDefault="0083126D" w:rsidP="00761709">
            <w:r w:rsidRPr="0083126D">
              <w:t xml:space="preserve">Deltavista </w:t>
            </w:r>
          </w:p>
          <w:p w14:paraId="57418AFC" w14:textId="2189B148" w:rsidR="0083126D" w:rsidRPr="00B52169" w:rsidRDefault="0083126D" w:rsidP="00761709">
            <w:r w:rsidRPr="0083126D">
              <w:t>Service</w:t>
            </w:r>
          </w:p>
        </w:tc>
        <w:tc>
          <w:tcPr>
            <w:tcW w:w="2126" w:type="dxa"/>
          </w:tcPr>
          <w:p w14:paraId="087DCF59" w14:textId="61FE8BAE" w:rsidR="0083126D" w:rsidRPr="0083126D" w:rsidRDefault="0083126D" w:rsidP="00761709">
            <w:pPr>
              <w:cnfStyle w:val="000000010000" w:firstRow="0" w:lastRow="0" w:firstColumn="0" w:lastColumn="0" w:oddVBand="0" w:evenVBand="0" w:oddHBand="0" w:evenHBand="1" w:firstRowFirstColumn="0" w:firstRowLastColumn="0" w:lastRowFirstColumn="0" w:lastRowLastColumn="0"/>
            </w:pPr>
            <w:proofErr w:type="spellStart"/>
            <w:r w:rsidRPr="0083126D">
              <w:t>DVSOAPSe</w:t>
            </w:r>
            <w:r w:rsidRPr="0083126D">
              <w:t>r</w:t>
            </w:r>
            <w:r w:rsidRPr="0083126D">
              <w:t>viceSoapBinding</w:t>
            </w:r>
            <w:proofErr w:type="spellEnd"/>
          </w:p>
        </w:tc>
        <w:tc>
          <w:tcPr>
            <w:tcW w:w="2723" w:type="dxa"/>
          </w:tcPr>
          <w:p w14:paraId="5D884F17" w14:textId="705C8D64" w:rsidR="0083126D" w:rsidRDefault="00761709" w:rsidP="00761709">
            <w:pPr>
              <w:cnfStyle w:val="000000010000" w:firstRow="0" w:lastRow="0" w:firstColumn="0" w:lastColumn="0" w:oddVBand="0" w:evenVBand="0" w:oddHBand="0" w:evenHBand="1" w:firstRowFirstColumn="0" w:firstRowLastColumn="0" w:lastRowFirstColumn="0" w:lastRowLastColumn="0"/>
            </w:pPr>
            <w:r>
              <w:t>Aufruf Deltavista Service</w:t>
            </w:r>
          </w:p>
        </w:tc>
        <w:tc>
          <w:tcPr>
            <w:tcW w:w="1017" w:type="dxa"/>
          </w:tcPr>
          <w:p w14:paraId="514F0351" w14:textId="7D418406" w:rsidR="0083126D" w:rsidRDefault="0083126D" w:rsidP="00761709">
            <w:pPr>
              <w:cnfStyle w:val="000000010000" w:firstRow="0" w:lastRow="0" w:firstColumn="0" w:lastColumn="0" w:oddVBand="0" w:evenVBand="0" w:oddHBand="0" w:evenHBand="1" w:firstRowFirstColumn="0" w:firstRowLastColumn="0" w:lastRowFirstColumn="0" w:lastRowLastColumn="0"/>
            </w:pPr>
            <w:r>
              <w:t>Ja</w:t>
            </w:r>
          </w:p>
        </w:tc>
        <w:tc>
          <w:tcPr>
            <w:tcW w:w="1766" w:type="dxa"/>
          </w:tcPr>
          <w:p w14:paraId="5F3F0BB9" w14:textId="5572D702" w:rsidR="0083126D" w:rsidRDefault="0083126D" w:rsidP="00761709">
            <w:pPr>
              <w:cnfStyle w:val="000000010000" w:firstRow="0" w:lastRow="0" w:firstColumn="0" w:lastColumn="0" w:oddVBand="0" w:evenVBand="0" w:oddHBand="0" w:evenHBand="1" w:firstRowFirstColumn="0" w:firstRowLastColumn="0" w:lastRowFirstColumn="0" w:lastRowLastColumn="0"/>
            </w:pPr>
            <w:r>
              <w:t>Ja</w:t>
            </w:r>
          </w:p>
        </w:tc>
      </w:tr>
      <w:tr w:rsidR="0083126D" w14:paraId="42D4FE3D" w14:textId="77777777" w:rsidTr="00761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FBE34DE" w14:textId="2D7594FB" w:rsidR="0083126D" w:rsidRPr="0083126D" w:rsidRDefault="0083126D" w:rsidP="00761709">
            <w:r w:rsidRPr="0083126D">
              <w:t>ZEK Service</w:t>
            </w:r>
          </w:p>
        </w:tc>
        <w:tc>
          <w:tcPr>
            <w:tcW w:w="2126" w:type="dxa"/>
          </w:tcPr>
          <w:p w14:paraId="7EFEEFE7" w14:textId="5F808DEA" w:rsidR="0083126D" w:rsidRPr="0083126D" w:rsidRDefault="0083126D" w:rsidP="00761709">
            <w:pPr>
              <w:cnfStyle w:val="000000100000" w:firstRow="0" w:lastRow="0" w:firstColumn="0" w:lastColumn="0" w:oddVBand="0" w:evenVBand="0" w:oddHBand="1" w:evenHBand="0" w:firstRowFirstColumn="0" w:firstRowLastColumn="0" w:lastRowFirstColumn="0" w:lastRowLastColumn="0"/>
            </w:pPr>
            <w:proofErr w:type="spellStart"/>
            <w:r w:rsidRPr="0083126D">
              <w:t>ZEKTransactionSe</w:t>
            </w:r>
            <w:r w:rsidRPr="0083126D">
              <w:t>r</w:t>
            </w:r>
            <w:r w:rsidRPr="0083126D">
              <w:t>viceSoapBinding</w:t>
            </w:r>
            <w:proofErr w:type="spellEnd"/>
          </w:p>
        </w:tc>
        <w:tc>
          <w:tcPr>
            <w:tcW w:w="2723" w:type="dxa"/>
          </w:tcPr>
          <w:p w14:paraId="15466728" w14:textId="55F52AA8" w:rsidR="0083126D" w:rsidRDefault="00761709" w:rsidP="00761709">
            <w:pPr>
              <w:cnfStyle w:val="000000100000" w:firstRow="0" w:lastRow="0" w:firstColumn="0" w:lastColumn="0" w:oddVBand="0" w:evenVBand="0" w:oddHBand="1" w:evenHBand="0" w:firstRowFirstColumn="0" w:firstRowLastColumn="0" w:lastRowFirstColumn="0" w:lastRowLastColumn="0"/>
            </w:pPr>
            <w:r>
              <w:t>Aufruf ZEK Service</w:t>
            </w:r>
          </w:p>
        </w:tc>
        <w:tc>
          <w:tcPr>
            <w:tcW w:w="1017" w:type="dxa"/>
          </w:tcPr>
          <w:p w14:paraId="48F03522" w14:textId="61D12F16" w:rsidR="0083126D" w:rsidRDefault="0083126D" w:rsidP="00761709">
            <w:pPr>
              <w:cnfStyle w:val="000000100000" w:firstRow="0" w:lastRow="0" w:firstColumn="0" w:lastColumn="0" w:oddVBand="0" w:evenVBand="0" w:oddHBand="1" w:evenHBand="0" w:firstRowFirstColumn="0" w:firstRowLastColumn="0" w:lastRowFirstColumn="0" w:lastRowLastColumn="0"/>
            </w:pPr>
            <w:r>
              <w:t>Ja</w:t>
            </w:r>
          </w:p>
        </w:tc>
        <w:tc>
          <w:tcPr>
            <w:tcW w:w="1766" w:type="dxa"/>
          </w:tcPr>
          <w:p w14:paraId="42333DC1" w14:textId="31083A1B" w:rsidR="0083126D" w:rsidRDefault="0083126D" w:rsidP="00761709">
            <w:pPr>
              <w:cnfStyle w:val="000000100000" w:firstRow="0" w:lastRow="0" w:firstColumn="0" w:lastColumn="0" w:oddVBand="0" w:evenVBand="0" w:oddHBand="1" w:evenHBand="0" w:firstRowFirstColumn="0" w:firstRowLastColumn="0" w:lastRowFirstColumn="0" w:lastRowLastColumn="0"/>
            </w:pPr>
            <w:r>
              <w:t>Ja</w:t>
            </w:r>
          </w:p>
        </w:tc>
      </w:tr>
      <w:tr w:rsidR="0083126D" w14:paraId="3B262F88" w14:textId="77777777" w:rsidTr="00761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2D767AD" w14:textId="254D2711" w:rsidR="0083126D" w:rsidRPr="0083126D" w:rsidRDefault="0083126D" w:rsidP="00761709">
            <w:r w:rsidRPr="0083126D">
              <w:t>ZEK Batch Se</w:t>
            </w:r>
            <w:r w:rsidRPr="0083126D">
              <w:t>r</w:t>
            </w:r>
            <w:r w:rsidRPr="0083126D">
              <w:t>vice</w:t>
            </w:r>
          </w:p>
        </w:tc>
        <w:tc>
          <w:tcPr>
            <w:tcW w:w="2126" w:type="dxa"/>
          </w:tcPr>
          <w:p w14:paraId="6CB10D92" w14:textId="274AFBE9" w:rsidR="0083126D" w:rsidRPr="0083126D" w:rsidRDefault="0083126D" w:rsidP="00761709">
            <w:pPr>
              <w:cnfStyle w:val="000000010000" w:firstRow="0" w:lastRow="0" w:firstColumn="0" w:lastColumn="0" w:oddVBand="0" w:evenVBand="0" w:oddHBand="0" w:evenHBand="1" w:firstRowFirstColumn="0" w:firstRowLastColumn="0" w:lastRowFirstColumn="0" w:lastRowLastColumn="0"/>
            </w:pPr>
            <w:proofErr w:type="spellStart"/>
            <w:r w:rsidRPr="0083126D">
              <w:t>ZEKBatchTransa</w:t>
            </w:r>
            <w:r w:rsidRPr="0083126D">
              <w:t>c</w:t>
            </w:r>
            <w:r w:rsidRPr="0083126D">
              <w:t>tionServiceSoapBi</w:t>
            </w:r>
            <w:r w:rsidRPr="0083126D">
              <w:t>n</w:t>
            </w:r>
            <w:r w:rsidRPr="0083126D">
              <w:t>ding</w:t>
            </w:r>
            <w:proofErr w:type="spellEnd"/>
          </w:p>
        </w:tc>
        <w:tc>
          <w:tcPr>
            <w:tcW w:w="2723" w:type="dxa"/>
          </w:tcPr>
          <w:p w14:paraId="5F627CF1" w14:textId="5522509A" w:rsidR="0083126D" w:rsidRDefault="00761709" w:rsidP="00761709">
            <w:pPr>
              <w:cnfStyle w:val="000000010000" w:firstRow="0" w:lastRow="0" w:firstColumn="0" w:lastColumn="0" w:oddVBand="0" w:evenVBand="0" w:oddHBand="0" w:evenHBand="1" w:firstRowFirstColumn="0" w:firstRowLastColumn="0" w:lastRowFirstColumn="0" w:lastRowLastColumn="0"/>
            </w:pPr>
            <w:r>
              <w:t>Aufruf ZEK-Batch Service</w:t>
            </w:r>
          </w:p>
        </w:tc>
        <w:tc>
          <w:tcPr>
            <w:tcW w:w="1017" w:type="dxa"/>
          </w:tcPr>
          <w:p w14:paraId="606020C3" w14:textId="10AF0196" w:rsidR="0083126D" w:rsidRDefault="0083126D" w:rsidP="00761709">
            <w:pPr>
              <w:cnfStyle w:val="000000010000" w:firstRow="0" w:lastRow="0" w:firstColumn="0" w:lastColumn="0" w:oddVBand="0" w:evenVBand="0" w:oddHBand="0" w:evenHBand="1" w:firstRowFirstColumn="0" w:firstRowLastColumn="0" w:lastRowFirstColumn="0" w:lastRowLastColumn="0"/>
            </w:pPr>
            <w:r>
              <w:t>Ja</w:t>
            </w:r>
          </w:p>
        </w:tc>
        <w:tc>
          <w:tcPr>
            <w:tcW w:w="1766" w:type="dxa"/>
          </w:tcPr>
          <w:p w14:paraId="62D5B24D" w14:textId="1BE08DDC" w:rsidR="0083126D" w:rsidRDefault="0083126D" w:rsidP="00761709">
            <w:pPr>
              <w:cnfStyle w:val="000000010000" w:firstRow="0" w:lastRow="0" w:firstColumn="0" w:lastColumn="0" w:oddVBand="0" w:evenVBand="0" w:oddHBand="0" w:evenHBand="1" w:firstRowFirstColumn="0" w:firstRowLastColumn="0" w:lastRowFirstColumn="0" w:lastRowLastColumn="0"/>
            </w:pPr>
            <w:r>
              <w:t>Nein</w:t>
            </w:r>
          </w:p>
        </w:tc>
      </w:tr>
      <w:tr w:rsidR="0083126D" w14:paraId="79D104E9" w14:textId="77777777" w:rsidTr="00761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2ADC750" w14:textId="62209F75" w:rsidR="0083126D" w:rsidRPr="0083126D" w:rsidRDefault="0083126D" w:rsidP="00761709">
            <w:proofErr w:type="spellStart"/>
            <w:r w:rsidRPr="0083126D">
              <w:t>Kremo</w:t>
            </w:r>
            <w:proofErr w:type="spellEnd"/>
            <w:r w:rsidRPr="0083126D">
              <w:t xml:space="preserve"> Service</w:t>
            </w:r>
          </w:p>
        </w:tc>
        <w:tc>
          <w:tcPr>
            <w:tcW w:w="2126" w:type="dxa"/>
          </w:tcPr>
          <w:p w14:paraId="6FC43C6A" w14:textId="5513B3F4" w:rsidR="0083126D" w:rsidRPr="0083126D" w:rsidRDefault="0083126D" w:rsidP="00761709">
            <w:pPr>
              <w:cnfStyle w:val="000000100000" w:firstRow="0" w:lastRow="0" w:firstColumn="0" w:lastColumn="0" w:oddVBand="0" w:evenVBand="0" w:oddHBand="1" w:evenHBand="0" w:firstRowFirstColumn="0" w:firstRowLastColumn="0" w:lastRowFirstColumn="0" w:lastRowLastColumn="0"/>
            </w:pPr>
            <w:proofErr w:type="spellStart"/>
            <w:r w:rsidRPr="0083126D">
              <w:t>ServiceSoap</w:t>
            </w:r>
            <w:proofErr w:type="spellEnd"/>
          </w:p>
        </w:tc>
        <w:tc>
          <w:tcPr>
            <w:tcW w:w="2723" w:type="dxa"/>
          </w:tcPr>
          <w:p w14:paraId="564EA2CC" w14:textId="51026219" w:rsidR="0083126D" w:rsidRDefault="0083126D" w:rsidP="00761709">
            <w:pPr>
              <w:cnfStyle w:val="000000100000" w:firstRow="0" w:lastRow="0" w:firstColumn="0" w:lastColumn="0" w:oddVBand="0" w:evenVBand="0" w:oddHBand="1" w:evenHBand="0" w:firstRowFirstColumn="0" w:firstRowLastColumn="0" w:lastRowFirstColumn="0" w:lastRowLastColumn="0"/>
            </w:pPr>
            <w:r>
              <w:t xml:space="preserve">Aufruf </w:t>
            </w:r>
            <w:proofErr w:type="spellStart"/>
            <w:r>
              <w:t>Kremo</w:t>
            </w:r>
            <w:proofErr w:type="spellEnd"/>
            <w:r>
              <w:t xml:space="preserve"> Service</w:t>
            </w:r>
          </w:p>
        </w:tc>
        <w:tc>
          <w:tcPr>
            <w:tcW w:w="1017" w:type="dxa"/>
          </w:tcPr>
          <w:p w14:paraId="21C8425B" w14:textId="1405D021" w:rsidR="0083126D" w:rsidRDefault="0083126D" w:rsidP="00761709">
            <w:pPr>
              <w:cnfStyle w:val="000000100000" w:firstRow="0" w:lastRow="0" w:firstColumn="0" w:lastColumn="0" w:oddVBand="0" w:evenVBand="0" w:oddHBand="1" w:evenHBand="0" w:firstRowFirstColumn="0" w:firstRowLastColumn="0" w:lastRowFirstColumn="0" w:lastRowLastColumn="0"/>
            </w:pPr>
            <w:r>
              <w:t>Ja</w:t>
            </w:r>
          </w:p>
        </w:tc>
        <w:tc>
          <w:tcPr>
            <w:tcW w:w="1766" w:type="dxa"/>
          </w:tcPr>
          <w:p w14:paraId="1AA65329" w14:textId="3E0E4473" w:rsidR="0083126D" w:rsidRDefault="0083126D" w:rsidP="00761709">
            <w:pPr>
              <w:cnfStyle w:val="000000100000" w:firstRow="0" w:lastRow="0" w:firstColumn="0" w:lastColumn="0" w:oddVBand="0" w:evenVBand="0" w:oddHBand="1" w:evenHBand="0" w:firstRowFirstColumn="0" w:firstRowLastColumn="0" w:lastRowFirstColumn="0" w:lastRowLastColumn="0"/>
            </w:pPr>
            <w:r>
              <w:t>Nein</w:t>
            </w:r>
          </w:p>
        </w:tc>
      </w:tr>
      <w:tr w:rsidR="0083126D" w14:paraId="46007A01" w14:textId="77777777" w:rsidTr="00761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9B00FC3" w14:textId="2E344884" w:rsidR="0083126D" w:rsidRPr="0083126D" w:rsidRDefault="0083126D" w:rsidP="00761709">
            <w:proofErr w:type="spellStart"/>
            <w:r w:rsidRPr="0083126D">
              <w:t>StreamBinding</w:t>
            </w:r>
            <w:proofErr w:type="spellEnd"/>
          </w:p>
        </w:tc>
        <w:tc>
          <w:tcPr>
            <w:tcW w:w="2126" w:type="dxa"/>
          </w:tcPr>
          <w:p w14:paraId="425961CA" w14:textId="757BBF42" w:rsidR="0083126D" w:rsidRPr="0083126D" w:rsidRDefault="0083126D" w:rsidP="00761709">
            <w:pPr>
              <w:cnfStyle w:val="000000010000" w:firstRow="0" w:lastRow="0" w:firstColumn="0" w:lastColumn="0" w:oddVBand="0" w:evenVBand="0" w:oddHBand="0" w:evenHBand="1" w:firstRowFirstColumn="0" w:firstRowLastColumn="0" w:lastRowFirstColumn="0" w:lastRowLastColumn="0"/>
            </w:pPr>
            <w:proofErr w:type="spellStart"/>
            <w:r w:rsidRPr="0083126D">
              <w:t>StreamBinding</w:t>
            </w:r>
            <w:proofErr w:type="spellEnd"/>
          </w:p>
        </w:tc>
        <w:tc>
          <w:tcPr>
            <w:tcW w:w="2723" w:type="dxa"/>
          </w:tcPr>
          <w:p w14:paraId="7A0953D4" w14:textId="37519D0A" w:rsidR="0083126D" w:rsidRDefault="0083126D" w:rsidP="00761709">
            <w:pPr>
              <w:cnfStyle w:val="000000010000" w:firstRow="0" w:lastRow="0" w:firstColumn="0" w:lastColumn="0" w:oddVBand="0" w:evenVBand="0" w:oddHBand="0" w:evenHBand="1" w:firstRowFirstColumn="0" w:firstRowLastColumn="0" w:lastRowFirstColumn="0" w:lastRowLastColumn="0"/>
            </w:pPr>
            <w:r>
              <w:t xml:space="preserve">Aufruf des </w:t>
            </w:r>
            <w:proofErr w:type="spellStart"/>
            <w:r>
              <w:t>SimpleService</w:t>
            </w:r>
            <w:proofErr w:type="spellEnd"/>
            <w:r>
              <w:t xml:space="preserve"> auf </w:t>
            </w:r>
            <w:proofErr w:type="spellStart"/>
            <w:r>
              <w:t>Desicion</w:t>
            </w:r>
            <w:proofErr w:type="spellEnd"/>
            <w:r>
              <w:t xml:space="preserve"> Engine</w:t>
            </w:r>
          </w:p>
        </w:tc>
        <w:tc>
          <w:tcPr>
            <w:tcW w:w="1017" w:type="dxa"/>
          </w:tcPr>
          <w:p w14:paraId="52E1D6DD" w14:textId="27654888" w:rsidR="0083126D" w:rsidRDefault="0083126D" w:rsidP="00761709">
            <w:pPr>
              <w:cnfStyle w:val="000000010000" w:firstRow="0" w:lastRow="0" w:firstColumn="0" w:lastColumn="0" w:oddVBand="0" w:evenVBand="0" w:oddHBand="0" w:evenHBand="1" w:firstRowFirstColumn="0" w:firstRowLastColumn="0" w:lastRowFirstColumn="0" w:lastRowLastColumn="0"/>
            </w:pPr>
            <w:r>
              <w:t>Ja</w:t>
            </w:r>
          </w:p>
        </w:tc>
        <w:tc>
          <w:tcPr>
            <w:tcW w:w="1766" w:type="dxa"/>
          </w:tcPr>
          <w:p w14:paraId="3CFCB6E0" w14:textId="739C3F21" w:rsidR="0083126D" w:rsidRDefault="0083126D" w:rsidP="00761709">
            <w:pPr>
              <w:cnfStyle w:val="000000010000" w:firstRow="0" w:lastRow="0" w:firstColumn="0" w:lastColumn="0" w:oddVBand="0" w:evenVBand="0" w:oddHBand="0" w:evenHBand="1" w:firstRowFirstColumn="0" w:firstRowLastColumn="0" w:lastRowFirstColumn="0" w:lastRowLastColumn="0"/>
            </w:pPr>
            <w:r>
              <w:t>Nein</w:t>
            </w:r>
          </w:p>
        </w:tc>
      </w:tr>
    </w:tbl>
    <w:p w14:paraId="7F6CBB91" w14:textId="224AFCEE" w:rsidR="00761709" w:rsidRDefault="00E0163C" w:rsidP="00761709">
      <w:r>
        <w:br w:type="page"/>
      </w:r>
      <w:r w:rsidR="00761709">
        <w:lastRenderedPageBreak/>
        <w:br w:type="page"/>
      </w:r>
    </w:p>
    <w:p w14:paraId="3E945986" w14:textId="77777777" w:rsidR="00761709" w:rsidRDefault="00761709" w:rsidP="00335DB1">
      <w:pPr>
        <w:pStyle w:val="berschrift2"/>
      </w:pPr>
      <w:bookmarkStart w:id="51" w:name="_Toc361132786"/>
      <w:proofErr w:type="spellStart"/>
      <w:r>
        <w:lastRenderedPageBreak/>
        <w:t>Endpoint</w:t>
      </w:r>
      <w:proofErr w:type="spellEnd"/>
      <w:r>
        <w:t xml:space="preserve"> Tag (Client-Tag)</w:t>
      </w:r>
      <w:bookmarkEnd w:id="51"/>
    </w:p>
    <w:p w14:paraId="5C3B44DE" w14:textId="77777777" w:rsidR="00761709" w:rsidRPr="005B2CE7" w:rsidRDefault="00761709" w:rsidP="00761709"/>
    <w:p w14:paraId="68CDD4A9" w14:textId="77777777" w:rsidR="00761709" w:rsidRDefault="00761709" w:rsidP="00761709">
      <w:r w:rsidRPr="00DD1EBE">
        <w:t xml:space="preserve">Die </w:t>
      </w:r>
      <w:proofErr w:type="spellStart"/>
      <w:r w:rsidRPr="00DD1EBE">
        <w:t>WebServices</w:t>
      </w:r>
      <w:proofErr w:type="spellEnd"/>
      <w:r w:rsidRPr="00DD1EBE">
        <w:t xml:space="preserve"> sind vollständig von den benutzten Protokollen getrennt. Die Trennung zwischen Transport und Service Layer erlaubt die einfache Adaption an Ihre IT Infrastruktur. Die Konfigurat</w:t>
      </w:r>
      <w:r w:rsidRPr="00DD1EBE">
        <w:t>i</w:t>
      </w:r>
      <w:r w:rsidRPr="00DD1EBE">
        <w:t xml:space="preserve">onsdatei </w:t>
      </w:r>
      <w:proofErr w:type="spellStart"/>
      <w:r w:rsidRPr="00DD1EBE">
        <w:t>web.config</w:t>
      </w:r>
      <w:proofErr w:type="spellEnd"/>
      <w:r w:rsidRPr="00DD1EBE">
        <w:t xml:space="preserve"> ist hierzu hierarchisch aufgebaut. Die erste Ebene - der Tag Client - beschreibt die grundlegenden Verbindungseinstellungen eines Endpoints und enthält Verweise </w:t>
      </w:r>
      <w:r>
        <w:t>auf weitergehende Einstellungen.</w:t>
      </w:r>
    </w:p>
    <w:p w14:paraId="0256BDC1" w14:textId="54BA4E6F" w:rsidR="00335DB1" w:rsidRDefault="00335DB1" w:rsidP="00761709">
      <w:r>
        <w:t xml:space="preserve">Folgend wird ein Auszug der </w:t>
      </w:r>
      <w:proofErr w:type="spellStart"/>
      <w:r>
        <w:t>web.config</w:t>
      </w:r>
      <w:proofErr w:type="spellEnd"/>
      <w:r>
        <w:t xml:space="preserve"> aufgelistet.</w:t>
      </w:r>
    </w:p>
    <w:p w14:paraId="3B643355" w14:textId="77777777" w:rsidR="00761709" w:rsidRDefault="00761709" w:rsidP="00761709"/>
    <w:p w14:paraId="0E1218DA" w14:textId="77777777" w:rsidR="00761709" w:rsidRDefault="00761709" w:rsidP="00761709">
      <w:r w:rsidRPr="000F6D34">
        <w:rPr>
          <w:noProof/>
          <w:lang w:eastAsia="de-DE"/>
        </w:rPr>
        <mc:AlternateContent>
          <mc:Choice Requires="wps">
            <w:drawing>
              <wp:inline distT="0" distB="0" distL="0" distR="0" wp14:anchorId="0665D774" wp14:editId="1B726256">
                <wp:extent cx="5915025" cy="4800600"/>
                <wp:effectExtent l="0" t="0" r="28575" b="19050"/>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800600"/>
                        </a:xfrm>
                        <a:prstGeom prst="rect">
                          <a:avLst/>
                        </a:prstGeom>
                        <a:solidFill>
                          <a:srgbClr val="DBE5F1"/>
                        </a:solidFill>
                        <a:ln w="9525">
                          <a:solidFill>
                            <a:srgbClr val="95B3D7"/>
                          </a:solidFill>
                          <a:miter lim="800000"/>
                          <a:headEnd/>
                          <a:tailEnd/>
                        </a:ln>
                      </wps:spPr>
                      <wps:txbx>
                        <w:txbxContent>
                          <w:p w14:paraId="6649BD54" w14:textId="77777777" w:rsidR="00643150" w:rsidRPr="00761709" w:rsidRDefault="00643150" w:rsidP="00761709">
                            <w:pPr>
                              <w:rPr>
                                <w:sz w:val="16"/>
                                <w:szCs w:val="16"/>
                                <w:lang w:val="en-US"/>
                              </w:rPr>
                            </w:pPr>
                            <w:r w:rsidRPr="00761709">
                              <w:rPr>
                                <w:sz w:val="16"/>
                                <w:szCs w:val="16"/>
                                <w:lang w:val="en-US"/>
                              </w:rPr>
                              <w:t>&lt;</w:t>
                            </w:r>
                            <w:proofErr w:type="gramStart"/>
                            <w:r w:rsidRPr="00761709">
                              <w:rPr>
                                <w:sz w:val="16"/>
                                <w:szCs w:val="16"/>
                                <w:lang w:val="en-US"/>
                              </w:rPr>
                              <w:t>client</w:t>
                            </w:r>
                            <w:proofErr w:type="gramEnd"/>
                            <w:r w:rsidRPr="00761709">
                              <w:rPr>
                                <w:sz w:val="16"/>
                                <w:szCs w:val="16"/>
                                <w:lang w:val="en-US"/>
                              </w:rPr>
                              <w:t>&gt;</w:t>
                            </w:r>
                          </w:p>
                          <w:p w14:paraId="35F11B01" w14:textId="77777777" w:rsidR="00643150" w:rsidRDefault="00643150" w:rsidP="00761709">
                            <w:pPr>
                              <w:rPr>
                                <w:sz w:val="16"/>
                                <w:szCs w:val="16"/>
                                <w:lang w:val="en-US"/>
                              </w:rPr>
                            </w:pPr>
                            <w:r w:rsidRPr="00761709">
                              <w:rPr>
                                <w:sz w:val="16"/>
                                <w:szCs w:val="16"/>
                                <w:lang w:val="en-US"/>
                              </w:rPr>
                              <w:t xml:space="preserve">      &lt;endpoint address="http://webservices.eurotaxglass.com/webservices/forecast.wsa"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w:t>
                            </w:r>
                            <w:r w:rsidRPr="00761709">
                              <w:rPr>
                                <w:sz w:val="16"/>
                                <w:szCs w:val="16"/>
                                <w:lang w:val="en-US"/>
                              </w:rPr>
                              <w:t>a</w:t>
                            </w:r>
                            <w:r w:rsidRPr="00761709">
                              <w:rPr>
                                <w:sz w:val="16"/>
                                <w:szCs w:val="16"/>
                                <w:lang w:val="en-US"/>
                              </w:rPr>
                              <w:t>tion</w:t>
                            </w:r>
                            <w:proofErr w:type="spellEnd"/>
                            <w:r w:rsidRPr="00761709">
                              <w:rPr>
                                <w:sz w:val="16"/>
                                <w:szCs w:val="16"/>
                                <w:lang w:val="en-US"/>
                              </w:rPr>
                              <w:t>="</w:t>
                            </w:r>
                            <w:proofErr w:type="spellStart"/>
                            <w:r w:rsidRPr="00761709">
                              <w:rPr>
                                <w:sz w:val="16"/>
                                <w:szCs w:val="16"/>
                                <w:lang w:val="en-US"/>
                              </w:rPr>
                              <w:t>ForecastBindingRPC</w:t>
                            </w:r>
                            <w:proofErr w:type="spellEnd"/>
                            <w:r w:rsidRPr="00761709">
                              <w:rPr>
                                <w:sz w:val="16"/>
                                <w:szCs w:val="16"/>
                                <w:lang w:val="en-US"/>
                              </w:rPr>
                              <w:t>" contract="</w:t>
                            </w:r>
                            <w:proofErr w:type="spellStart"/>
                            <w:r w:rsidRPr="00761709">
                              <w:rPr>
                                <w:sz w:val="16"/>
                                <w:szCs w:val="16"/>
                                <w:lang w:val="en-US"/>
                              </w:rPr>
                              <w:t>DAO.Auskunft.EurotaxRef.ForecastPortRPC</w:t>
                            </w:r>
                            <w:proofErr w:type="spellEnd"/>
                            <w:r w:rsidRPr="00761709">
                              <w:rPr>
                                <w:sz w:val="16"/>
                                <w:szCs w:val="16"/>
                                <w:lang w:val="en-US"/>
                              </w:rPr>
                              <w:t>" name="</w:t>
                            </w:r>
                            <w:proofErr w:type="spellStart"/>
                            <w:r w:rsidRPr="00761709">
                              <w:rPr>
                                <w:sz w:val="16"/>
                                <w:szCs w:val="16"/>
                                <w:lang w:val="en-US"/>
                              </w:rPr>
                              <w:t>ForecastPortRPC</w:t>
                            </w:r>
                            <w:proofErr w:type="spellEnd"/>
                            <w:r w:rsidRPr="00761709">
                              <w:rPr>
                                <w:sz w:val="16"/>
                                <w:szCs w:val="16"/>
                                <w:lang w:val="en-US"/>
                              </w:rPr>
                              <w:t>" /&gt;</w:t>
                            </w:r>
                          </w:p>
                          <w:p w14:paraId="32179604" w14:textId="77777777" w:rsidR="00643150" w:rsidRPr="00761709" w:rsidRDefault="00643150" w:rsidP="00761709">
                            <w:pPr>
                              <w:rPr>
                                <w:sz w:val="16"/>
                                <w:szCs w:val="16"/>
                                <w:lang w:val="en-US"/>
                              </w:rPr>
                            </w:pPr>
                          </w:p>
                          <w:p w14:paraId="7DA5C6E2" w14:textId="77777777" w:rsidR="00643150" w:rsidRPr="00761709" w:rsidRDefault="00643150" w:rsidP="00761709">
                            <w:pPr>
                              <w:rPr>
                                <w:sz w:val="16"/>
                                <w:szCs w:val="16"/>
                                <w:lang w:val="en-US"/>
                              </w:rPr>
                            </w:pPr>
                            <w:r w:rsidRPr="00761709">
                              <w:rPr>
                                <w:sz w:val="16"/>
                                <w:szCs w:val="16"/>
                                <w:lang w:val="en-US"/>
                              </w:rPr>
                              <w:t xml:space="preserve">      &lt;endpoint address="http://webservices.eurotaxglass.com/webservices/forecast.wsa"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w:t>
                            </w:r>
                            <w:r w:rsidRPr="00761709">
                              <w:rPr>
                                <w:sz w:val="16"/>
                                <w:szCs w:val="16"/>
                                <w:lang w:val="en-US"/>
                              </w:rPr>
                              <w:t>a</w:t>
                            </w:r>
                            <w:r w:rsidRPr="00761709">
                              <w:rPr>
                                <w:sz w:val="16"/>
                                <w:szCs w:val="16"/>
                                <w:lang w:val="en-US"/>
                              </w:rPr>
                              <w:t>tion</w:t>
                            </w:r>
                            <w:proofErr w:type="spellEnd"/>
                            <w:r w:rsidRPr="00761709">
                              <w:rPr>
                                <w:sz w:val="16"/>
                                <w:szCs w:val="16"/>
                                <w:lang w:val="en-US"/>
                              </w:rPr>
                              <w:t>="</w:t>
                            </w:r>
                            <w:proofErr w:type="spellStart"/>
                            <w:r w:rsidRPr="00761709">
                              <w:rPr>
                                <w:sz w:val="16"/>
                                <w:szCs w:val="16"/>
                                <w:lang w:val="en-US"/>
                              </w:rPr>
                              <w:t>ForecastBindingDoc</w:t>
                            </w:r>
                            <w:proofErr w:type="spellEnd"/>
                            <w:r w:rsidRPr="00761709">
                              <w:rPr>
                                <w:sz w:val="16"/>
                                <w:szCs w:val="16"/>
                                <w:lang w:val="en-US"/>
                              </w:rPr>
                              <w:t>" contract="</w:t>
                            </w:r>
                            <w:proofErr w:type="spellStart"/>
                            <w:r w:rsidRPr="00761709">
                              <w:rPr>
                                <w:sz w:val="16"/>
                                <w:szCs w:val="16"/>
                                <w:lang w:val="en-US"/>
                              </w:rPr>
                              <w:t>DAO.Auskunft.EurotaxRef.ForecastPortDocument</w:t>
                            </w:r>
                            <w:proofErr w:type="spellEnd"/>
                            <w:r w:rsidRPr="00761709">
                              <w:rPr>
                                <w:sz w:val="16"/>
                                <w:szCs w:val="16"/>
                                <w:lang w:val="en-US"/>
                              </w:rPr>
                              <w:t>" name="</w:t>
                            </w:r>
                            <w:proofErr w:type="spellStart"/>
                            <w:r w:rsidRPr="00761709">
                              <w:rPr>
                                <w:sz w:val="16"/>
                                <w:szCs w:val="16"/>
                                <w:lang w:val="en-US"/>
                              </w:rPr>
                              <w:t>ForecastPortDoc</w:t>
                            </w:r>
                            <w:proofErr w:type="spellEnd"/>
                            <w:r w:rsidRPr="00761709">
                              <w:rPr>
                                <w:sz w:val="16"/>
                                <w:szCs w:val="16"/>
                                <w:lang w:val="en-US"/>
                              </w:rPr>
                              <w:t>" /&gt;</w:t>
                            </w:r>
                          </w:p>
                          <w:p w14:paraId="4DE2F0EB" w14:textId="77777777" w:rsidR="00643150" w:rsidRPr="00761709" w:rsidRDefault="00643150" w:rsidP="00761709">
                            <w:pPr>
                              <w:rPr>
                                <w:sz w:val="16"/>
                                <w:szCs w:val="16"/>
                                <w:lang w:val="en-US"/>
                              </w:rPr>
                            </w:pPr>
                          </w:p>
                          <w:p w14:paraId="5BCBBDEB" w14:textId="77777777" w:rsidR="00643150" w:rsidRDefault="00643150" w:rsidP="00761709">
                            <w:pPr>
                              <w:rPr>
                                <w:sz w:val="16"/>
                                <w:szCs w:val="16"/>
                                <w:lang w:val="en-US"/>
                              </w:rPr>
                            </w:pPr>
                            <w:r w:rsidRPr="00761709">
                              <w:rPr>
                                <w:sz w:val="16"/>
                                <w:szCs w:val="16"/>
                                <w:lang w:val="en-US"/>
                              </w:rPr>
                              <w:t xml:space="preserve">      &lt;endpoint address="http://webservices.eurotaxglass.com/webservices/Valuation.wsa"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w:t>
                            </w:r>
                            <w:r w:rsidRPr="00761709">
                              <w:rPr>
                                <w:sz w:val="16"/>
                                <w:szCs w:val="16"/>
                                <w:lang w:val="en-US"/>
                              </w:rPr>
                              <w:t>a</w:t>
                            </w:r>
                            <w:r w:rsidRPr="00761709">
                              <w:rPr>
                                <w:sz w:val="16"/>
                                <w:szCs w:val="16"/>
                                <w:lang w:val="en-US"/>
                              </w:rPr>
                              <w:t>tion</w:t>
                            </w:r>
                            <w:proofErr w:type="spellEnd"/>
                            <w:r w:rsidRPr="00761709">
                              <w:rPr>
                                <w:sz w:val="16"/>
                                <w:szCs w:val="16"/>
                                <w:lang w:val="en-US"/>
                              </w:rPr>
                              <w:t>="</w:t>
                            </w:r>
                            <w:proofErr w:type="spellStart"/>
                            <w:r w:rsidRPr="00761709">
                              <w:rPr>
                                <w:sz w:val="16"/>
                                <w:szCs w:val="16"/>
                                <w:lang w:val="en-US"/>
                              </w:rPr>
                              <w:t>ValuationBinding</w:t>
                            </w:r>
                            <w:proofErr w:type="spellEnd"/>
                            <w:r w:rsidRPr="00761709">
                              <w:rPr>
                                <w:sz w:val="16"/>
                                <w:szCs w:val="16"/>
                                <w:lang w:val="en-US"/>
                              </w:rPr>
                              <w:t>" contract="</w:t>
                            </w:r>
                            <w:proofErr w:type="spellStart"/>
                            <w:r w:rsidRPr="00761709">
                              <w:rPr>
                                <w:sz w:val="16"/>
                                <w:szCs w:val="16"/>
                                <w:lang w:val="en-US"/>
                              </w:rPr>
                              <w:t>DAO.Auskunft.EurotaxValuationRef.ValuationSoapPort</w:t>
                            </w:r>
                            <w:proofErr w:type="spellEnd"/>
                            <w:r w:rsidRPr="00761709">
                              <w:rPr>
                                <w:sz w:val="16"/>
                                <w:szCs w:val="16"/>
                                <w:lang w:val="en-US"/>
                              </w:rPr>
                              <w:t>" name="</w:t>
                            </w:r>
                            <w:proofErr w:type="spellStart"/>
                            <w:r w:rsidRPr="00761709">
                              <w:rPr>
                                <w:sz w:val="16"/>
                                <w:szCs w:val="16"/>
                                <w:lang w:val="en-US"/>
                              </w:rPr>
                              <w:t>ValuationService</w:t>
                            </w:r>
                            <w:proofErr w:type="spellEnd"/>
                            <w:r w:rsidRPr="00761709">
                              <w:rPr>
                                <w:sz w:val="16"/>
                                <w:szCs w:val="16"/>
                                <w:lang w:val="en-US"/>
                              </w:rPr>
                              <w:t>" /&gt;</w:t>
                            </w:r>
                          </w:p>
                          <w:p w14:paraId="16413C91" w14:textId="77777777" w:rsidR="00643150" w:rsidRPr="00761709" w:rsidRDefault="00643150" w:rsidP="00761709">
                            <w:pPr>
                              <w:rPr>
                                <w:sz w:val="16"/>
                                <w:szCs w:val="16"/>
                                <w:lang w:val="en-US"/>
                              </w:rPr>
                            </w:pPr>
                          </w:p>
                          <w:p w14:paraId="3241B6EA" w14:textId="77777777" w:rsidR="00643150" w:rsidRDefault="00643150" w:rsidP="00761709">
                            <w:pPr>
                              <w:rPr>
                                <w:sz w:val="16"/>
                                <w:szCs w:val="16"/>
                                <w:lang w:val="en-US"/>
                              </w:rPr>
                            </w:pPr>
                            <w:r w:rsidRPr="00761709">
                              <w:rPr>
                                <w:sz w:val="16"/>
                                <w:szCs w:val="16"/>
                                <w:lang w:val="en-US"/>
                              </w:rPr>
                              <w:tab/>
                              <w:t xml:space="preserve">  &lt;endpoint address="https://chw20026948.ch.ad.hedani.net:8443/strategyone/S1Public"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w:t>
                            </w:r>
                            <w:r w:rsidRPr="00761709">
                              <w:rPr>
                                <w:sz w:val="16"/>
                                <w:szCs w:val="16"/>
                                <w:lang w:val="en-US"/>
                              </w:rPr>
                              <w:t>d</w:t>
                            </w:r>
                            <w:r w:rsidRPr="00761709">
                              <w:rPr>
                                <w:sz w:val="16"/>
                                <w:szCs w:val="16"/>
                                <w:lang w:val="en-US"/>
                              </w:rPr>
                              <w:t>ingConfiguration</w:t>
                            </w:r>
                            <w:proofErr w:type="spellEnd"/>
                            <w:r w:rsidRPr="00761709">
                              <w:rPr>
                                <w:sz w:val="16"/>
                                <w:szCs w:val="16"/>
                                <w:lang w:val="en-US"/>
                              </w:rPr>
                              <w:t>="S1PublicServicePortBinding" contract="DAO.Auskunft.DecisionEngineRef.S1Public" name="S1PublicServicePort" /&gt;</w:t>
                            </w:r>
                          </w:p>
                          <w:p w14:paraId="5FBD4E4E" w14:textId="77777777" w:rsidR="00643150" w:rsidRPr="00761709" w:rsidRDefault="00643150" w:rsidP="00761709">
                            <w:pPr>
                              <w:rPr>
                                <w:sz w:val="16"/>
                                <w:szCs w:val="16"/>
                                <w:lang w:val="en-US"/>
                              </w:rPr>
                            </w:pPr>
                          </w:p>
                          <w:p w14:paraId="1E1300FB" w14:textId="77777777" w:rsidR="00643150" w:rsidRDefault="00643150" w:rsidP="00761709">
                            <w:pPr>
                              <w:rPr>
                                <w:sz w:val="16"/>
                                <w:szCs w:val="16"/>
                                <w:lang w:val="en-US"/>
                              </w:rPr>
                            </w:pPr>
                            <w:r w:rsidRPr="00761709">
                              <w:rPr>
                                <w:sz w:val="16"/>
                                <w:szCs w:val="16"/>
                                <w:lang w:val="en-US"/>
                              </w:rPr>
                              <w:t xml:space="preserve">      &lt;endpoint address="https://chw20026948.ch.ad.hedani.net/KREMOWebService/Service.asmx"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w:t>
                            </w:r>
                            <w:r w:rsidRPr="00761709">
                              <w:rPr>
                                <w:sz w:val="16"/>
                                <w:szCs w:val="16"/>
                                <w:lang w:val="en-US"/>
                              </w:rPr>
                              <w:t>d</w:t>
                            </w:r>
                            <w:r w:rsidRPr="00761709">
                              <w:rPr>
                                <w:sz w:val="16"/>
                                <w:szCs w:val="16"/>
                                <w:lang w:val="en-US"/>
                              </w:rPr>
                              <w:t>ingConfiguration</w:t>
                            </w:r>
                            <w:proofErr w:type="spellEnd"/>
                            <w:r w:rsidRPr="00761709">
                              <w:rPr>
                                <w:sz w:val="16"/>
                                <w:szCs w:val="16"/>
                                <w:lang w:val="en-US"/>
                              </w:rPr>
                              <w:t>="</w:t>
                            </w:r>
                            <w:proofErr w:type="spellStart"/>
                            <w:r w:rsidRPr="00761709">
                              <w:rPr>
                                <w:sz w:val="16"/>
                                <w:szCs w:val="16"/>
                                <w:lang w:val="en-US"/>
                              </w:rPr>
                              <w:t>ServiceSoap</w:t>
                            </w:r>
                            <w:proofErr w:type="spellEnd"/>
                            <w:r w:rsidRPr="00761709">
                              <w:rPr>
                                <w:sz w:val="16"/>
                                <w:szCs w:val="16"/>
                                <w:lang w:val="en-US"/>
                              </w:rPr>
                              <w:t>" contract="</w:t>
                            </w:r>
                            <w:proofErr w:type="spellStart"/>
                            <w:r w:rsidRPr="00761709">
                              <w:rPr>
                                <w:sz w:val="16"/>
                                <w:szCs w:val="16"/>
                                <w:lang w:val="en-US"/>
                              </w:rPr>
                              <w:t>DAO.Auskunft.KREMORef.ServiceSoap</w:t>
                            </w:r>
                            <w:proofErr w:type="spellEnd"/>
                            <w:r w:rsidRPr="00761709">
                              <w:rPr>
                                <w:sz w:val="16"/>
                                <w:szCs w:val="16"/>
                                <w:lang w:val="en-US"/>
                              </w:rPr>
                              <w:t>" name="</w:t>
                            </w:r>
                            <w:proofErr w:type="spellStart"/>
                            <w:r w:rsidRPr="00761709">
                              <w:rPr>
                                <w:sz w:val="16"/>
                                <w:szCs w:val="16"/>
                                <w:lang w:val="en-US"/>
                              </w:rPr>
                              <w:t>ServiceSoap</w:t>
                            </w:r>
                            <w:proofErr w:type="spellEnd"/>
                            <w:r w:rsidRPr="00761709">
                              <w:rPr>
                                <w:sz w:val="16"/>
                                <w:szCs w:val="16"/>
                                <w:lang w:val="en-US"/>
                              </w:rPr>
                              <w:t>" /&gt;</w:t>
                            </w:r>
                          </w:p>
                          <w:p w14:paraId="7C71F90C" w14:textId="77777777" w:rsidR="00643150" w:rsidRPr="00761709" w:rsidRDefault="00643150" w:rsidP="00761709">
                            <w:pPr>
                              <w:rPr>
                                <w:sz w:val="16"/>
                                <w:szCs w:val="16"/>
                                <w:lang w:val="en-US"/>
                              </w:rPr>
                            </w:pPr>
                          </w:p>
                          <w:p w14:paraId="3B6C4515" w14:textId="77777777" w:rsidR="00643150" w:rsidRDefault="00643150" w:rsidP="00761709">
                            <w:pPr>
                              <w:rPr>
                                <w:sz w:val="16"/>
                                <w:szCs w:val="16"/>
                                <w:lang w:val="en-US"/>
                              </w:rPr>
                            </w:pPr>
                            <w:r w:rsidRPr="00761709">
                              <w:rPr>
                                <w:sz w:val="16"/>
                                <w:szCs w:val="16"/>
                                <w:lang w:val="en-US"/>
                              </w:rPr>
                              <w:tab/>
                              <w:t xml:space="preserve">  &lt;endpoint address="https://preprodservices.crif-online.ch/ZEKBatch/ZekBatchServiceAnonymous" </w:t>
                            </w:r>
                            <w:proofErr w:type="spellStart"/>
                            <w:r w:rsidRPr="00761709">
                              <w:rPr>
                                <w:sz w:val="16"/>
                                <w:szCs w:val="16"/>
                                <w:lang w:val="en-US"/>
                              </w:rPr>
                              <w:t>behaviorConfigur</w:t>
                            </w:r>
                            <w:r w:rsidRPr="00761709">
                              <w:rPr>
                                <w:sz w:val="16"/>
                                <w:szCs w:val="16"/>
                                <w:lang w:val="en-US"/>
                              </w:rPr>
                              <w:t>a</w:t>
                            </w:r>
                            <w:r w:rsidRPr="00761709">
                              <w:rPr>
                                <w:sz w:val="16"/>
                                <w:szCs w:val="16"/>
                                <w:lang w:val="en-US"/>
                              </w:rPr>
                              <w:t>tion</w:t>
                            </w:r>
                            <w:proofErr w:type="spellEnd"/>
                            <w:r w:rsidRPr="00761709">
                              <w:rPr>
                                <w:sz w:val="16"/>
                                <w:szCs w:val="16"/>
                                <w:lang w:val="en-US"/>
                              </w:rPr>
                              <w:t>="</w:t>
                            </w:r>
                            <w:proofErr w:type="spellStart"/>
                            <w:r w:rsidRPr="00761709">
                              <w:rPr>
                                <w:sz w:val="16"/>
                                <w:szCs w:val="16"/>
                                <w:lang w:val="en-US"/>
                              </w:rPr>
                              <w:t>myCertEndpointBehavior</w:t>
                            </w:r>
                            <w:proofErr w:type="spellEnd"/>
                            <w:r w:rsidRPr="00761709">
                              <w:rPr>
                                <w:sz w:val="16"/>
                                <w:szCs w:val="16"/>
                                <w:lang w:val="en-US"/>
                              </w:rPr>
                              <w:t>"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bindingConfiguration</w:t>
                            </w:r>
                            <w:proofErr w:type="spellEnd"/>
                            <w:r w:rsidRPr="00761709">
                              <w:rPr>
                                <w:sz w:val="16"/>
                                <w:szCs w:val="16"/>
                                <w:lang w:val="en-US"/>
                              </w:rPr>
                              <w:t>="</w:t>
                            </w:r>
                            <w:proofErr w:type="spellStart"/>
                            <w:r w:rsidRPr="00761709">
                              <w:rPr>
                                <w:sz w:val="16"/>
                                <w:szCs w:val="16"/>
                                <w:lang w:val="en-US"/>
                              </w:rPr>
                              <w:t>ZEKBatchTransactionServiceSoapBinding</w:t>
                            </w:r>
                            <w:proofErr w:type="spellEnd"/>
                            <w:r w:rsidRPr="00761709">
                              <w:rPr>
                                <w:sz w:val="16"/>
                                <w:szCs w:val="16"/>
                                <w:lang w:val="en-US"/>
                              </w:rPr>
                              <w:t>" co</w:t>
                            </w:r>
                            <w:r w:rsidRPr="00761709">
                              <w:rPr>
                                <w:sz w:val="16"/>
                                <w:szCs w:val="16"/>
                                <w:lang w:val="en-US"/>
                              </w:rPr>
                              <w:t>n</w:t>
                            </w:r>
                            <w:r w:rsidRPr="00761709">
                              <w:rPr>
                                <w:sz w:val="16"/>
                                <w:szCs w:val="16"/>
                                <w:lang w:val="en-US"/>
                              </w:rPr>
                              <w:t>tract="</w:t>
                            </w:r>
                            <w:proofErr w:type="spellStart"/>
                            <w:r w:rsidRPr="00761709">
                              <w:rPr>
                                <w:sz w:val="16"/>
                                <w:szCs w:val="16"/>
                                <w:lang w:val="en-US"/>
                              </w:rPr>
                              <w:t>DAO.Auskunft.ZEKBatchRef.ZEKBatchService</w:t>
                            </w:r>
                            <w:proofErr w:type="spellEnd"/>
                            <w:r w:rsidRPr="00761709">
                              <w:rPr>
                                <w:sz w:val="16"/>
                                <w:szCs w:val="16"/>
                                <w:lang w:val="en-US"/>
                              </w:rPr>
                              <w:t>" name="</w:t>
                            </w:r>
                            <w:proofErr w:type="spellStart"/>
                            <w:r w:rsidRPr="00761709">
                              <w:rPr>
                                <w:sz w:val="16"/>
                                <w:szCs w:val="16"/>
                                <w:lang w:val="en-US"/>
                              </w:rPr>
                              <w:t>ZEKBatchTransactionService</w:t>
                            </w:r>
                            <w:proofErr w:type="spellEnd"/>
                            <w:r w:rsidRPr="00761709">
                              <w:rPr>
                                <w:sz w:val="16"/>
                                <w:szCs w:val="16"/>
                                <w:lang w:val="en-US"/>
                              </w:rPr>
                              <w:t>"/&gt;</w:t>
                            </w:r>
                          </w:p>
                          <w:p w14:paraId="5A196C15" w14:textId="43A31CE8" w:rsidR="00643150" w:rsidRPr="00761709" w:rsidRDefault="00643150" w:rsidP="00761709">
                            <w:pPr>
                              <w:rPr>
                                <w:sz w:val="16"/>
                                <w:szCs w:val="16"/>
                                <w:lang w:val="en-US"/>
                              </w:rPr>
                            </w:pPr>
                            <w:r w:rsidRPr="00761709">
                              <w:rPr>
                                <w:sz w:val="16"/>
                                <w:szCs w:val="16"/>
                                <w:lang w:val="en-US"/>
                              </w:rPr>
                              <w:tab/>
                              <w:t xml:space="preserve">  </w:t>
                            </w:r>
                          </w:p>
                          <w:p w14:paraId="6398C7CC" w14:textId="77777777" w:rsidR="00643150" w:rsidRDefault="00643150" w:rsidP="00761709">
                            <w:pPr>
                              <w:rPr>
                                <w:sz w:val="16"/>
                                <w:szCs w:val="16"/>
                                <w:lang w:val="en-US"/>
                              </w:rPr>
                            </w:pPr>
                            <w:r w:rsidRPr="00761709">
                              <w:rPr>
                                <w:sz w:val="16"/>
                                <w:szCs w:val="16"/>
                                <w:lang w:val="en-US"/>
                              </w:rPr>
                              <w:tab/>
                              <w:t xml:space="preserve">  &lt;endpoint address="https://preprodservices.crif-online.ch/ZEKsoap/ZEKTransactionServiceAnonymousV3" </w:t>
                            </w:r>
                            <w:proofErr w:type="spellStart"/>
                            <w:r w:rsidRPr="00761709">
                              <w:rPr>
                                <w:sz w:val="16"/>
                                <w:szCs w:val="16"/>
                                <w:lang w:val="en-US"/>
                              </w:rPr>
                              <w:t>behaviorConfig</w:t>
                            </w:r>
                            <w:r w:rsidRPr="00761709">
                              <w:rPr>
                                <w:sz w:val="16"/>
                                <w:szCs w:val="16"/>
                                <w:lang w:val="en-US"/>
                              </w:rPr>
                              <w:t>u</w:t>
                            </w:r>
                            <w:r w:rsidRPr="00761709">
                              <w:rPr>
                                <w:sz w:val="16"/>
                                <w:szCs w:val="16"/>
                                <w:lang w:val="en-US"/>
                              </w:rPr>
                              <w:t>ration</w:t>
                            </w:r>
                            <w:proofErr w:type="spellEnd"/>
                            <w:r w:rsidRPr="00761709">
                              <w:rPr>
                                <w:sz w:val="16"/>
                                <w:szCs w:val="16"/>
                                <w:lang w:val="en-US"/>
                              </w:rPr>
                              <w:t>="</w:t>
                            </w:r>
                            <w:proofErr w:type="spellStart"/>
                            <w:r w:rsidRPr="00761709">
                              <w:rPr>
                                <w:sz w:val="16"/>
                                <w:szCs w:val="16"/>
                                <w:lang w:val="en-US"/>
                              </w:rPr>
                              <w:t>myCertEndpointBehavior</w:t>
                            </w:r>
                            <w:proofErr w:type="spellEnd"/>
                            <w:r w:rsidRPr="00761709">
                              <w:rPr>
                                <w:sz w:val="16"/>
                                <w:szCs w:val="16"/>
                                <w:lang w:val="en-US"/>
                              </w:rPr>
                              <w:t>"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bindingConfiguration</w:t>
                            </w:r>
                            <w:proofErr w:type="spellEnd"/>
                            <w:r w:rsidRPr="00761709">
                              <w:rPr>
                                <w:sz w:val="16"/>
                                <w:szCs w:val="16"/>
                                <w:lang w:val="en-US"/>
                              </w:rPr>
                              <w:t>="</w:t>
                            </w:r>
                            <w:proofErr w:type="spellStart"/>
                            <w:r w:rsidRPr="00761709">
                              <w:rPr>
                                <w:sz w:val="16"/>
                                <w:szCs w:val="16"/>
                                <w:lang w:val="en-US"/>
                              </w:rPr>
                              <w:t>ZEKTransactionServiceSoapBinding</w:t>
                            </w:r>
                            <w:proofErr w:type="spellEnd"/>
                            <w:r w:rsidRPr="00761709">
                              <w:rPr>
                                <w:sz w:val="16"/>
                                <w:szCs w:val="16"/>
                                <w:lang w:val="en-US"/>
                              </w:rPr>
                              <w:t>" co</w:t>
                            </w:r>
                            <w:r w:rsidRPr="00761709">
                              <w:rPr>
                                <w:sz w:val="16"/>
                                <w:szCs w:val="16"/>
                                <w:lang w:val="en-US"/>
                              </w:rPr>
                              <w:t>n</w:t>
                            </w:r>
                            <w:r w:rsidRPr="00761709">
                              <w:rPr>
                                <w:sz w:val="16"/>
                                <w:szCs w:val="16"/>
                                <w:lang w:val="en-US"/>
                              </w:rPr>
                              <w:t>tract="</w:t>
                            </w:r>
                            <w:proofErr w:type="spellStart"/>
                            <w:r w:rsidRPr="00761709">
                              <w:rPr>
                                <w:sz w:val="16"/>
                                <w:szCs w:val="16"/>
                                <w:lang w:val="en-US"/>
                              </w:rPr>
                              <w:t>DAO.Auskunft.ZEKRef.ZEKService</w:t>
                            </w:r>
                            <w:proofErr w:type="spellEnd"/>
                            <w:r w:rsidRPr="00761709">
                              <w:rPr>
                                <w:sz w:val="16"/>
                                <w:szCs w:val="16"/>
                                <w:lang w:val="en-US"/>
                              </w:rPr>
                              <w:t>" name="</w:t>
                            </w:r>
                            <w:proofErr w:type="spellStart"/>
                            <w:r w:rsidRPr="00761709">
                              <w:rPr>
                                <w:sz w:val="16"/>
                                <w:szCs w:val="16"/>
                                <w:lang w:val="en-US"/>
                              </w:rPr>
                              <w:t>ZEKTransactionService</w:t>
                            </w:r>
                            <w:proofErr w:type="spellEnd"/>
                            <w:r w:rsidRPr="00761709">
                              <w:rPr>
                                <w:sz w:val="16"/>
                                <w:szCs w:val="16"/>
                                <w:lang w:val="en-US"/>
                              </w:rPr>
                              <w:t>" /</w:t>
                            </w:r>
                          </w:p>
                          <w:p w14:paraId="1C5445BC" w14:textId="7735BCF1" w:rsidR="00643150" w:rsidRPr="00761709" w:rsidRDefault="00643150" w:rsidP="00761709">
                            <w:pPr>
                              <w:rPr>
                                <w:sz w:val="16"/>
                                <w:szCs w:val="16"/>
                                <w:lang w:val="en-US"/>
                              </w:rPr>
                            </w:pPr>
                            <w:r w:rsidRPr="00761709">
                              <w:rPr>
                                <w:sz w:val="16"/>
                                <w:szCs w:val="16"/>
                                <w:lang w:val="en-US"/>
                              </w:rPr>
                              <w:t>&gt;</w:t>
                            </w:r>
                          </w:p>
                          <w:p w14:paraId="68040A8C" w14:textId="77777777" w:rsidR="00643150" w:rsidRDefault="00643150" w:rsidP="00761709">
                            <w:pPr>
                              <w:rPr>
                                <w:sz w:val="16"/>
                                <w:szCs w:val="16"/>
                                <w:lang w:val="en-US"/>
                              </w:rPr>
                            </w:pPr>
                            <w:r w:rsidRPr="00761709">
                              <w:rPr>
                                <w:sz w:val="16"/>
                                <w:szCs w:val="16"/>
                                <w:lang w:val="en-US"/>
                              </w:rPr>
                              <w:tab/>
                              <w:t xml:space="preserve">  &lt;endpoint address="https://preprodservices.crif-online.ch/dvss/DVSOAPService"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w:t>
                            </w:r>
                            <w:r w:rsidRPr="00761709">
                              <w:rPr>
                                <w:sz w:val="16"/>
                                <w:szCs w:val="16"/>
                                <w:lang w:val="en-US"/>
                              </w:rPr>
                              <w:t>g</w:t>
                            </w:r>
                            <w:r w:rsidRPr="00761709">
                              <w:rPr>
                                <w:sz w:val="16"/>
                                <w:szCs w:val="16"/>
                                <w:lang w:val="en-US"/>
                              </w:rPr>
                              <w:t>uration</w:t>
                            </w:r>
                            <w:proofErr w:type="spellEnd"/>
                            <w:r w:rsidRPr="00761709">
                              <w:rPr>
                                <w:sz w:val="16"/>
                                <w:szCs w:val="16"/>
                                <w:lang w:val="en-US"/>
                              </w:rPr>
                              <w:t>="</w:t>
                            </w:r>
                            <w:proofErr w:type="spellStart"/>
                            <w:r w:rsidRPr="00761709">
                              <w:rPr>
                                <w:sz w:val="16"/>
                                <w:szCs w:val="16"/>
                                <w:lang w:val="en-US"/>
                              </w:rPr>
                              <w:t>DVSOAPServiceSoapBinding</w:t>
                            </w:r>
                            <w:proofErr w:type="spellEnd"/>
                            <w:r w:rsidRPr="00761709">
                              <w:rPr>
                                <w:sz w:val="16"/>
                                <w:szCs w:val="16"/>
                                <w:lang w:val="en-US"/>
                              </w:rPr>
                              <w:t xml:space="preserve">" </w:t>
                            </w:r>
                            <w:proofErr w:type="spellStart"/>
                            <w:r w:rsidRPr="00761709">
                              <w:rPr>
                                <w:sz w:val="16"/>
                                <w:szCs w:val="16"/>
                                <w:lang w:val="en-US"/>
                              </w:rPr>
                              <w:t>behaviorConfiguration</w:t>
                            </w:r>
                            <w:proofErr w:type="spellEnd"/>
                            <w:r w:rsidRPr="00761709">
                              <w:rPr>
                                <w:sz w:val="16"/>
                                <w:szCs w:val="16"/>
                                <w:lang w:val="en-US"/>
                              </w:rPr>
                              <w:t>="</w:t>
                            </w:r>
                            <w:proofErr w:type="spellStart"/>
                            <w:r w:rsidRPr="00761709">
                              <w:rPr>
                                <w:sz w:val="16"/>
                                <w:szCs w:val="16"/>
                                <w:lang w:val="en-US"/>
                              </w:rPr>
                              <w:t>myCertEndpointBehavior</w:t>
                            </w:r>
                            <w:proofErr w:type="spellEnd"/>
                            <w:r w:rsidRPr="00761709">
                              <w:rPr>
                                <w:sz w:val="16"/>
                                <w:szCs w:val="16"/>
                                <w:lang w:val="en-US"/>
                              </w:rPr>
                              <w:t>" co</w:t>
                            </w:r>
                            <w:r w:rsidRPr="00761709">
                              <w:rPr>
                                <w:sz w:val="16"/>
                                <w:szCs w:val="16"/>
                                <w:lang w:val="en-US"/>
                              </w:rPr>
                              <w:t>n</w:t>
                            </w:r>
                            <w:r w:rsidRPr="00761709">
                              <w:rPr>
                                <w:sz w:val="16"/>
                                <w:szCs w:val="16"/>
                                <w:lang w:val="en-US"/>
                              </w:rPr>
                              <w:t>tract="DAO.Auskunft.DeltavistaRef2.DVSoapService" name="</w:t>
                            </w:r>
                            <w:proofErr w:type="spellStart"/>
                            <w:r w:rsidRPr="00761709">
                              <w:rPr>
                                <w:sz w:val="16"/>
                                <w:szCs w:val="16"/>
                                <w:lang w:val="en-US"/>
                              </w:rPr>
                              <w:t>DVSOAPService</w:t>
                            </w:r>
                            <w:proofErr w:type="spellEnd"/>
                            <w:r w:rsidRPr="00761709">
                              <w:rPr>
                                <w:sz w:val="16"/>
                                <w:szCs w:val="16"/>
                                <w:lang w:val="en-US"/>
                              </w:rPr>
                              <w:t>" /&gt;</w:t>
                            </w:r>
                          </w:p>
                          <w:p w14:paraId="639E4F9A" w14:textId="77777777" w:rsidR="00643150" w:rsidRPr="00761709" w:rsidRDefault="00643150" w:rsidP="00761709">
                            <w:pPr>
                              <w:rPr>
                                <w:sz w:val="16"/>
                                <w:szCs w:val="16"/>
                                <w:lang w:val="en-US"/>
                              </w:rPr>
                            </w:pPr>
                          </w:p>
                          <w:p w14:paraId="7E15811C" w14:textId="77777777" w:rsidR="00643150" w:rsidRDefault="00643150" w:rsidP="00761709">
                            <w:pPr>
                              <w:rPr>
                                <w:sz w:val="16"/>
                                <w:szCs w:val="16"/>
                                <w:lang w:val="en-US"/>
                              </w:rPr>
                            </w:pPr>
                            <w:r w:rsidRPr="00761709">
                              <w:rPr>
                                <w:sz w:val="16"/>
                                <w:szCs w:val="16"/>
                                <w:lang w:val="en-US"/>
                              </w:rPr>
                              <w:t xml:space="preserve">      &lt;endpoint address="https://preprodservices.crif-online.ch/dvss/DVSOAPServiceV4" </w:t>
                            </w:r>
                            <w:proofErr w:type="spellStart"/>
                            <w:r w:rsidRPr="00761709">
                              <w:rPr>
                                <w:sz w:val="16"/>
                                <w:szCs w:val="16"/>
                                <w:lang w:val="en-US"/>
                              </w:rPr>
                              <w:t>behaviorConfigur</w:t>
                            </w:r>
                            <w:r w:rsidRPr="00761709">
                              <w:rPr>
                                <w:sz w:val="16"/>
                                <w:szCs w:val="16"/>
                                <w:lang w:val="en-US"/>
                              </w:rPr>
                              <w:t>a</w:t>
                            </w:r>
                            <w:r w:rsidRPr="00761709">
                              <w:rPr>
                                <w:sz w:val="16"/>
                                <w:szCs w:val="16"/>
                                <w:lang w:val="en-US"/>
                              </w:rPr>
                              <w:t>tion</w:t>
                            </w:r>
                            <w:proofErr w:type="spellEnd"/>
                            <w:r w:rsidRPr="00761709">
                              <w:rPr>
                                <w:sz w:val="16"/>
                                <w:szCs w:val="16"/>
                                <w:lang w:val="en-US"/>
                              </w:rPr>
                              <w:t>="</w:t>
                            </w:r>
                            <w:proofErr w:type="spellStart"/>
                            <w:r w:rsidRPr="00761709">
                              <w:rPr>
                                <w:sz w:val="16"/>
                                <w:szCs w:val="16"/>
                                <w:lang w:val="en-US"/>
                              </w:rPr>
                              <w:t>myCertEndpointBehavior</w:t>
                            </w:r>
                            <w:proofErr w:type="spellEnd"/>
                            <w:r w:rsidRPr="00761709">
                              <w:rPr>
                                <w:sz w:val="16"/>
                                <w:szCs w:val="16"/>
                                <w:lang w:val="en-US"/>
                              </w:rPr>
                              <w:t>"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bindingConfiguration</w:t>
                            </w:r>
                            <w:proofErr w:type="spellEnd"/>
                            <w:r w:rsidRPr="00761709">
                              <w:rPr>
                                <w:sz w:val="16"/>
                                <w:szCs w:val="16"/>
                                <w:lang w:val="en-US"/>
                              </w:rPr>
                              <w:t>="DVSOAPServiceV4SoapBinding" co</w:t>
                            </w:r>
                            <w:r w:rsidRPr="00761709">
                              <w:rPr>
                                <w:sz w:val="16"/>
                                <w:szCs w:val="16"/>
                                <w:lang w:val="en-US"/>
                              </w:rPr>
                              <w:t>n</w:t>
                            </w:r>
                            <w:r w:rsidRPr="00761709">
                              <w:rPr>
                                <w:sz w:val="16"/>
                                <w:szCs w:val="16"/>
                                <w:lang w:val="en-US"/>
                              </w:rPr>
                              <w:t>tract="DAO.Auskunft.DeltavistaRef.DVSoapServiceV4" name="DVSOAPServiceV4" /&gt;</w:t>
                            </w:r>
                          </w:p>
                          <w:p w14:paraId="4B60AFEB" w14:textId="77777777" w:rsidR="00643150" w:rsidRPr="00761709" w:rsidRDefault="00643150" w:rsidP="00761709">
                            <w:pPr>
                              <w:rPr>
                                <w:sz w:val="16"/>
                                <w:szCs w:val="16"/>
                                <w:lang w:val="en-US"/>
                              </w:rPr>
                            </w:pPr>
                          </w:p>
                          <w:p w14:paraId="1A0710BA" w14:textId="77777777" w:rsidR="00643150" w:rsidRDefault="00643150" w:rsidP="00761709">
                            <w:pPr>
                              <w:rPr>
                                <w:sz w:val="16"/>
                                <w:szCs w:val="16"/>
                                <w:lang w:val="en-US"/>
                              </w:rPr>
                            </w:pPr>
                            <w:r w:rsidRPr="00761709">
                              <w:rPr>
                                <w:sz w:val="16"/>
                                <w:szCs w:val="16"/>
                                <w:lang w:val="en-US"/>
                              </w:rPr>
                              <w:t xml:space="preserve">      &lt;endpoint address="https://chw20026946.ch.ad.hedani.net/</w:t>
                            </w:r>
                            <w:proofErr w:type="spellStart"/>
                            <w:r w:rsidRPr="00761709">
                              <w:rPr>
                                <w:sz w:val="16"/>
                                <w:szCs w:val="16"/>
                                <w:lang w:val="en-US"/>
                              </w:rPr>
                              <w:t>SimpleService</w:t>
                            </w:r>
                            <w:proofErr w:type="spellEnd"/>
                            <w:r w:rsidRPr="00761709">
                              <w:rPr>
                                <w:sz w:val="16"/>
                                <w:szCs w:val="16"/>
                                <w:lang w:val="en-US"/>
                              </w:rPr>
                              <w:t>" binding="</w:t>
                            </w:r>
                            <w:proofErr w:type="spellStart"/>
                            <w:r w:rsidRPr="00761709">
                              <w:rPr>
                                <w:sz w:val="16"/>
                                <w:szCs w:val="16"/>
                                <w:lang w:val="en-US"/>
                              </w:rPr>
                              <w:t>basicHttpBinding</w:t>
                            </w:r>
                            <w:proofErr w:type="spellEnd"/>
                            <w:r w:rsidRPr="00761709">
                              <w:rPr>
                                <w:sz w:val="16"/>
                                <w:szCs w:val="16"/>
                                <w:lang w:val="en-US"/>
                              </w:rPr>
                              <w:t xml:space="preserve">" </w:t>
                            </w:r>
                            <w:proofErr w:type="spellStart"/>
                            <w:r w:rsidRPr="00761709">
                              <w:rPr>
                                <w:sz w:val="16"/>
                                <w:szCs w:val="16"/>
                                <w:lang w:val="en-US"/>
                              </w:rPr>
                              <w:t>bindingConfigur</w:t>
                            </w:r>
                            <w:r w:rsidRPr="00761709">
                              <w:rPr>
                                <w:sz w:val="16"/>
                                <w:szCs w:val="16"/>
                                <w:lang w:val="en-US"/>
                              </w:rPr>
                              <w:t>a</w:t>
                            </w:r>
                            <w:r w:rsidRPr="00761709">
                              <w:rPr>
                                <w:sz w:val="16"/>
                                <w:szCs w:val="16"/>
                                <w:lang w:val="en-US"/>
                              </w:rPr>
                              <w:t>tion</w:t>
                            </w:r>
                            <w:proofErr w:type="spellEnd"/>
                            <w:r w:rsidRPr="00761709">
                              <w:rPr>
                                <w:sz w:val="16"/>
                                <w:szCs w:val="16"/>
                                <w:lang w:val="en-US"/>
                              </w:rPr>
                              <w:t>="</w:t>
                            </w:r>
                            <w:proofErr w:type="spellStart"/>
                            <w:r w:rsidRPr="00761709">
                              <w:rPr>
                                <w:sz w:val="16"/>
                                <w:szCs w:val="16"/>
                                <w:lang w:val="en-US"/>
                              </w:rPr>
                              <w:t>StreamBinding</w:t>
                            </w:r>
                            <w:proofErr w:type="spellEnd"/>
                            <w:r w:rsidRPr="00761709">
                              <w:rPr>
                                <w:sz w:val="16"/>
                                <w:szCs w:val="16"/>
                                <w:lang w:val="en-US"/>
                              </w:rPr>
                              <w:t>" contract="DAO.Auskunft.RISKEWBS1Ref.ICicService" name="RISKEWBS1" /&gt;</w:t>
                            </w:r>
                          </w:p>
                          <w:p w14:paraId="5749B691" w14:textId="77777777" w:rsidR="00643150" w:rsidRPr="00761709" w:rsidRDefault="00643150" w:rsidP="00761709">
                            <w:pPr>
                              <w:rPr>
                                <w:sz w:val="16"/>
                                <w:szCs w:val="16"/>
                                <w:lang w:val="en-US"/>
                              </w:rPr>
                            </w:pPr>
                          </w:p>
                          <w:p w14:paraId="1C19654C" w14:textId="77777777" w:rsidR="00643150" w:rsidRPr="00761709" w:rsidRDefault="00643150" w:rsidP="00761709">
                            <w:pPr>
                              <w:rPr>
                                <w:sz w:val="16"/>
                                <w:szCs w:val="16"/>
                                <w:lang w:val="en-US"/>
                              </w:rPr>
                            </w:pPr>
                            <w:r w:rsidRPr="00761709">
                              <w:rPr>
                                <w:sz w:val="16"/>
                                <w:szCs w:val="16"/>
                                <w:lang w:val="en-US"/>
                              </w:rPr>
                              <w:tab/>
                              <w:t xml:space="preserve">  &lt;endpoint address="https://chw20026948.ch.ad.hedani.net/IBANKernel/IBANKernel.svc" binding="</w:t>
                            </w:r>
                            <w:proofErr w:type="spellStart"/>
                            <w:r w:rsidRPr="00761709">
                              <w:rPr>
                                <w:sz w:val="16"/>
                                <w:szCs w:val="16"/>
                                <w:lang w:val="en-US"/>
                              </w:rPr>
                              <w:t>wsHttpBinding</w:t>
                            </w:r>
                            <w:proofErr w:type="spellEnd"/>
                            <w:r w:rsidRPr="00761709">
                              <w:rPr>
                                <w:sz w:val="16"/>
                                <w:szCs w:val="16"/>
                                <w:lang w:val="en-US"/>
                              </w:rPr>
                              <w:t xml:space="preserve">" </w:t>
                            </w:r>
                            <w:proofErr w:type="spellStart"/>
                            <w:r w:rsidRPr="00761709">
                              <w:rPr>
                                <w:sz w:val="16"/>
                                <w:szCs w:val="16"/>
                                <w:lang w:val="en-US"/>
                              </w:rPr>
                              <w:t>bin</w:t>
                            </w:r>
                            <w:r w:rsidRPr="00761709">
                              <w:rPr>
                                <w:sz w:val="16"/>
                                <w:szCs w:val="16"/>
                                <w:lang w:val="en-US"/>
                              </w:rPr>
                              <w:t>d</w:t>
                            </w:r>
                            <w:r w:rsidRPr="00761709">
                              <w:rPr>
                                <w:sz w:val="16"/>
                                <w:szCs w:val="16"/>
                                <w:lang w:val="en-US"/>
                              </w:rPr>
                              <w:t>ingConfiguration</w:t>
                            </w:r>
                            <w:proofErr w:type="spellEnd"/>
                            <w:r w:rsidRPr="00761709">
                              <w:rPr>
                                <w:sz w:val="16"/>
                                <w:szCs w:val="16"/>
                                <w:lang w:val="en-US"/>
                              </w:rPr>
                              <w:t>="</w:t>
                            </w:r>
                            <w:proofErr w:type="spellStart"/>
                            <w:r w:rsidRPr="00761709">
                              <w:rPr>
                                <w:sz w:val="16"/>
                                <w:szCs w:val="16"/>
                                <w:lang w:val="en-US"/>
                              </w:rPr>
                              <w:t>myWsHttpBinding</w:t>
                            </w:r>
                            <w:proofErr w:type="spellEnd"/>
                            <w:r w:rsidRPr="00761709">
                              <w:rPr>
                                <w:sz w:val="16"/>
                                <w:szCs w:val="16"/>
                                <w:lang w:val="en-US"/>
                              </w:rPr>
                              <w:t>" contract="</w:t>
                            </w:r>
                            <w:proofErr w:type="spellStart"/>
                            <w:r w:rsidRPr="00761709">
                              <w:rPr>
                                <w:sz w:val="16"/>
                                <w:szCs w:val="16"/>
                                <w:lang w:val="en-US"/>
                              </w:rPr>
                              <w:t>IBANService.IBANKernel</w:t>
                            </w:r>
                            <w:proofErr w:type="spellEnd"/>
                            <w:r w:rsidRPr="00761709">
                              <w:rPr>
                                <w:sz w:val="16"/>
                                <w:szCs w:val="16"/>
                                <w:lang w:val="en-US"/>
                              </w:rPr>
                              <w:t>" name="</w:t>
                            </w:r>
                            <w:proofErr w:type="spellStart"/>
                            <w:r w:rsidRPr="00761709">
                              <w:rPr>
                                <w:sz w:val="16"/>
                                <w:szCs w:val="16"/>
                                <w:lang w:val="en-US"/>
                              </w:rPr>
                              <w:t>IBANKernelBinding</w:t>
                            </w:r>
                            <w:proofErr w:type="spellEnd"/>
                            <w:r w:rsidRPr="00761709">
                              <w:rPr>
                                <w:sz w:val="16"/>
                                <w:szCs w:val="16"/>
                                <w:lang w:val="en-US"/>
                              </w:rPr>
                              <w:t>" /&gt;</w:t>
                            </w:r>
                          </w:p>
                          <w:p w14:paraId="0FCACFF8" w14:textId="154FD128" w:rsidR="00643150" w:rsidRPr="00761709" w:rsidRDefault="00643150" w:rsidP="00761709">
                            <w:pPr>
                              <w:rPr>
                                <w:sz w:val="16"/>
                                <w:szCs w:val="16"/>
                              </w:rPr>
                            </w:pPr>
                            <w:r w:rsidRPr="00761709">
                              <w:rPr>
                                <w:sz w:val="16"/>
                                <w:szCs w:val="16"/>
                                <w:lang w:val="en-US"/>
                              </w:rPr>
                              <w:t xml:space="preserve">    </w:t>
                            </w:r>
                            <w:r w:rsidRPr="00761709">
                              <w:rPr>
                                <w:sz w:val="16"/>
                                <w:szCs w:val="16"/>
                              </w:rPr>
                              <w:t>&lt;/</w:t>
                            </w:r>
                            <w:proofErr w:type="spellStart"/>
                            <w:r w:rsidRPr="00761709">
                              <w:rPr>
                                <w:sz w:val="16"/>
                                <w:szCs w:val="16"/>
                              </w:rPr>
                              <w:t>client</w:t>
                            </w:r>
                            <w:proofErr w:type="spellEnd"/>
                            <w:r w:rsidRPr="00761709">
                              <w:rPr>
                                <w:sz w:val="16"/>
                                <w:szCs w:val="16"/>
                              </w:rPr>
                              <w:t>&gt;</w:t>
                            </w:r>
                          </w:p>
                          <w:p w14:paraId="72991E47" w14:textId="77777777" w:rsidR="00643150" w:rsidRPr="00981558" w:rsidRDefault="00643150" w:rsidP="00761709"/>
                          <w:p w14:paraId="772B8B0B" w14:textId="77777777" w:rsidR="00643150" w:rsidRPr="00981558" w:rsidRDefault="00643150" w:rsidP="00761709"/>
                          <w:p w14:paraId="5C820B92" w14:textId="77777777" w:rsidR="00643150" w:rsidRPr="00981558" w:rsidRDefault="00643150" w:rsidP="00761709"/>
                          <w:p w14:paraId="0402D382" w14:textId="77777777" w:rsidR="00643150" w:rsidRPr="00981558" w:rsidRDefault="00643150" w:rsidP="00761709"/>
                          <w:p w14:paraId="7B78D22D" w14:textId="77777777" w:rsidR="00643150" w:rsidRPr="00981558" w:rsidRDefault="00643150" w:rsidP="00761709"/>
                          <w:p w14:paraId="65241224" w14:textId="77777777" w:rsidR="00643150" w:rsidRPr="00981558" w:rsidRDefault="00643150" w:rsidP="00761709"/>
                          <w:p w14:paraId="33D8CA6B" w14:textId="77777777" w:rsidR="00643150" w:rsidRPr="00981558" w:rsidRDefault="00643150" w:rsidP="00761709"/>
                          <w:p w14:paraId="1EDA2E75" w14:textId="77777777" w:rsidR="00643150" w:rsidRPr="00981558" w:rsidRDefault="00643150" w:rsidP="00761709"/>
                          <w:p w14:paraId="33351233" w14:textId="77777777" w:rsidR="00643150" w:rsidRPr="00981558" w:rsidRDefault="00643150" w:rsidP="00761709"/>
                          <w:p w14:paraId="16080440" w14:textId="77777777" w:rsidR="00643150" w:rsidRPr="00981558" w:rsidRDefault="00643150" w:rsidP="00761709"/>
                          <w:p w14:paraId="4C97B6EF" w14:textId="77777777" w:rsidR="00643150" w:rsidRPr="00981558" w:rsidRDefault="00643150" w:rsidP="00761709"/>
                          <w:p w14:paraId="7351C4B0" w14:textId="77777777" w:rsidR="00643150" w:rsidRPr="00981558" w:rsidRDefault="00643150" w:rsidP="00761709"/>
                          <w:p w14:paraId="22F39A49" w14:textId="77777777" w:rsidR="00643150" w:rsidRPr="00981558" w:rsidRDefault="00643150" w:rsidP="00761709"/>
                          <w:p w14:paraId="7672B038" w14:textId="77777777" w:rsidR="00643150" w:rsidRPr="00981558" w:rsidRDefault="00643150" w:rsidP="00761709"/>
                          <w:p w14:paraId="28DF3C0C" w14:textId="77777777" w:rsidR="00643150" w:rsidRPr="00981558" w:rsidRDefault="00643150" w:rsidP="00761709"/>
                          <w:p w14:paraId="170F5AD3" w14:textId="77777777" w:rsidR="00643150" w:rsidRPr="00981558" w:rsidRDefault="00643150" w:rsidP="00761709"/>
                          <w:p w14:paraId="431C088D" w14:textId="77777777" w:rsidR="00643150" w:rsidRPr="00981558" w:rsidRDefault="00643150" w:rsidP="00761709"/>
                          <w:p w14:paraId="2580D008" w14:textId="77777777" w:rsidR="00643150" w:rsidRPr="00981558" w:rsidRDefault="00643150" w:rsidP="00761709"/>
                          <w:p w14:paraId="59B98F55" w14:textId="77777777" w:rsidR="00643150" w:rsidRPr="00981558" w:rsidRDefault="00643150" w:rsidP="00761709"/>
                          <w:p w14:paraId="3EBC9435" w14:textId="77777777" w:rsidR="00643150" w:rsidRPr="00981558" w:rsidRDefault="00643150" w:rsidP="00761709"/>
                          <w:p w14:paraId="638E9768" w14:textId="77777777" w:rsidR="00643150" w:rsidRPr="00981558" w:rsidRDefault="00643150" w:rsidP="00761709"/>
                          <w:p w14:paraId="70536F08" w14:textId="77777777" w:rsidR="00643150" w:rsidRPr="00981558" w:rsidRDefault="00643150" w:rsidP="00761709"/>
                          <w:p w14:paraId="4BD78895" w14:textId="77777777" w:rsidR="00643150" w:rsidRPr="00981558" w:rsidRDefault="00643150" w:rsidP="00761709"/>
                          <w:p w14:paraId="269F8D94" w14:textId="77777777" w:rsidR="00643150" w:rsidRPr="00981558" w:rsidRDefault="00643150" w:rsidP="00761709"/>
                          <w:p w14:paraId="52072B40" w14:textId="77777777" w:rsidR="00643150" w:rsidRPr="00981558" w:rsidRDefault="00643150" w:rsidP="00761709"/>
                          <w:p w14:paraId="781310D6" w14:textId="77777777" w:rsidR="00643150" w:rsidRPr="00981558" w:rsidRDefault="00643150" w:rsidP="00761709"/>
                          <w:p w14:paraId="0E79D2BD" w14:textId="77777777" w:rsidR="00643150" w:rsidRPr="00981558" w:rsidRDefault="00643150" w:rsidP="00761709"/>
                          <w:p w14:paraId="72964CD6" w14:textId="77777777" w:rsidR="00643150" w:rsidRPr="00981558" w:rsidRDefault="00643150" w:rsidP="00761709"/>
                          <w:p w14:paraId="0B0EA615" w14:textId="77777777" w:rsidR="00643150" w:rsidRPr="00981558" w:rsidRDefault="00643150" w:rsidP="00761709"/>
                          <w:p w14:paraId="4C061C2A" w14:textId="77777777" w:rsidR="00643150" w:rsidRPr="00981558" w:rsidRDefault="00643150" w:rsidP="00761709"/>
                          <w:p w14:paraId="21735B5D" w14:textId="77777777" w:rsidR="00643150" w:rsidRPr="00981558" w:rsidRDefault="00643150" w:rsidP="00761709"/>
                          <w:p w14:paraId="6184CC09" w14:textId="77777777" w:rsidR="00643150" w:rsidRPr="00981558" w:rsidRDefault="00643150" w:rsidP="00761709"/>
                        </w:txbxContent>
                      </wps:txbx>
                      <wps:bodyPr rot="0" vert="horz" wrap="square" lIns="91440" tIns="45720" rIns="91440" bIns="45720" anchor="t" anchorCtr="0" upright="1">
                        <a:noAutofit/>
                      </wps:bodyPr>
                    </wps:wsp>
                  </a:graphicData>
                </a:graphic>
              </wp:inline>
            </w:drawing>
          </mc:Choice>
          <mc:Fallback>
            <w:pict>
              <v:shape id="Textfeld 25" o:spid="_x0000_s1030" type="#_x0000_t202" style="width:465.7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" fillcolor="#dbe5f1" strokecolor="#95b3d7">
                <v:textbox>
                  <w:txbxContent>
                    <w:p w14:paraId="6649BD54" w14:textId="77777777" w:rsidR="00643150" w:rsidRPr="00761709" w:rsidRDefault="00643150" w:rsidP="00761709">
                      <w:pPr>
                        <w:rPr>
                          <w:sz w:val="16"/>
                          <w:szCs w:val="16"/>
                          <w:lang w:val="en-US"/>
                        </w:rPr>
                      </w:pPr>
                      <w:r w:rsidRPr="00761709">
                        <w:rPr>
                          <w:sz w:val="16"/>
                          <w:szCs w:val="16"/>
                          <w:lang w:val="en-US"/>
                        </w:rPr>
                        <w:t>&lt;</w:t>
                      </w:r>
                      <w:proofErr w:type="gramStart"/>
                      <w:r w:rsidRPr="00761709">
                        <w:rPr>
                          <w:sz w:val="16"/>
                          <w:szCs w:val="16"/>
                          <w:lang w:val="en-US"/>
                        </w:rPr>
                        <w:t>client</w:t>
                      </w:r>
                      <w:proofErr w:type="gramEnd"/>
                      <w:r w:rsidRPr="00761709">
                        <w:rPr>
                          <w:sz w:val="16"/>
                          <w:szCs w:val="16"/>
                          <w:lang w:val="en-US"/>
                        </w:rPr>
                        <w:t>&gt;</w:t>
                      </w:r>
                    </w:p>
                    <w:p w14:paraId="35F11B01" w14:textId="77777777" w:rsidR="00643150" w:rsidRDefault="00643150" w:rsidP="00761709">
                      <w:pPr>
                        <w:rPr>
                          <w:sz w:val="16"/>
                          <w:szCs w:val="16"/>
                          <w:lang w:val="en-US"/>
                        </w:rPr>
                      </w:pPr>
                      <w:r w:rsidRPr="00761709">
                        <w:rPr>
                          <w:sz w:val="16"/>
                          <w:szCs w:val="16"/>
                          <w:lang w:val="en-US"/>
                        </w:rPr>
                        <w:t xml:space="preserve">      &lt;endpoint address="http://webservices.eurotaxglass.com/webservices/forecast.wsa" binding="basicHttpBinding" bindingConfigur</w:t>
                      </w:r>
                      <w:r w:rsidRPr="00761709">
                        <w:rPr>
                          <w:sz w:val="16"/>
                          <w:szCs w:val="16"/>
                          <w:lang w:val="en-US"/>
                        </w:rPr>
                        <w:t>a</w:t>
                      </w:r>
                      <w:r w:rsidRPr="00761709">
                        <w:rPr>
                          <w:sz w:val="16"/>
                          <w:szCs w:val="16"/>
                          <w:lang w:val="en-US"/>
                        </w:rPr>
                        <w:t>tion="ForecastBindingRPC" contract="DAO.Auskunft.EurotaxRef.ForecastPortRPC" name="ForecastPortRPC" /&gt;</w:t>
                      </w:r>
                    </w:p>
                    <w:p w14:paraId="32179604" w14:textId="77777777" w:rsidR="00643150" w:rsidRPr="00761709" w:rsidRDefault="00643150" w:rsidP="00761709">
                      <w:pPr>
                        <w:rPr>
                          <w:sz w:val="16"/>
                          <w:szCs w:val="16"/>
                          <w:lang w:val="en-US"/>
                        </w:rPr>
                      </w:pPr>
                    </w:p>
                    <w:p w14:paraId="7DA5C6E2" w14:textId="77777777" w:rsidR="00643150" w:rsidRPr="00761709" w:rsidRDefault="00643150" w:rsidP="00761709">
                      <w:pPr>
                        <w:rPr>
                          <w:sz w:val="16"/>
                          <w:szCs w:val="16"/>
                          <w:lang w:val="en-US"/>
                        </w:rPr>
                      </w:pPr>
                      <w:r w:rsidRPr="00761709">
                        <w:rPr>
                          <w:sz w:val="16"/>
                          <w:szCs w:val="16"/>
                          <w:lang w:val="en-US"/>
                        </w:rPr>
                        <w:t xml:space="preserve">      &lt;endpoint address="http://webservices.eurotaxglass.com/webservices/forecast.wsa" binding="basicHttpBinding" bindingConfigur</w:t>
                      </w:r>
                      <w:r w:rsidRPr="00761709">
                        <w:rPr>
                          <w:sz w:val="16"/>
                          <w:szCs w:val="16"/>
                          <w:lang w:val="en-US"/>
                        </w:rPr>
                        <w:t>a</w:t>
                      </w:r>
                      <w:r w:rsidRPr="00761709">
                        <w:rPr>
                          <w:sz w:val="16"/>
                          <w:szCs w:val="16"/>
                          <w:lang w:val="en-US"/>
                        </w:rPr>
                        <w:t>tion="ForecastBindingDoc" contract="DAO.Auskunft.EurotaxRef.ForecastPortDocument" name="ForecastPortDoc" /&gt;</w:t>
                      </w:r>
                    </w:p>
                    <w:p w14:paraId="4DE2F0EB" w14:textId="77777777" w:rsidR="00643150" w:rsidRPr="00761709" w:rsidRDefault="00643150" w:rsidP="00761709">
                      <w:pPr>
                        <w:rPr>
                          <w:sz w:val="16"/>
                          <w:szCs w:val="16"/>
                          <w:lang w:val="en-US"/>
                        </w:rPr>
                      </w:pPr>
                    </w:p>
                    <w:p w14:paraId="5BCBBDEB" w14:textId="77777777" w:rsidR="00643150" w:rsidRDefault="00643150" w:rsidP="00761709">
                      <w:pPr>
                        <w:rPr>
                          <w:sz w:val="16"/>
                          <w:szCs w:val="16"/>
                          <w:lang w:val="en-US"/>
                        </w:rPr>
                      </w:pPr>
                      <w:r w:rsidRPr="00761709">
                        <w:rPr>
                          <w:sz w:val="16"/>
                          <w:szCs w:val="16"/>
                          <w:lang w:val="en-US"/>
                        </w:rPr>
                        <w:t xml:space="preserve">      &lt;endpoint address="http://webservices.eurotaxglass.com/webservices/Valuation.wsa" binding="basicHttpBinding" bindingConfigur</w:t>
                      </w:r>
                      <w:r w:rsidRPr="00761709">
                        <w:rPr>
                          <w:sz w:val="16"/>
                          <w:szCs w:val="16"/>
                          <w:lang w:val="en-US"/>
                        </w:rPr>
                        <w:t>a</w:t>
                      </w:r>
                      <w:r w:rsidRPr="00761709">
                        <w:rPr>
                          <w:sz w:val="16"/>
                          <w:szCs w:val="16"/>
                          <w:lang w:val="en-US"/>
                        </w:rPr>
                        <w:t>tion="ValuationBinding" contract="DAO.Auskunft.EurotaxValuationRef.ValuationSoapPort" name="ValuationService" /&gt;</w:t>
                      </w:r>
                    </w:p>
                    <w:p w14:paraId="16413C91" w14:textId="77777777" w:rsidR="00643150" w:rsidRPr="00761709" w:rsidRDefault="00643150" w:rsidP="00761709">
                      <w:pPr>
                        <w:rPr>
                          <w:sz w:val="16"/>
                          <w:szCs w:val="16"/>
                          <w:lang w:val="en-US"/>
                        </w:rPr>
                      </w:pPr>
                    </w:p>
                    <w:p w14:paraId="3241B6EA" w14:textId="77777777" w:rsidR="00643150" w:rsidRDefault="00643150" w:rsidP="00761709">
                      <w:pPr>
                        <w:rPr>
                          <w:sz w:val="16"/>
                          <w:szCs w:val="16"/>
                          <w:lang w:val="en-US"/>
                        </w:rPr>
                      </w:pPr>
                      <w:r w:rsidRPr="00761709">
                        <w:rPr>
                          <w:sz w:val="16"/>
                          <w:szCs w:val="16"/>
                          <w:lang w:val="en-US"/>
                        </w:rPr>
                        <w:tab/>
                        <w:t xml:space="preserve">  &lt;endpoint address="https://chw20026948.ch.ad.hedani.net:8443/strategyone/S1Public" binding="basicHttpBinding" bin</w:t>
                      </w:r>
                      <w:r w:rsidRPr="00761709">
                        <w:rPr>
                          <w:sz w:val="16"/>
                          <w:szCs w:val="16"/>
                          <w:lang w:val="en-US"/>
                        </w:rPr>
                        <w:t>d</w:t>
                      </w:r>
                      <w:r w:rsidRPr="00761709">
                        <w:rPr>
                          <w:sz w:val="16"/>
                          <w:szCs w:val="16"/>
                          <w:lang w:val="en-US"/>
                        </w:rPr>
                        <w:t>ingConfiguration="S1PublicServicePortBinding" contract="DAO.Auskunft.DecisionEngineRef.S1Public" name="S1PublicServicePort" /&gt;</w:t>
                      </w:r>
                    </w:p>
                    <w:p w14:paraId="5FBD4E4E" w14:textId="77777777" w:rsidR="00643150" w:rsidRPr="00761709" w:rsidRDefault="00643150" w:rsidP="00761709">
                      <w:pPr>
                        <w:rPr>
                          <w:sz w:val="16"/>
                          <w:szCs w:val="16"/>
                          <w:lang w:val="en-US"/>
                        </w:rPr>
                      </w:pPr>
                    </w:p>
                    <w:p w14:paraId="1E1300FB" w14:textId="77777777" w:rsidR="00643150" w:rsidRDefault="00643150" w:rsidP="00761709">
                      <w:pPr>
                        <w:rPr>
                          <w:sz w:val="16"/>
                          <w:szCs w:val="16"/>
                          <w:lang w:val="en-US"/>
                        </w:rPr>
                      </w:pPr>
                      <w:r w:rsidRPr="00761709">
                        <w:rPr>
                          <w:sz w:val="16"/>
                          <w:szCs w:val="16"/>
                          <w:lang w:val="en-US"/>
                        </w:rPr>
                        <w:t xml:space="preserve">      &lt;endpoint address="https://chw20026948.ch.ad.hedani.net/KREMOWebService/Service.asmx" binding="basicHttpBinding" bin</w:t>
                      </w:r>
                      <w:r w:rsidRPr="00761709">
                        <w:rPr>
                          <w:sz w:val="16"/>
                          <w:szCs w:val="16"/>
                          <w:lang w:val="en-US"/>
                        </w:rPr>
                        <w:t>d</w:t>
                      </w:r>
                      <w:r w:rsidRPr="00761709">
                        <w:rPr>
                          <w:sz w:val="16"/>
                          <w:szCs w:val="16"/>
                          <w:lang w:val="en-US"/>
                        </w:rPr>
                        <w:t>ingConfiguration="ServiceSoap" contract="DAO.Auskunft.KREMORef.ServiceSoap" name="ServiceSoap" /&gt;</w:t>
                      </w:r>
                    </w:p>
                    <w:p w14:paraId="7C71F90C" w14:textId="77777777" w:rsidR="00643150" w:rsidRPr="00761709" w:rsidRDefault="00643150" w:rsidP="00761709">
                      <w:pPr>
                        <w:rPr>
                          <w:sz w:val="16"/>
                          <w:szCs w:val="16"/>
                          <w:lang w:val="en-US"/>
                        </w:rPr>
                      </w:pPr>
                    </w:p>
                    <w:p w14:paraId="3B6C4515" w14:textId="77777777" w:rsidR="00643150" w:rsidRDefault="00643150" w:rsidP="00761709">
                      <w:pPr>
                        <w:rPr>
                          <w:sz w:val="16"/>
                          <w:szCs w:val="16"/>
                          <w:lang w:val="en-US"/>
                        </w:rPr>
                      </w:pPr>
                      <w:r w:rsidRPr="00761709">
                        <w:rPr>
                          <w:sz w:val="16"/>
                          <w:szCs w:val="16"/>
                          <w:lang w:val="en-US"/>
                        </w:rPr>
                        <w:tab/>
                        <w:t xml:space="preserve">  &lt;endpoint address="https://preprodservices.crif-online.ch/ZEKBatch/ZekBatchServiceAnonymous" behaviorConfigur</w:t>
                      </w:r>
                      <w:r w:rsidRPr="00761709">
                        <w:rPr>
                          <w:sz w:val="16"/>
                          <w:szCs w:val="16"/>
                          <w:lang w:val="en-US"/>
                        </w:rPr>
                        <w:t>a</w:t>
                      </w:r>
                      <w:r w:rsidRPr="00761709">
                        <w:rPr>
                          <w:sz w:val="16"/>
                          <w:szCs w:val="16"/>
                          <w:lang w:val="en-US"/>
                        </w:rPr>
                        <w:t>tion="myCertEndpointBehavior" binding="basicHttpBinding" bindingConfiguration="ZEKBatchTransactionServiceSoapBinding" co</w:t>
                      </w:r>
                      <w:r w:rsidRPr="00761709">
                        <w:rPr>
                          <w:sz w:val="16"/>
                          <w:szCs w:val="16"/>
                          <w:lang w:val="en-US"/>
                        </w:rPr>
                        <w:t>n</w:t>
                      </w:r>
                      <w:r w:rsidRPr="00761709">
                        <w:rPr>
                          <w:sz w:val="16"/>
                          <w:szCs w:val="16"/>
                          <w:lang w:val="en-US"/>
                        </w:rPr>
                        <w:t>tract="DAO.Auskunft.ZEKBatchRef.ZEKBatchService" name="ZEKBatchTransactionService"/&gt;</w:t>
                      </w:r>
                    </w:p>
                    <w:p w14:paraId="5A196C15" w14:textId="43A31CE8" w:rsidR="00643150" w:rsidRPr="00761709" w:rsidRDefault="00643150" w:rsidP="00761709">
                      <w:pPr>
                        <w:rPr>
                          <w:sz w:val="16"/>
                          <w:szCs w:val="16"/>
                          <w:lang w:val="en-US"/>
                        </w:rPr>
                      </w:pPr>
                      <w:r w:rsidRPr="00761709">
                        <w:rPr>
                          <w:sz w:val="16"/>
                          <w:szCs w:val="16"/>
                          <w:lang w:val="en-US"/>
                        </w:rPr>
                        <w:tab/>
                        <w:t xml:space="preserve">  </w:t>
                      </w:r>
                    </w:p>
                    <w:p w14:paraId="6398C7CC" w14:textId="77777777" w:rsidR="00643150" w:rsidRDefault="00643150" w:rsidP="00761709">
                      <w:pPr>
                        <w:rPr>
                          <w:sz w:val="16"/>
                          <w:szCs w:val="16"/>
                          <w:lang w:val="en-US"/>
                        </w:rPr>
                      </w:pPr>
                      <w:r w:rsidRPr="00761709">
                        <w:rPr>
                          <w:sz w:val="16"/>
                          <w:szCs w:val="16"/>
                          <w:lang w:val="en-US"/>
                        </w:rPr>
                        <w:tab/>
                        <w:t xml:space="preserve">  &lt;endpoint address="https://preprodservices.crif-online.ch/ZEKsoap/ZEKTransactionServiceAnonymousV3" behaviorConfig</w:t>
                      </w:r>
                      <w:r w:rsidRPr="00761709">
                        <w:rPr>
                          <w:sz w:val="16"/>
                          <w:szCs w:val="16"/>
                          <w:lang w:val="en-US"/>
                        </w:rPr>
                        <w:t>u</w:t>
                      </w:r>
                      <w:r w:rsidRPr="00761709">
                        <w:rPr>
                          <w:sz w:val="16"/>
                          <w:szCs w:val="16"/>
                          <w:lang w:val="en-US"/>
                        </w:rPr>
                        <w:t>ration="myCertEndpointBehavior" binding="basicHttpBinding" bindingConfiguration="ZEKTransactionServiceSoapBinding" co</w:t>
                      </w:r>
                      <w:r w:rsidRPr="00761709">
                        <w:rPr>
                          <w:sz w:val="16"/>
                          <w:szCs w:val="16"/>
                          <w:lang w:val="en-US"/>
                        </w:rPr>
                        <w:t>n</w:t>
                      </w:r>
                      <w:r w:rsidRPr="00761709">
                        <w:rPr>
                          <w:sz w:val="16"/>
                          <w:szCs w:val="16"/>
                          <w:lang w:val="en-US"/>
                        </w:rPr>
                        <w:t>tract="DAO.Auskunft.ZEKRef.ZEKService" name="ZEKTransactionService" /</w:t>
                      </w:r>
                    </w:p>
                    <w:p w14:paraId="1C5445BC" w14:textId="7735BCF1" w:rsidR="00643150" w:rsidRPr="00761709" w:rsidRDefault="00643150" w:rsidP="00761709">
                      <w:pPr>
                        <w:rPr>
                          <w:sz w:val="16"/>
                          <w:szCs w:val="16"/>
                          <w:lang w:val="en-US"/>
                        </w:rPr>
                      </w:pPr>
                      <w:r w:rsidRPr="00761709">
                        <w:rPr>
                          <w:sz w:val="16"/>
                          <w:szCs w:val="16"/>
                          <w:lang w:val="en-US"/>
                        </w:rPr>
                        <w:t>&gt;</w:t>
                      </w:r>
                    </w:p>
                    <w:p w14:paraId="68040A8C" w14:textId="77777777" w:rsidR="00643150" w:rsidRDefault="00643150" w:rsidP="00761709">
                      <w:pPr>
                        <w:rPr>
                          <w:sz w:val="16"/>
                          <w:szCs w:val="16"/>
                          <w:lang w:val="en-US"/>
                        </w:rPr>
                      </w:pPr>
                      <w:r w:rsidRPr="00761709">
                        <w:rPr>
                          <w:sz w:val="16"/>
                          <w:szCs w:val="16"/>
                          <w:lang w:val="en-US"/>
                        </w:rPr>
                        <w:tab/>
                        <w:t xml:space="preserve">  &lt;endpoint address="https://preprodservices.crif-online.ch/dvss/DVSOAPService" binding="basicHttpBinding" bindingConfi</w:t>
                      </w:r>
                      <w:r w:rsidRPr="00761709">
                        <w:rPr>
                          <w:sz w:val="16"/>
                          <w:szCs w:val="16"/>
                          <w:lang w:val="en-US"/>
                        </w:rPr>
                        <w:t>g</w:t>
                      </w:r>
                      <w:r w:rsidRPr="00761709">
                        <w:rPr>
                          <w:sz w:val="16"/>
                          <w:szCs w:val="16"/>
                          <w:lang w:val="en-US"/>
                        </w:rPr>
                        <w:t>uration="DVSOAPServiceSoapBinding" behaviorConfiguration="myCertEndpointBehavior" co</w:t>
                      </w:r>
                      <w:r w:rsidRPr="00761709">
                        <w:rPr>
                          <w:sz w:val="16"/>
                          <w:szCs w:val="16"/>
                          <w:lang w:val="en-US"/>
                        </w:rPr>
                        <w:t>n</w:t>
                      </w:r>
                      <w:r w:rsidRPr="00761709">
                        <w:rPr>
                          <w:sz w:val="16"/>
                          <w:szCs w:val="16"/>
                          <w:lang w:val="en-US"/>
                        </w:rPr>
                        <w:t>tract="DAO.Auskunft.DeltavistaRef2.DVSoapService" name="DVSOAPService" /&gt;</w:t>
                      </w:r>
                    </w:p>
                    <w:p w14:paraId="639E4F9A" w14:textId="77777777" w:rsidR="00643150" w:rsidRPr="00761709" w:rsidRDefault="00643150" w:rsidP="00761709">
                      <w:pPr>
                        <w:rPr>
                          <w:sz w:val="16"/>
                          <w:szCs w:val="16"/>
                          <w:lang w:val="en-US"/>
                        </w:rPr>
                      </w:pPr>
                    </w:p>
                    <w:p w14:paraId="7E15811C" w14:textId="77777777" w:rsidR="00643150" w:rsidRDefault="00643150" w:rsidP="00761709">
                      <w:pPr>
                        <w:rPr>
                          <w:sz w:val="16"/>
                          <w:szCs w:val="16"/>
                          <w:lang w:val="en-US"/>
                        </w:rPr>
                      </w:pPr>
                      <w:r w:rsidRPr="00761709">
                        <w:rPr>
                          <w:sz w:val="16"/>
                          <w:szCs w:val="16"/>
                          <w:lang w:val="en-US"/>
                        </w:rPr>
                        <w:t xml:space="preserve">      &lt;endpoint address="https://preprodservices.crif-online.ch/dvss/DVSOAPServiceV4" behaviorConfigur</w:t>
                      </w:r>
                      <w:r w:rsidRPr="00761709">
                        <w:rPr>
                          <w:sz w:val="16"/>
                          <w:szCs w:val="16"/>
                          <w:lang w:val="en-US"/>
                        </w:rPr>
                        <w:t>a</w:t>
                      </w:r>
                      <w:r w:rsidRPr="00761709">
                        <w:rPr>
                          <w:sz w:val="16"/>
                          <w:szCs w:val="16"/>
                          <w:lang w:val="en-US"/>
                        </w:rPr>
                        <w:t>tion="myCertEndpointBehavior" binding="basicHttpBinding" bindingConfiguration="DVSOAPServiceV4SoapBinding" co</w:t>
                      </w:r>
                      <w:r w:rsidRPr="00761709">
                        <w:rPr>
                          <w:sz w:val="16"/>
                          <w:szCs w:val="16"/>
                          <w:lang w:val="en-US"/>
                        </w:rPr>
                        <w:t>n</w:t>
                      </w:r>
                      <w:r w:rsidRPr="00761709">
                        <w:rPr>
                          <w:sz w:val="16"/>
                          <w:szCs w:val="16"/>
                          <w:lang w:val="en-US"/>
                        </w:rPr>
                        <w:t>tract="DAO.Auskunft.DeltavistaRef.DVSoapServiceV4" name="DVSOAPServiceV4" /&gt;</w:t>
                      </w:r>
                    </w:p>
                    <w:p w14:paraId="4B60AFEB" w14:textId="77777777" w:rsidR="00643150" w:rsidRPr="00761709" w:rsidRDefault="00643150" w:rsidP="00761709">
                      <w:pPr>
                        <w:rPr>
                          <w:sz w:val="16"/>
                          <w:szCs w:val="16"/>
                          <w:lang w:val="en-US"/>
                        </w:rPr>
                      </w:pPr>
                    </w:p>
                    <w:p w14:paraId="1A0710BA" w14:textId="77777777" w:rsidR="00643150" w:rsidRDefault="00643150" w:rsidP="00761709">
                      <w:pPr>
                        <w:rPr>
                          <w:sz w:val="16"/>
                          <w:szCs w:val="16"/>
                          <w:lang w:val="en-US"/>
                        </w:rPr>
                      </w:pPr>
                      <w:r w:rsidRPr="00761709">
                        <w:rPr>
                          <w:sz w:val="16"/>
                          <w:szCs w:val="16"/>
                          <w:lang w:val="en-US"/>
                        </w:rPr>
                        <w:t xml:space="preserve">      &lt;endpoint address="https://chw20026946.ch.ad.hedani.net/SimpleService" binding="basicHttpBinding" bindingConfigur</w:t>
                      </w:r>
                      <w:r w:rsidRPr="00761709">
                        <w:rPr>
                          <w:sz w:val="16"/>
                          <w:szCs w:val="16"/>
                          <w:lang w:val="en-US"/>
                        </w:rPr>
                        <w:t>a</w:t>
                      </w:r>
                      <w:r w:rsidRPr="00761709">
                        <w:rPr>
                          <w:sz w:val="16"/>
                          <w:szCs w:val="16"/>
                          <w:lang w:val="en-US"/>
                        </w:rPr>
                        <w:t>tion="StreamBinding" contract="DAO.Auskunft.RISKEWBS1Ref.ICicService" name="RISKEWBS1" /&gt;</w:t>
                      </w:r>
                    </w:p>
                    <w:p w14:paraId="5749B691" w14:textId="77777777" w:rsidR="00643150" w:rsidRPr="00761709" w:rsidRDefault="00643150" w:rsidP="00761709">
                      <w:pPr>
                        <w:rPr>
                          <w:sz w:val="16"/>
                          <w:szCs w:val="16"/>
                          <w:lang w:val="en-US"/>
                        </w:rPr>
                      </w:pPr>
                    </w:p>
                    <w:p w14:paraId="1C19654C" w14:textId="77777777" w:rsidR="00643150" w:rsidRPr="00761709" w:rsidRDefault="00643150" w:rsidP="00761709">
                      <w:pPr>
                        <w:rPr>
                          <w:sz w:val="16"/>
                          <w:szCs w:val="16"/>
                          <w:lang w:val="en-US"/>
                        </w:rPr>
                      </w:pPr>
                      <w:r w:rsidRPr="00761709">
                        <w:rPr>
                          <w:sz w:val="16"/>
                          <w:szCs w:val="16"/>
                          <w:lang w:val="en-US"/>
                        </w:rPr>
                        <w:tab/>
                        <w:t xml:space="preserve">  &lt;endpoint address="https://chw20026948.ch.ad.hedani.net/IBANKernel/IBANKernel.svc" binding="wsHttpBinding" bin</w:t>
                      </w:r>
                      <w:r w:rsidRPr="00761709">
                        <w:rPr>
                          <w:sz w:val="16"/>
                          <w:szCs w:val="16"/>
                          <w:lang w:val="en-US"/>
                        </w:rPr>
                        <w:t>d</w:t>
                      </w:r>
                      <w:r w:rsidRPr="00761709">
                        <w:rPr>
                          <w:sz w:val="16"/>
                          <w:szCs w:val="16"/>
                          <w:lang w:val="en-US"/>
                        </w:rPr>
                        <w:t>ingConfiguration="myWsHttpBinding" contract="IBANService.IBANKernel" name="IBANKernelBinding" /&gt;</w:t>
                      </w:r>
                    </w:p>
                    <w:p w14:paraId="0FCACFF8" w14:textId="154FD128" w:rsidR="00643150" w:rsidRPr="00761709" w:rsidRDefault="00643150" w:rsidP="00761709">
                      <w:pPr>
                        <w:rPr>
                          <w:sz w:val="16"/>
                          <w:szCs w:val="16"/>
                        </w:rPr>
                      </w:pPr>
                      <w:r w:rsidRPr="00761709">
                        <w:rPr>
                          <w:sz w:val="16"/>
                          <w:szCs w:val="16"/>
                          <w:lang w:val="en-US"/>
                        </w:rPr>
                        <w:t xml:space="preserve">    </w:t>
                      </w:r>
                      <w:r w:rsidRPr="00761709">
                        <w:rPr>
                          <w:sz w:val="16"/>
                          <w:szCs w:val="16"/>
                        </w:rPr>
                        <w:t>&lt;/client&gt;</w:t>
                      </w:r>
                    </w:p>
                    <w:p w14:paraId="72991E47" w14:textId="77777777" w:rsidR="00643150" w:rsidRPr="00981558" w:rsidRDefault="00643150" w:rsidP="00761709"/>
                    <w:p w14:paraId="772B8B0B" w14:textId="77777777" w:rsidR="00643150" w:rsidRPr="00981558" w:rsidRDefault="00643150" w:rsidP="00761709"/>
                    <w:p w14:paraId="5C820B92" w14:textId="77777777" w:rsidR="00643150" w:rsidRPr="00981558" w:rsidRDefault="00643150" w:rsidP="00761709"/>
                    <w:p w14:paraId="0402D382" w14:textId="77777777" w:rsidR="00643150" w:rsidRPr="00981558" w:rsidRDefault="00643150" w:rsidP="00761709"/>
                    <w:p w14:paraId="7B78D22D" w14:textId="77777777" w:rsidR="00643150" w:rsidRPr="00981558" w:rsidRDefault="00643150" w:rsidP="00761709"/>
                    <w:p w14:paraId="65241224" w14:textId="77777777" w:rsidR="00643150" w:rsidRPr="00981558" w:rsidRDefault="00643150" w:rsidP="00761709"/>
                    <w:p w14:paraId="33D8CA6B" w14:textId="77777777" w:rsidR="00643150" w:rsidRPr="00981558" w:rsidRDefault="00643150" w:rsidP="00761709"/>
                    <w:p w14:paraId="1EDA2E75" w14:textId="77777777" w:rsidR="00643150" w:rsidRPr="00981558" w:rsidRDefault="00643150" w:rsidP="00761709"/>
                    <w:p w14:paraId="33351233" w14:textId="77777777" w:rsidR="00643150" w:rsidRPr="00981558" w:rsidRDefault="00643150" w:rsidP="00761709"/>
                    <w:p w14:paraId="16080440" w14:textId="77777777" w:rsidR="00643150" w:rsidRPr="00981558" w:rsidRDefault="00643150" w:rsidP="00761709"/>
                    <w:p w14:paraId="4C97B6EF" w14:textId="77777777" w:rsidR="00643150" w:rsidRPr="00981558" w:rsidRDefault="00643150" w:rsidP="00761709"/>
                    <w:p w14:paraId="7351C4B0" w14:textId="77777777" w:rsidR="00643150" w:rsidRPr="00981558" w:rsidRDefault="00643150" w:rsidP="00761709"/>
                    <w:p w14:paraId="22F39A49" w14:textId="77777777" w:rsidR="00643150" w:rsidRPr="00981558" w:rsidRDefault="00643150" w:rsidP="00761709"/>
                    <w:p w14:paraId="7672B038" w14:textId="77777777" w:rsidR="00643150" w:rsidRPr="00981558" w:rsidRDefault="00643150" w:rsidP="00761709"/>
                    <w:p w14:paraId="28DF3C0C" w14:textId="77777777" w:rsidR="00643150" w:rsidRPr="00981558" w:rsidRDefault="00643150" w:rsidP="00761709"/>
                    <w:p w14:paraId="170F5AD3" w14:textId="77777777" w:rsidR="00643150" w:rsidRPr="00981558" w:rsidRDefault="00643150" w:rsidP="00761709"/>
                    <w:p w14:paraId="431C088D" w14:textId="77777777" w:rsidR="00643150" w:rsidRPr="00981558" w:rsidRDefault="00643150" w:rsidP="00761709"/>
                    <w:p w14:paraId="2580D008" w14:textId="77777777" w:rsidR="00643150" w:rsidRPr="00981558" w:rsidRDefault="00643150" w:rsidP="00761709"/>
                    <w:p w14:paraId="59B98F55" w14:textId="77777777" w:rsidR="00643150" w:rsidRPr="00981558" w:rsidRDefault="00643150" w:rsidP="00761709"/>
                    <w:p w14:paraId="3EBC9435" w14:textId="77777777" w:rsidR="00643150" w:rsidRPr="00981558" w:rsidRDefault="00643150" w:rsidP="00761709"/>
                    <w:p w14:paraId="638E9768" w14:textId="77777777" w:rsidR="00643150" w:rsidRPr="00981558" w:rsidRDefault="00643150" w:rsidP="00761709"/>
                    <w:p w14:paraId="70536F08" w14:textId="77777777" w:rsidR="00643150" w:rsidRPr="00981558" w:rsidRDefault="00643150" w:rsidP="00761709"/>
                    <w:p w14:paraId="4BD78895" w14:textId="77777777" w:rsidR="00643150" w:rsidRPr="00981558" w:rsidRDefault="00643150" w:rsidP="00761709"/>
                    <w:p w14:paraId="269F8D94" w14:textId="77777777" w:rsidR="00643150" w:rsidRPr="00981558" w:rsidRDefault="00643150" w:rsidP="00761709"/>
                    <w:p w14:paraId="52072B40" w14:textId="77777777" w:rsidR="00643150" w:rsidRPr="00981558" w:rsidRDefault="00643150" w:rsidP="00761709"/>
                    <w:p w14:paraId="781310D6" w14:textId="77777777" w:rsidR="00643150" w:rsidRPr="00981558" w:rsidRDefault="00643150" w:rsidP="00761709"/>
                    <w:p w14:paraId="0E79D2BD" w14:textId="77777777" w:rsidR="00643150" w:rsidRPr="00981558" w:rsidRDefault="00643150" w:rsidP="00761709"/>
                    <w:p w14:paraId="72964CD6" w14:textId="77777777" w:rsidR="00643150" w:rsidRPr="00981558" w:rsidRDefault="00643150" w:rsidP="00761709"/>
                    <w:p w14:paraId="0B0EA615" w14:textId="77777777" w:rsidR="00643150" w:rsidRPr="00981558" w:rsidRDefault="00643150" w:rsidP="00761709"/>
                    <w:p w14:paraId="4C061C2A" w14:textId="77777777" w:rsidR="00643150" w:rsidRPr="00981558" w:rsidRDefault="00643150" w:rsidP="00761709"/>
                    <w:p w14:paraId="21735B5D" w14:textId="77777777" w:rsidR="00643150" w:rsidRPr="00981558" w:rsidRDefault="00643150" w:rsidP="00761709"/>
                    <w:p w14:paraId="6184CC09" w14:textId="77777777" w:rsidR="00643150" w:rsidRPr="00981558" w:rsidRDefault="00643150" w:rsidP="00761709"/>
                  </w:txbxContent>
                </v:textbox>
                <w10:anchorlock/>
              </v:shape>
            </w:pict>
          </mc:Fallback>
        </mc:AlternateContent>
      </w:r>
    </w:p>
    <w:p w14:paraId="384B50A9" w14:textId="31F67BAD" w:rsidR="00335DB1" w:rsidRDefault="00335DB1">
      <w:r>
        <w:br w:type="page"/>
      </w:r>
    </w:p>
    <w:p w14:paraId="3C6241E1" w14:textId="59C692B1" w:rsidR="00335DB1" w:rsidRDefault="00335DB1" w:rsidP="00335DB1">
      <w:pPr>
        <w:pStyle w:val="berschrift3"/>
      </w:pPr>
      <w:bookmarkStart w:id="52" w:name="_Toc361132787"/>
      <w:r>
        <w:lastRenderedPageBreak/>
        <w:t xml:space="preserve">Parameterliste </w:t>
      </w:r>
      <w:proofErr w:type="spellStart"/>
      <w:r>
        <w:t>Endpoint</w:t>
      </w:r>
      <w:proofErr w:type="spellEnd"/>
      <w:r>
        <w:t xml:space="preserve"> Tag (Client-Tag)</w:t>
      </w:r>
      <w:bookmarkEnd w:id="52"/>
    </w:p>
    <w:p w14:paraId="14C2FA3D" w14:textId="2E4C9F20" w:rsidR="00335DB1" w:rsidRPr="00335DB1" w:rsidRDefault="00335DB1" w:rsidP="00335DB1">
      <w:r>
        <w:t xml:space="preserve">Jeder </w:t>
      </w:r>
      <w:proofErr w:type="spellStart"/>
      <w:r>
        <w:t>Endpoint</w:t>
      </w:r>
      <w:proofErr w:type="spellEnd"/>
      <w:r>
        <w:t xml:space="preserve">-Tag verweist auf ein </w:t>
      </w:r>
      <w:proofErr w:type="spellStart"/>
      <w:r>
        <w:t>binding</w:t>
      </w:r>
      <w:proofErr w:type="spellEnd"/>
      <w:r>
        <w:t xml:space="preserve">. Die Verbindung wird über </w:t>
      </w:r>
      <w:proofErr w:type="spellStart"/>
      <w:r w:rsidRPr="00335DB1">
        <w:t>bindingConfiguration</w:t>
      </w:r>
      <w:proofErr w:type="spellEnd"/>
      <w:r w:rsidRPr="00335DB1">
        <w:t xml:space="preserve"> (</w:t>
      </w:r>
      <w:proofErr w:type="spellStart"/>
      <w:r w:rsidRPr="00335DB1">
        <w:t>En</w:t>
      </w:r>
      <w:r w:rsidRPr="00335DB1">
        <w:t>d</w:t>
      </w:r>
      <w:r w:rsidRPr="00335DB1">
        <w:t>point</w:t>
      </w:r>
      <w:proofErr w:type="spellEnd"/>
      <w:r w:rsidRPr="00335DB1">
        <w:t xml:space="preserve">-Tag) und </w:t>
      </w:r>
      <w:proofErr w:type="spellStart"/>
      <w:r w:rsidRPr="00335DB1">
        <w:t>name</w:t>
      </w:r>
      <w:proofErr w:type="spellEnd"/>
      <w:r w:rsidRPr="00335DB1">
        <w:t xml:space="preserve"> (</w:t>
      </w:r>
      <w:proofErr w:type="spellStart"/>
      <w:r w:rsidRPr="00335DB1">
        <w:t>binding</w:t>
      </w:r>
      <w:proofErr w:type="spellEnd"/>
      <w:r w:rsidRPr="00335DB1">
        <w:t>-Tag) hergestellt.</w:t>
      </w:r>
    </w:p>
    <w:p w14:paraId="1A50F17A" w14:textId="77777777" w:rsidR="00335DB1" w:rsidRPr="00335DB1" w:rsidRDefault="00335DB1" w:rsidP="00335DB1"/>
    <w:tbl>
      <w:tblPr>
        <w:tblStyle w:val="MittlereSchattierung1-Akzent11"/>
        <w:tblW w:w="0" w:type="auto"/>
        <w:tblLayout w:type="fixed"/>
        <w:tblLook w:val="04A0" w:firstRow="1" w:lastRow="0" w:firstColumn="1" w:lastColumn="0" w:noHBand="0" w:noVBand="1"/>
      </w:tblPr>
      <w:tblGrid>
        <w:gridCol w:w="1951"/>
        <w:gridCol w:w="3402"/>
        <w:gridCol w:w="3947"/>
      </w:tblGrid>
      <w:tr w:rsidR="00335DB1" w14:paraId="3A02922B" w14:textId="77777777" w:rsidTr="009F1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6E403" w14:textId="4895D232" w:rsidR="00335DB1" w:rsidRDefault="00335DB1" w:rsidP="00761709">
            <w:proofErr w:type="spellStart"/>
            <w:r w:rsidRPr="00335DB1">
              <w:rPr>
                <w:lang w:val="de-DE"/>
              </w:rPr>
              <w:t>bindingConfigur</w:t>
            </w:r>
            <w:r w:rsidRPr="00335DB1">
              <w:rPr>
                <w:lang w:val="de-DE"/>
              </w:rPr>
              <w:t>a</w:t>
            </w:r>
            <w:r w:rsidRPr="00335DB1">
              <w:rPr>
                <w:lang w:val="de-DE"/>
              </w:rPr>
              <w:t>tion</w:t>
            </w:r>
            <w:proofErr w:type="spellEnd"/>
            <w:r>
              <w:rPr>
                <w:lang w:val="de-DE"/>
              </w:rPr>
              <w:t xml:space="preserve"> /</w:t>
            </w:r>
            <w:proofErr w:type="spellStart"/>
            <w:r>
              <w:rPr>
                <w:lang w:val="de-DE"/>
              </w:rPr>
              <w:t>name</w:t>
            </w:r>
            <w:proofErr w:type="spellEnd"/>
          </w:p>
        </w:tc>
        <w:tc>
          <w:tcPr>
            <w:tcW w:w="3402" w:type="dxa"/>
          </w:tcPr>
          <w:p w14:paraId="19060D73" w14:textId="36ADA54D" w:rsidR="00335DB1" w:rsidRDefault="00335DB1" w:rsidP="00761709">
            <w:pPr>
              <w:cnfStyle w:val="100000000000" w:firstRow="1" w:lastRow="0" w:firstColumn="0" w:lastColumn="0" w:oddVBand="0" w:evenVBand="0" w:oddHBand="0" w:evenHBand="0" w:firstRowFirstColumn="0" w:firstRowLastColumn="0" w:lastRowFirstColumn="0" w:lastRowLastColumn="0"/>
            </w:pPr>
            <w:proofErr w:type="spellStart"/>
            <w:r>
              <w:t>Url</w:t>
            </w:r>
            <w:proofErr w:type="spellEnd"/>
          </w:p>
        </w:tc>
        <w:tc>
          <w:tcPr>
            <w:tcW w:w="3947" w:type="dxa"/>
          </w:tcPr>
          <w:p w14:paraId="183EBDC3" w14:textId="3EAB4C58" w:rsidR="00335DB1" w:rsidRDefault="00335DB1" w:rsidP="00761709">
            <w:pPr>
              <w:cnfStyle w:val="100000000000" w:firstRow="1" w:lastRow="0" w:firstColumn="0" w:lastColumn="0" w:oddVBand="0" w:evenVBand="0" w:oddHBand="0" w:evenHBand="0" w:firstRowFirstColumn="0" w:firstRowLastColumn="0" w:lastRowFirstColumn="0" w:lastRowLastColumn="0"/>
            </w:pPr>
            <w:r>
              <w:t>Beschreibung</w:t>
            </w:r>
          </w:p>
        </w:tc>
      </w:tr>
      <w:tr w:rsidR="00335DB1" w14:paraId="5AC07754" w14:textId="77777777" w:rsidTr="009F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FAE5B88" w14:textId="434A6985" w:rsidR="00335DB1" w:rsidRDefault="00CC4B40" w:rsidP="00761709">
            <w:proofErr w:type="spellStart"/>
            <w:r w:rsidRPr="00DD37AA">
              <w:t>ForecastBindingRP</w:t>
            </w:r>
            <w:proofErr w:type="spellEnd"/>
          </w:p>
        </w:tc>
        <w:tc>
          <w:tcPr>
            <w:tcW w:w="3402" w:type="dxa"/>
          </w:tcPr>
          <w:p w14:paraId="2EFA3711" w14:textId="7863CD97" w:rsidR="00335DB1" w:rsidRDefault="00CC4B40" w:rsidP="00761709">
            <w:pPr>
              <w:cnfStyle w:val="000000100000" w:firstRow="0" w:lastRow="0" w:firstColumn="0" w:lastColumn="0" w:oddVBand="0" w:evenVBand="0" w:oddHBand="1" w:evenHBand="0" w:firstRowFirstColumn="0" w:firstRowLastColumn="0" w:lastRowFirstColumn="0" w:lastRowLastColumn="0"/>
            </w:pPr>
            <w:r w:rsidRPr="00CC4B40">
              <w:t>http://webservices.eurotaxglass.com/webservices/forecast.wsa</w:t>
            </w:r>
          </w:p>
        </w:tc>
        <w:tc>
          <w:tcPr>
            <w:tcW w:w="3947" w:type="dxa"/>
          </w:tcPr>
          <w:p w14:paraId="501F45AA" w14:textId="4B45ADDA" w:rsidR="00335DB1" w:rsidRDefault="00DE5E13" w:rsidP="00761709">
            <w:pPr>
              <w:cnfStyle w:val="000000100000" w:firstRow="0" w:lastRow="0" w:firstColumn="0" w:lastColumn="0" w:oddVBand="0" w:evenVBand="0" w:oddHBand="1" w:evenHBand="0" w:firstRowFirstColumn="0" w:firstRowLastColumn="0" w:lastRowFirstColumn="0" w:lastRowLastColumn="0"/>
            </w:pPr>
            <w:r>
              <w:t xml:space="preserve">URL zu </w:t>
            </w:r>
            <w:proofErr w:type="spellStart"/>
            <w:r>
              <w:t>Eurotax</w:t>
            </w:r>
            <w:proofErr w:type="spellEnd"/>
            <w:r>
              <w:t xml:space="preserve"> </w:t>
            </w:r>
            <w:proofErr w:type="spellStart"/>
            <w:r w:rsidRPr="00DE5E13">
              <w:t>ForecastBindingRP</w:t>
            </w:r>
            <w:proofErr w:type="spellEnd"/>
          </w:p>
        </w:tc>
      </w:tr>
      <w:tr w:rsidR="00335DB1" w14:paraId="509250DB" w14:textId="77777777" w:rsidTr="009F10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4AEB2ED" w14:textId="192A77D8" w:rsidR="00335DB1" w:rsidRDefault="00CC4B40" w:rsidP="00761709">
            <w:proofErr w:type="spellStart"/>
            <w:r w:rsidRPr="00CC4B40">
              <w:t>ForecastBindin</w:t>
            </w:r>
            <w:r w:rsidRPr="00CC4B40">
              <w:t>g</w:t>
            </w:r>
            <w:r w:rsidRPr="00CC4B40">
              <w:t>Doc</w:t>
            </w:r>
            <w:proofErr w:type="spellEnd"/>
          </w:p>
        </w:tc>
        <w:tc>
          <w:tcPr>
            <w:tcW w:w="3402" w:type="dxa"/>
          </w:tcPr>
          <w:p w14:paraId="5D12E6AB" w14:textId="2F7888E9" w:rsidR="00335DB1" w:rsidRDefault="00CC4B40" w:rsidP="00761709">
            <w:pPr>
              <w:cnfStyle w:val="000000010000" w:firstRow="0" w:lastRow="0" w:firstColumn="0" w:lastColumn="0" w:oddVBand="0" w:evenVBand="0" w:oddHBand="0" w:evenHBand="1" w:firstRowFirstColumn="0" w:firstRowLastColumn="0" w:lastRowFirstColumn="0" w:lastRowLastColumn="0"/>
            </w:pPr>
            <w:r w:rsidRPr="00CC4B40">
              <w:t>http://webservices.eurotaxglass.com/webservices/forecast.wsa</w:t>
            </w:r>
          </w:p>
        </w:tc>
        <w:tc>
          <w:tcPr>
            <w:tcW w:w="3947" w:type="dxa"/>
          </w:tcPr>
          <w:p w14:paraId="39280D48" w14:textId="226F6B95" w:rsidR="00335DB1" w:rsidRDefault="00DE5E13" w:rsidP="00761709">
            <w:pPr>
              <w:cnfStyle w:val="000000010000" w:firstRow="0" w:lastRow="0" w:firstColumn="0" w:lastColumn="0" w:oddVBand="0" w:evenVBand="0" w:oddHBand="0" w:evenHBand="1" w:firstRowFirstColumn="0" w:firstRowLastColumn="0" w:lastRowFirstColumn="0" w:lastRowLastColumn="0"/>
            </w:pPr>
            <w:r>
              <w:t xml:space="preserve">URL zu </w:t>
            </w:r>
            <w:proofErr w:type="spellStart"/>
            <w:r>
              <w:t>Eurotax</w:t>
            </w:r>
            <w:proofErr w:type="spellEnd"/>
            <w:r>
              <w:t xml:space="preserve"> </w:t>
            </w:r>
            <w:proofErr w:type="spellStart"/>
            <w:r w:rsidRPr="00CC4B40">
              <w:t>ForecastBindingDoc</w:t>
            </w:r>
            <w:proofErr w:type="spellEnd"/>
          </w:p>
        </w:tc>
      </w:tr>
      <w:tr w:rsidR="00335DB1" w14:paraId="20D48A1B" w14:textId="77777777" w:rsidTr="009F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834C943" w14:textId="7C2E748F" w:rsidR="00335DB1" w:rsidRDefault="00CC4B40" w:rsidP="00761709">
            <w:proofErr w:type="spellStart"/>
            <w:r w:rsidRPr="00CC4B40">
              <w:t>ValuationBinding</w:t>
            </w:r>
            <w:proofErr w:type="spellEnd"/>
          </w:p>
        </w:tc>
        <w:tc>
          <w:tcPr>
            <w:tcW w:w="3402" w:type="dxa"/>
          </w:tcPr>
          <w:p w14:paraId="3C19D1CD" w14:textId="73D9B980" w:rsidR="00335DB1" w:rsidRDefault="00CC4B40" w:rsidP="00761709">
            <w:pPr>
              <w:cnfStyle w:val="000000100000" w:firstRow="0" w:lastRow="0" w:firstColumn="0" w:lastColumn="0" w:oddVBand="0" w:evenVBand="0" w:oddHBand="1" w:evenHBand="0" w:firstRowFirstColumn="0" w:firstRowLastColumn="0" w:lastRowFirstColumn="0" w:lastRowLastColumn="0"/>
            </w:pPr>
            <w:r w:rsidRPr="00CC4B40">
              <w:t>http://webservices.eurotaxglass.com/webservices/Valuation.wsa</w:t>
            </w:r>
          </w:p>
        </w:tc>
        <w:tc>
          <w:tcPr>
            <w:tcW w:w="3947" w:type="dxa"/>
          </w:tcPr>
          <w:p w14:paraId="459283BC" w14:textId="3422B6B7" w:rsidR="00335DB1" w:rsidRDefault="00DE5E13" w:rsidP="00761709">
            <w:pPr>
              <w:cnfStyle w:val="000000100000" w:firstRow="0" w:lastRow="0" w:firstColumn="0" w:lastColumn="0" w:oddVBand="0" w:evenVBand="0" w:oddHBand="1" w:evenHBand="0" w:firstRowFirstColumn="0" w:firstRowLastColumn="0" w:lastRowFirstColumn="0" w:lastRowLastColumn="0"/>
            </w:pPr>
            <w:r>
              <w:t xml:space="preserve">URL zu </w:t>
            </w:r>
            <w:proofErr w:type="spellStart"/>
            <w:r>
              <w:t>Eurotax</w:t>
            </w:r>
            <w:proofErr w:type="spellEnd"/>
            <w:r>
              <w:t xml:space="preserve"> </w:t>
            </w:r>
            <w:proofErr w:type="spellStart"/>
            <w:r w:rsidRPr="00CC4B40">
              <w:t>ValuationBinding</w:t>
            </w:r>
            <w:proofErr w:type="spellEnd"/>
          </w:p>
        </w:tc>
      </w:tr>
      <w:tr w:rsidR="00CC4B40" w:rsidRPr="00762906" w14:paraId="2A7394B6" w14:textId="77777777" w:rsidTr="009F10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75FF816" w14:textId="56F916A4" w:rsidR="00CC4B40" w:rsidRDefault="00CC4B40" w:rsidP="00761709">
            <w:r w:rsidRPr="00CC4B40">
              <w:t>S1PublicServicePortBinding</w:t>
            </w:r>
          </w:p>
        </w:tc>
        <w:tc>
          <w:tcPr>
            <w:tcW w:w="3402" w:type="dxa"/>
          </w:tcPr>
          <w:p w14:paraId="37BD49AC" w14:textId="1E802D47" w:rsidR="00CC4B40" w:rsidRDefault="00CC4B40" w:rsidP="00761709">
            <w:pPr>
              <w:cnfStyle w:val="000000010000" w:firstRow="0" w:lastRow="0" w:firstColumn="0" w:lastColumn="0" w:oddVBand="0" w:evenVBand="0" w:oddHBand="0" w:evenHBand="1" w:firstRowFirstColumn="0" w:firstRowLastColumn="0" w:lastRowFirstColumn="0" w:lastRowLastColumn="0"/>
            </w:pPr>
            <w:r w:rsidRPr="00CC4B40">
              <w:t>https://chw20026948.ch.ad.hedani.net:8443/strategyone/S1Public</w:t>
            </w:r>
          </w:p>
        </w:tc>
        <w:tc>
          <w:tcPr>
            <w:tcW w:w="3947" w:type="dxa"/>
          </w:tcPr>
          <w:p w14:paraId="6C445A40" w14:textId="77777777" w:rsidR="00CC4B40" w:rsidRPr="008A6147" w:rsidRDefault="00DE5E13" w:rsidP="00761709">
            <w:pPr>
              <w:cnfStyle w:val="000000010000" w:firstRow="0" w:lastRow="0" w:firstColumn="0" w:lastColumn="0" w:oddVBand="0" w:evenVBand="0" w:oddHBand="0" w:evenHBand="1" w:firstRowFirstColumn="0" w:firstRowLastColumn="0" w:lastRowFirstColumn="0" w:lastRowLastColumn="0"/>
              <w:rPr>
                <w:lang w:val="en-US"/>
              </w:rPr>
            </w:pPr>
            <w:r w:rsidRPr="008A6147">
              <w:rPr>
                <w:lang w:val="en-US"/>
              </w:rPr>
              <w:t xml:space="preserve">URL </w:t>
            </w:r>
            <w:proofErr w:type="spellStart"/>
            <w:r w:rsidRPr="008A6147">
              <w:rPr>
                <w:lang w:val="en-US"/>
              </w:rPr>
              <w:t>zu</w:t>
            </w:r>
            <w:proofErr w:type="spellEnd"/>
            <w:r w:rsidRPr="008A6147">
              <w:rPr>
                <w:lang w:val="en-US"/>
              </w:rPr>
              <w:t xml:space="preserve"> Decision Engine (</w:t>
            </w:r>
            <w:proofErr w:type="spellStart"/>
            <w:r w:rsidRPr="008A6147">
              <w:rPr>
                <w:lang w:val="en-US"/>
              </w:rPr>
              <w:t>strategyone</w:t>
            </w:r>
            <w:proofErr w:type="spellEnd"/>
            <w:r w:rsidRPr="008A6147">
              <w:rPr>
                <w:lang w:val="en-US"/>
              </w:rPr>
              <w:t>)</w:t>
            </w:r>
          </w:p>
          <w:p w14:paraId="73C011B0" w14:textId="154736A6" w:rsidR="00DE5E13" w:rsidRPr="008A6147" w:rsidRDefault="00DE5E13" w:rsidP="00761709">
            <w:pPr>
              <w:cnfStyle w:val="000000010000" w:firstRow="0" w:lastRow="0" w:firstColumn="0" w:lastColumn="0" w:oddVBand="0" w:evenVBand="0" w:oddHBand="0" w:evenHBand="1" w:firstRowFirstColumn="0" w:firstRowLastColumn="0" w:lastRowFirstColumn="0" w:lastRowLastColumn="0"/>
              <w:rPr>
                <w:lang w:val="en-US"/>
              </w:rPr>
            </w:pPr>
            <w:r w:rsidRPr="008A6147">
              <w:rPr>
                <w:lang w:val="en-US"/>
              </w:rPr>
              <w:t>S1Public</w:t>
            </w:r>
          </w:p>
        </w:tc>
      </w:tr>
      <w:tr w:rsidR="00CC4B40" w14:paraId="747466CB" w14:textId="77777777" w:rsidTr="009F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A68FD6E" w14:textId="30B4D767" w:rsidR="00CC4B40" w:rsidRDefault="00DE5E13" w:rsidP="00761709">
            <w:proofErr w:type="spellStart"/>
            <w:r w:rsidRPr="00DE5E13">
              <w:t>ServiceSoap</w:t>
            </w:r>
            <w:proofErr w:type="spellEnd"/>
          </w:p>
        </w:tc>
        <w:tc>
          <w:tcPr>
            <w:tcW w:w="3402" w:type="dxa"/>
          </w:tcPr>
          <w:p w14:paraId="28CF54C1" w14:textId="1CB3E2E2" w:rsidR="00CC4B40" w:rsidRDefault="00CC4B40" w:rsidP="00CC4B40">
            <w:pPr>
              <w:cnfStyle w:val="000000100000" w:firstRow="0" w:lastRow="0" w:firstColumn="0" w:lastColumn="0" w:oddVBand="0" w:evenVBand="0" w:oddHBand="1" w:evenHBand="0" w:firstRowFirstColumn="0" w:firstRowLastColumn="0" w:lastRowFirstColumn="0" w:lastRowLastColumn="0"/>
            </w:pPr>
            <w:r w:rsidRPr="00CC4B40">
              <w:t>https://chw20026948.ch.ad.hedani.net/KREMOWebService/Service.asmx</w:t>
            </w:r>
          </w:p>
        </w:tc>
        <w:tc>
          <w:tcPr>
            <w:tcW w:w="3947" w:type="dxa"/>
          </w:tcPr>
          <w:p w14:paraId="34F34A41" w14:textId="76E1C8C8" w:rsidR="00CC4B40" w:rsidRDefault="00DE5E13" w:rsidP="00761709">
            <w:pPr>
              <w:cnfStyle w:val="000000100000" w:firstRow="0" w:lastRow="0" w:firstColumn="0" w:lastColumn="0" w:oddVBand="0" w:evenVBand="0" w:oddHBand="1" w:evenHBand="0" w:firstRowFirstColumn="0" w:firstRowLastColumn="0" w:lastRowFirstColumn="0" w:lastRowLastColumn="0"/>
            </w:pPr>
            <w:r>
              <w:t xml:space="preserve">URL zu den </w:t>
            </w:r>
            <w:proofErr w:type="spellStart"/>
            <w:r>
              <w:t>KREMOWebService</w:t>
            </w:r>
            <w:proofErr w:type="spellEnd"/>
            <w:r>
              <w:t xml:space="preserve"> </w:t>
            </w:r>
            <w:proofErr w:type="spellStart"/>
            <w:r w:rsidRPr="00CC4B40">
              <w:t>KR</w:t>
            </w:r>
            <w:r w:rsidRPr="00CC4B40">
              <w:t>E</w:t>
            </w:r>
            <w:r w:rsidRPr="00CC4B40">
              <w:t>MOWebService</w:t>
            </w:r>
            <w:proofErr w:type="spellEnd"/>
            <w:r w:rsidRPr="00CC4B40">
              <w:t>/Service.asmx</w:t>
            </w:r>
          </w:p>
        </w:tc>
      </w:tr>
      <w:tr w:rsidR="00CC4B40" w14:paraId="5B666ADD" w14:textId="77777777" w:rsidTr="009F10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9E1169" w14:textId="366BE9BB" w:rsidR="00CC4B40" w:rsidRDefault="00DE5E13" w:rsidP="00761709">
            <w:proofErr w:type="spellStart"/>
            <w:r w:rsidRPr="00DE5E13">
              <w:t>myCertEndpoin</w:t>
            </w:r>
            <w:r w:rsidRPr="00DE5E13">
              <w:t>t</w:t>
            </w:r>
            <w:r w:rsidRPr="00DE5E13">
              <w:t>Behavior</w:t>
            </w:r>
            <w:proofErr w:type="spellEnd"/>
          </w:p>
        </w:tc>
        <w:tc>
          <w:tcPr>
            <w:tcW w:w="3402" w:type="dxa"/>
          </w:tcPr>
          <w:p w14:paraId="4F0ED1F8" w14:textId="5D4EAC6F" w:rsidR="00CC4B40" w:rsidRDefault="00DE5E13" w:rsidP="00761709">
            <w:pPr>
              <w:cnfStyle w:val="000000010000" w:firstRow="0" w:lastRow="0" w:firstColumn="0" w:lastColumn="0" w:oddVBand="0" w:evenVBand="0" w:oddHBand="0" w:evenHBand="1" w:firstRowFirstColumn="0" w:firstRowLastColumn="0" w:lastRowFirstColumn="0" w:lastRowLastColumn="0"/>
            </w:pPr>
            <w:r w:rsidRPr="00DE5E13">
              <w:t>https://preprodservices.crif-onl</w:t>
            </w:r>
            <w:r w:rsidRPr="00DE5E13">
              <w:t>i</w:t>
            </w:r>
            <w:r w:rsidRPr="00DE5E13">
              <w:t>ne.ch/ZEKBatch/ZekBatchServiceAnonymous</w:t>
            </w:r>
          </w:p>
        </w:tc>
        <w:tc>
          <w:tcPr>
            <w:tcW w:w="3947" w:type="dxa"/>
          </w:tcPr>
          <w:p w14:paraId="0699F55B" w14:textId="5350E731" w:rsidR="00CC4B40" w:rsidRDefault="00DE5E13" w:rsidP="00761709">
            <w:pPr>
              <w:cnfStyle w:val="000000010000" w:firstRow="0" w:lastRow="0" w:firstColumn="0" w:lastColumn="0" w:oddVBand="0" w:evenVBand="0" w:oddHBand="0" w:evenHBand="1" w:firstRowFirstColumn="0" w:firstRowLastColumn="0" w:lastRowFirstColumn="0" w:lastRowLastColumn="0"/>
            </w:pPr>
            <w:r>
              <w:t xml:space="preserve">URL zu </w:t>
            </w:r>
            <w:proofErr w:type="spellStart"/>
            <w:r>
              <w:t>Z</w:t>
            </w:r>
            <w:r w:rsidRPr="00DE5E13">
              <w:t>ekBatchServiceAnonymous</w:t>
            </w:r>
            <w:proofErr w:type="spellEnd"/>
          </w:p>
        </w:tc>
      </w:tr>
      <w:tr w:rsidR="00DE5E13" w:rsidRPr="00762906" w14:paraId="15296F9D" w14:textId="77777777" w:rsidTr="009F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6BF7E3" w14:textId="6F9306EC" w:rsidR="00DE5E13" w:rsidRPr="00DE5E13" w:rsidRDefault="00DE5E13" w:rsidP="00761709">
            <w:proofErr w:type="spellStart"/>
            <w:r w:rsidRPr="00DE5E13">
              <w:t>myCertEndpoin</w:t>
            </w:r>
            <w:r w:rsidRPr="00DE5E13">
              <w:t>t</w:t>
            </w:r>
            <w:r w:rsidRPr="00DE5E13">
              <w:t>Behavior</w:t>
            </w:r>
            <w:proofErr w:type="spellEnd"/>
          </w:p>
        </w:tc>
        <w:tc>
          <w:tcPr>
            <w:tcW w:w="3402" w:type="dxa"/>
          </w:tcPr>
          <w:p w14:paraId="3711A96A" w14:textId="1D09CDBA" w:rsidR="00DE5E13" w:rsidRPr="00DE5E13" w:rsidRDefault="00DE5E13" w:rsidP="00761709">
            <w:pPr>
              <w:cnfStyle w:val="000000100000" w:firstRow="0" w:lastRow="0" w:firstColumn="0" w:lastColumn="0" w:oddVBand="0" w:evenVBand="0" w:oddHBand="1" w:evenHBand="0" w:firstRowFirstColumn="0" w:firstRowLastColumn="0" w:lastRowFirstColumn="0" w:lastRowLastColumn="0"/>
            </w:pPr>
            <w:r w:rsidRPr="00DE5E13">
              <w:t>https://preprodservices.crif-onl</w:t>
            </w:r>
            <w:r w:rsidRPr="00DE5E13">
              <w:t>i</w:t>
            </w:r>
            <w:r w:rsidRPr="00DE5E13">
              <w:t>ne.ch/ZEKsoap/ZEKTransactionServiceAnonymousV3</w:t>
            </w:r>
          </w:p>
        </w:tc>
        <w:tc>
          <w:tcPr>
            <w:tcW w:w="3947" w:type="dxa"/>
          </w:tcPr>
          <w:p w14:paraId="3B9D1B34" w14:textId="680EF5B7" w:rsidR="00DE5E13" w:rsidRPr="00DE5E13" w:rsidRDefault="00DE5E13" w:rsidP="00761709">
            <w:pPr>
              <w:cnfStyle w:val="000000100000" w:firstRow="0" w:lastRow="0" w:firstColumn="0" w:lastColumn="0" w:oddVBand="0" w:evenVBand="0" w:oddHBand="1" w:evenHBand="0" w:firstRowFirstColumn="0" w:firstRowLastColumn="0" w:lastRowFirstColumn="0" w:lastRowLastColumn="0"/>
              <w:rPr>
                <w:lang w:val="en-US"/>
              </w:rPr>
            </w:pPr>
            <w:r w:rsidRPr="00DE5E13">
              <w:rPr>
                <w:lang w:val="en-US"/>
              </w:rPr>
              <w:t xml:space="preserve">URL </w:t>
            </w:r>
            <w:proofErr w:type="spellStart"/>
            <w:r w:rsidRPr="00DE5E13">
              <w:rPr>
                <w:lang w:val="en-US"/>
              </w:rPr>
              <w:t>zu</w:t>
            </w:r>
            <w:proofErr w:type="spellEnd"/>
            <w:r w:rsidRPr="00DE5E13">
              <w:rPr>
                <w:lang w:val="en-US"/>
              </w:rPr>
              <w:t xml:space="preserve"> ZEK </w:t>
            </w:r>
            <w:proofErr w:type="spellStart"/>
            <w:r w:rsidRPr="00DE5E13">
              <w:rPr>
                <w:lang w:val="en-US"/>
              </w:rPr>
              <w:t>TransactionService</w:t>
            </w:r>
            <w:proofErr w:type="spellEnd"/>
            <w:r w:rsidRPr="00DE5E13">
              <w:rPr>
                <w:lang w:val="en-US"/>
              </w:rPr>
              <w:t xml:space="preserve"> </w:t>
            </w:r>
            <w:r>
              <w:rPr>
                <w:lang w:val="en-US"/>
              </w:rPr>
              <w:t>ZE</w:t>
            </w:r>
            <w:r w:rsidRPr="00DE5E13">
              <w:rPr>
                <w:lang w:val="en-US"/>
              </w:rPr>
              <w:t>KTran</w:t>
            </w:r>
            <w:r w:rsidRPr="00DE5E13">
              <w:rPr>
                <w:lang w:val="en-US"/>
              </w:rPr>
              <w:t>s</w:t>
            </w:r>
            <w:r w:rsidRPr="00DE5E13">
              <w:rPr>
                <w:lang w:val="en-US"/>
              </w:rPr>
              <w:t>actionServiceAnonymousV3</w:t>
            </w:r>
          </w:p>
        </w:tc>
      </w:tr>
      <w:tr w:rsidR="00DE5E13" w14:paraId="112F39FA" w14:textId="77777777" w:rsidTr="009F10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DC213" w14:textId="1B81D18D" w:rsidR="00DE5E13" w:rsidRPr="00DE5E13" w:rsidRDefault="00DE5E13" w:rsidP="00761709">
            <w:proofErr w:type="spellStart"/>
            <w:r w:rsidRPr="00DE5E13">
              <w:t>DVSOAPSe</w:t>
            </w:r>
            <w:r w:rsidRPr="00DE5E13">
              <w:t>r</w:t>
            </w:r>
            <w:r w:rsidRPr="00DE5E13">
              <w:t>viceSoapBinding</w:t>
            </w:r>
            <w:proofErr w:type="spellEnd"/>
          </w:p>
        </w:tc>
        <w:tc>
          <w:tcPr>
            <w:tcW w:w="3402" w:type="dxa"/>
          </w:tcPr>
          <w:p w14:paraId="7BDB0D45" w14:textId="356ED871" w:rsidR="00DE5E13" w:rsidRPr="00DE5E13" w:rsidRDefault="00DE5E13" w:rsidP="00761709">
            <w:pPr>
              <w:cnfStyle w:val="000000010000" w:firstRow="0" w:lastRow="0" w:firstColumn="0" w:lastColumn="0" w:oddVBand="0" w:evenVBand="0" w:oddHBand="0" w:evenHBand="1" w:firstRowFirstColumn="0" w:firstRowLastColumn="0" w:lastRowFirstColumn="0" w:lastRowLastColumn="0"/>
            </w:pPr>
            <w:r w:rsidRPr="00DE5E13">
              <w:t>https://preprodservices.crif-online.ch/dvss/DVSOAPService</w:t>
            </w:r>
          </w:p>
        </w:tc>
        <w:tc>
          <w:tcPr>
            <w:tcW w:w="3947" w:type="dxa"/>
          </w:tcPr>
          <w:p w14:paraId="1D98FD04" w14:textId="67DB31E6" w:rsidR="00DE5E13" w:rsidRDefault="00DE5E13" w:rsidP="00761709">
            <w:pPr>
              <w:cnfStyle w:val="000000010000" w:firstRow="0" w:lastRow="0" w:firstColumn="0" w:lastColumn="0" w:oddVBand="0" w:evenVBand="0" w:oddHBand="0" w:evenHBand="1" w:firstRowFirstColumn="0" w:firstRowLastColumn="0" w:lastRowFirstColumn="0" w:lastRowLastColumn="0"/>
            </w:pPr>
            <w:r>
              <w:t xml:space="preserve">URL zu </w:t>
            </w:r>
            <w:proofErr w:type="spellStart"/>
            <w:r w:rsidRPr="00DE5E13">
              <w:t>DVSOAPServiceSoapBinding</w:t>
            </w:r>
            <w:proofErr w:type="spellEnd"/>
          </w:p>
        </w:tc>
      </w:tr>
      <w:tr w:rsidR="00DE5E13" w14:paraId="3EC285C7" w14:textId="77777777" w:rsidTr="009F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13F85EE" w14:textId="44F60417" w:rsidR="00DE5E13" w:rsidRPr="00DE5E13" w:rsidRDefault="00DE5E13" w:rsidP="00761709">
            <w:proofErr w:type="spellStart"/>
            <w:r w:rsidRPr="00DE5E13">
              <w:t>myCertEndpoin</w:t>
            </w:r>
            <w:r w:rsidRPr="00DE5E13">
              <w:t>t</w:t>
            </w:r>
            <w:r w:rsidRPr="00DE5E13">
              <w:t>Behavior</w:t>
            </w:r>
            <w:proofErr w:type="spellEnd"/>
          </w:p>
        </w:tc>
        <w:tc>
          <w:tcPr>
            <w:tcW w:w="3402" w:type="dxa"/>
          </w:tcPr>
          <w:p w14:paraId="4D01C74A" w14:textId="2CECA0A8" w:rsidR="00DE5E13" w:rsidRPr="00DE5E13" w:rsidRDefault="00DE5E13" w:rsidP="00761709">
            <w:pPr>
              <w:cnfStyle w:val="000000100000" w:firstRow="0" w:lastRow="0" w:firstColumn="0" w:lastColumn="0" w:oddVBand="0" w:evenVBand="0" w:oddHBand="1" w:evenHBand="0" w:firstRowFirstColumn="0" w:firstRowLastColumn="0" w:lastRowFirstColumn="0" w:lastRowLastColumn="0"/>
            </w:pPr>
            <w:r w:rsidRPr="00DE5E13">
              <w:t>https://preprodservices.crif-online.ch/dvss/DVSOAPServiceV4</w:t>
            </w:r>
          </w:p>
        </w:tc>
        <w:tc>
          <w:tcPr>
            <w:tcW w:w="3947" w:type="dxa"/>
          </w:tcPr>
          <w:p w14:paraId="584734D4" w14:textId="0324573A" w:rsidR="00DE5E13" w:rsidRDefault="00DE5E13" w:rsidP="00761709">
            <w:pPr>
              <w:cnfStyle w:val="000000100000" w:firstRow="0" w:lastRow="0" w:firstColumn="0" w:lastColumn="0" w:oddVBand="0" w:evenVBand="0" w:oddHBand="1" w:evenHBand="0" w:firstRowFirstColumn="0" w:firstRowLastColumn="0" w:lastRowFirstColumn="0" w:lastRowLastColumn="0"/>
            </w:pPr>
            <w:r>
              <w:t xml:space="preserve">URL zu </w:t>
            </w:r>
            <w:r w:rsidRPr="00DE5E13">
              <w:t>VSOAPServiceV4</w:t>
            </w:r>
          </w:p>
        </w:tc>
      </w:tr>
      <w:tr w:rsidR="00DE5E13" w14:paraId="79762692" w14:textId="77777777" w:rsidTr="009F10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3280FF4" w14:textId="551FCFF5" w:rsidR="00DE5E13" w:rsidRPr="00DE5E13" w:rsidRDefault="00DE5E13" w:rsidP="00761709">
            <w:proofErr w:type="spellStart"/>
            <w:r w:rsidRPr="00DE5E13">
              <w:t>StreamBinding</w:t>
            </w:r>
            <w:proofErr w:type="spellEnd"/>
          </w:p>
        </w:tc>
        <w:tc>
          <w:tcPr>
            <w:tcW w:w="3402" w:type="dxa"/>
          </w:tcPr>
          <w:p w14:paraId="62F8FEF9" w14:textId="2DC23699" w:rsidR="00DE5E13" w:rsidRPr="00DE5E13" w:rsidRDefault="00DE5E13" w:rsidP="00761709">
            <w:pPr>
              <w:cnfStyle w:val="000000010000" w:firstRow="0" w:lastRow="0" w:firstColumn="0" w:lastColumn="0" w:oddVBand="0" w:evenVBand="0" w:oddHBand="0" w:evenHBand="1" w:firstRowFirstColumn="0" w:firstRowLastColumn="0" w:lastRowFirstColumn="0" w:lastRowLastColumn="0"/>
            </w:pPr>
            <w:r w:rsidRPr="00DE5E13">
              <w:t>https://chw20026946.ch.ad.hedani.net/SimpleService</w:t>
            </w:r>
          </w:p>
        </w:tc>
        <w:tc>
          <w:tcPr>
            <w:tcW w:w="3947" w:type="dxa"/>
          </w:tcPr>
          <w:p w14:paraId="055A6F8D" w14:textId="556839AD" w:rsidR="00DE5E13" w:rsidRDefault="00DE5E13" w:rsidP="00761709">
            <w:pPr>
              <w:cnfStyle w:val="000000010000" w:firstRow="0" w:lastRow="0" w:firstColumn="0" w:lastColumn="0" w:oddVBand="0" w:evenVBand="0" w:oddHBand="0" w:evenHBand="1" w:firstRowFirstColumn="0" w:firstRowLastColumn="0" w:lastRowFirstColumn="0" w:lastRowLastColumn="0"/>
            </w:pPr>
            <w:r>
              <w:t xml:space="preserve">URL zu der Installation </w:t>
            </w:r>
            <w:proofErr w:type="spellStart"/>
            <w:r>
              <w:t>SimpleService</w:t>
            </w:r>
            <w:proofErr w:type="spellEnd"/>
          </w:p>
        </w:tc>
      </w:tr>
      <w:tr w:rsidR="00DE5E13" w:rsidRPr="00762906" w14:paraId="33ABD926" w14:textId="77777777" w:rsidTr="009F10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C9CEE4" w14:textId="07F8D147" w:rsidR="00DE5E13" w:rsidRPr="00DE5E13" w:rsidRDefault="00DE5E13" w:rsidP="00761709">
            <w:proofErr w:type="spellStart"/>
            <w:r w:rsidRPr="00DE5E13">
              <w:t>myWsHttpBinding</w:t>
            </w:r>
            <w:proofErr w:type="spellEnd"/>
          </w:p>
        </w:tc>
        <w:tc>
          <w:tcPr>
            <w:tcW w:w="3402" w:type="dxa"/>
          </w:tcPr>
          <w:p w14:paraId="1712F2A6" w14:textId="1D739B60" w:rsidR="00DE5E13" w:rsidRPr="00DE5E13" w:rsidRDefault="00DE5E13" w:rsidP="00761709">
            <w:pPr>
              <w:cnfStyle w:val="000000100000" w:firstRow="0" w:lastRow="0" w:firstColumn="0" w:lastColumn="0" w:oddVBand="0" w:evenVBand="0" w:oddHBand="1" w:evenHBand="0" w:firstRowFirstColumn="0" w:firstRowLastColumn="0" w:lastRowFirstColumn="0" w:lastRowLastColumn="0"/>
            </w:pPr>
            <w:r w:rsidRPr="00DE5E13">
              <w:t>https://chw20026948.ch.ad.hedani.net/IBANKernel/IBANKernel.svc</w:t>
            </w:r>
          </w:p>
        </w:tc>
        <w:tc>
          <w:tcPr>
            <w:tcW w:w="3947" w:type="dxa"/>
          </w:tcPr>
          <w:p w14:paraId="4CF37A68" w14:textId="4C9821B2" w:rsidR="00DE5E13" w:rsidRPr="009F102A" w:rsidRDefault="00DE5E13" w:rsidP="00761709">
            <w:pPr>
              <w:cnfStyle w:val="000000100000" w:firstRow="0" w:lastRow="0" w:firstColumn="0" w:lastColumn="0" w:oddVBand="0" w:evenVBand="0" w:oddHBand="1" w:evenHBand="0" w:firstRowFirstColumn="0" w:firstRowLastColumn="0" w:lastRowFirstColumn="0" w:lastRowLastColumn="0"/>
              <w:rPr>
                <w:lang w:val="en-US"/>
              </w:rPr>
            </w:pPr>
            <w:r w:rsidRPr="009F102A">
              <w:rPr>
                <w:lang w:val="en-US"/>
              </w:rPr>
              <w:t xml:space="preserve">URL </w:t>
            </w:r>
            <w:proofErr w:type="spellStart"/>
            <w:r w:rsidRPr="009F102A">
              <w:rPr>
                <w:lang w:val="en-US"/>
              </w:rPr>
              <w:t>zur</w:t>
            </w:r>
            <w:proofErr w:type="spellEnd"/>
            <w:r w:rsidRPr="009F102A">
              <w:rPr>
                <w:lang w:val="en-US"/>
              </w:rPr>
              <w:t xml:space="preserve"> Installation </w:t>
            </w:r>
            <w:proofErr w:type="spellStart"/>
            <w:r w:rsidRPr="009F102A">
              <w:rPr>
                <w:lang w:val="en-US"/>
              </w:rPr>
              <w:t>IBANKernel</w:t>
            </w:r>
            <w:proofErr w:type="spellEnd"/>
            <w:r w:rsidRPr="009F102A">
              <w:rPr>
                <w:lang w:val="en-US"/>
              </w:rPr>
              <w:t>-Service</w:t>
            </w:r>
            <w:r w:rsidR="009F102A" w:rsidRPr="009F102A">
              <w:rPr>
                <w:lang w:val="en-US"/>
              </w:rPr>
              <w:t xml:space="preserve"> (Decision Engine Server)</w:t>
            </w:r>
          </w:p>
        </w:tc>
      </w:tr>
    </w:tbl>
    <w:p w14:paraId="675015EB" w14:textId="77777777" w:rsidR="00761709" w:rsidRPr="009F102A" w:rsidRDefault="00761709" w:rsidP="00761709">
      <w:pPr>
        <w:rPr>
          <w:rFonts w:cs="Arial"/>
          <w:color w:val="595959"/>
          <w:sz w:val="24"/>
          <w:szCs w:val="26"/>
          <w:lang w:val="en-US"/>
        </w:rPr>
      </w:pPr>
      <w:r w:rsidRPr="009F102A">
        <w:rPr>
          <w:lang w:val="en-US"/>
        </w:rPr>
        <w:br w:type="page"/>
      </w:r>
    </w:p>
    <w:p w14:paraId="31D5EAE9" w14:textId="77777777" w:rsidR="00E0163C" w:rsidRPr="009F102A" w:rsidRDefault="00E0163C" w:rsidP="00761709">
      <w:pPr>
        <w:rPr>
          <w:lang w:val="en-US"/>
        </w:rPr>
      </w:pPr>
    </w:p>
    <w:p w14:paraId="2F0A1A09" w14:textId="77777777" w:rsidR="005B2CE7" w:rsidRPr="008A6147" w:rsidRDefault="005B2CE7" w:rsidP="00761709">
      <w:pPr>
        <w:rPr>
          <w:lang w:val="en-US"/>
        </w:rPr>
      </w:pPr>
    </w:p>
    <w:p w14:paraId="558E1287" w14:textId="77777777" w:rsidR="005B2CE7" w:rsidRPr="008A6147" w:rsidRDefault="005B2CE7" w:rsidP="00761709">
      <w:pPr>
        <w:rPr>
          <w:lang w:val="en-US"/>
        </w:rPr>
      </w:pPr>
    </w:p>
    <w:p w14:paraId="30C6B65A" w14:textId="4A49FD89" w:rsidR="00547D9B" w:rsidRDefault="005E6406" w:rsidP="00761709">
      <w:pPr>
        <w:pStyle w:val="berschrift2"/>
      </w:pPr>
      <w:bookmarkStart w:id="53" w:name="_Toc361132788"/>
      <w:bookmarkStart w:id="54" w:name="_Toc305498617"/>
      <w:bookmarkEnd w:id="48"/>
      <w:r>
        <w:t>Service Definition (</w:t>
      </w:r>
      <w:r w:rsidR="00547D9B">
        <w:t>Service Tag</w:t>
      </w:r>
      <w:r>
        <w:t>)</w:t>
      </w:r>
      <w:bookmarkEnd w:id="53"/>
    </w:p>
    <w:p w14:paraId="4AF72861" w14:textId="59AF3280" w:rsidR="002B6D58" w:rsidRDefault="002B6D58" w:rsidP="00761709">
      <w:r w:rsidRPr="002B6D58">
        <w:t xml:space="preserve">Im Service Tag werden die angesprochenen </w:t>
      </w:r>
      <w:proofErr w:type="spellStart"/>
      <w:r w:rsidRPr="002B6D58">
        <w:t>W</w:t>
      </w:r>
      <w:r>
        <w:t>ebServices</w:t>
      </w:r>
      <w:proofErr w:type="spellEnd"/>
      <w:r>
        <w:t xml:space="preserve"> definiert. </w:t>
      </w:r>
      <w:r w:rsidR="001C5438">
        <w:t xml:space="preserve">Folgend ein </w:t>
      </w:r>
      <w:proofErr w:type="spellStart"/>
      <w:r w:rsidR="001C5438">
        <w:t>Auzug</w:t>
      </w:r>
      <w:proofErr w:type="spellEnd"/>
      <w:r w:rsidR="001C5438">
        <w:t xml:space="preserve"> aus der </w:t>
      </w:r>
      <w:proofErr w:type="spellStart"/>
      <w:r w:rsidR="001C5438">
        <w:t>web.config</w:t>
      </w:r>
      <w:proofErr w:type="spellEnd"/>
      <w:r w:rsidR="001C5438">
        <w:t>.</w:t>
      </w:r>
    </w:p>
    <w:p w14:paraId="74D0F0FA" w14:textId="77777777" w:rsidR="001C5438" w:rsidRPr="00DD1EBE" w:rsidRDefault="001C5438" w:rsidP="00761709"/>
    <w:p w14:paraId="06D4EEAD" w14:textId="5B8E61B9" w:rsidR="002B6D58" w:rsidRPr="000F6D34" w:rsidRDefault="002B6D58" w:rsidP="00761709"/>
    <w:p w14:paraId="31D529BB" w14:textId="77777777" w:rsidR="002B6D58" w:rsidRPr="000F6D34" w:rsidRDefault="002B6D58" w:rsidP="00761709">
      <w:r w:rsidRPr="000F6D34">
        <w:rPr>
          <w:noProof/>
          <w:lang w:eastAsia="de-DE"/>
        </w:rPr>
        <mc:AlternateContent>
          <mc:Choice Requires="wps">
            <w:drawing>
              <wp:inline distT="0" distB="0" distL="0" distR="0" wp14:anchorId="7BE0D207" wp14:editId="7C521A89">
                <wp:extent cx="5926016" cy="6568440"/>
                <wp:effectExtent l="0" t="0" r="17780" b="22860"/>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016" cy="6568440"/>
                        </a:xfrm>
                        <a:prstGeom prst="rect">
                          <a:avLst/>
                        </a:prstGeom>
                        <a:solidFill>
                          <a:srgbClr val="DBE5F1"/>
                        </a:solidFill>
                        <a:ln w="9525">
                          <a:solidFill>
                            <a:srgbClr val="95B3D7"/>
                          </a:solidFill>
                          <a:miter lim="800000"/>
                          <a:headEnd/>
                          <a:tailEnd/>
                        </a:ln>
                      </wps:spPr>
                      <wps:txbx>
                        <w:txbxContent>
                          <w:p w14:paraId="6B073C50" w14:textId="77777777" w:rsidR="00643150" w:rsidRPr="001C5438" w:rsidRDefault="00643150" w:rsidP="001C5438">
                            <w:pPr>
                              <w:rPr>
                                <w:sz w:val="16"/>
                                <w:szCs w:val="16"/>
                                <w:lang w:val="en-US"/>
                              </w:rPr>
                            </w:pPr>
                            <w:proofErr w:type="gramStart"/>
                            <w:r w:rsidRPr="001C5438">
                              <w:rPr>
                                <w:sz w:val="16"/>
                                <w:szCs w:val="16"/>
                                <w:lang w:val="en-US"/>
                              </w:rPr>
                              <w:t>service</w:t>
                            </w:r>
                            <w:proofErr w:type="gramEnd"/>
                            <w:r w:rsidRPr="001C5438">
                              <w:rPr>
                                <w:sz w:val="16"/>
                                <w:szCs w:val="16"/>
                                <w:lang w:val="en-US"/>
                              </w:rPr>
                              <w:t xml:space="preserv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name="Cic.OpenOne.GateBANKNOW.Service.createOrUpdateAntragService"&gt;</w:t>
                            </w:r>
                          </w:p>
                          <w:p w14:paraId="0FA1C020"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tract="Cic.OpenOne.GateBANKNOW.Service.Contract.IcreateOrUpdateAntragService" bindingNamespace="http://cic-software.de/GateBANKNOW/createOrUpdateAntragService"&gt;</w:t>
                            </w:r>
                          </w:p>
                          <w:p w14:paraId="4B54573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w:t>
                            </w:r>
                            <w:proofErr w:type="gramStart"/>
                            <w:r w:rsidRPr="001C5438">
                              <w:rPr>
                                <w:sz w:val="16"/>
                                <w:szCs w:val="16"/>
                                <w:lang w:val="en-US"/>
                              </w:rPr>
                              <w:t>identity</w:t>
                            </w:r>
                            <w:proofErr w:type="gramEnd"/>
                            <w:r w:rsidRPr="001C5438">
                              <w:rPr>
                                <w:sz w:val="16"/>
                                <w:szCs w:val="16"/>
                                <w:lang w:val="en-US"/>
                              </w:rPr>
                              <w:t>&gt;</w:t>
                            </w:r>
                          </w:p>
                          <w:p w14:paraId="7DA33079"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78877B14"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&lt;/identity&gt;</w:t>
                            </w:r>
                          </w:p>
                          <w:p w14:paraId="0089A87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 xml:space="preserve"> </w:t>
                            </w:r>
                            <w:r w:rsidRPr="001C5438">
                              <w:rPr>
                                <w:sz w:val="16"/>
                                <w:szCs w:val="16"/>
                                <w:lang w:val="en-US"/>
                              </w:rPr>
                              <w:tab/>
                              <w:t>&lt;/endpoint&gt;</w:t>
                            </w:r>
                          </w:p>
                          <w:p w14:paraId="3C110DB0"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="createOrUpdateAntragServicePortMex1" contract="</w:t>
                            </w:r>
                            <w:proofErr w:type="spellStart"/>
                            <w:r w:rsidRPr="001C5438">
                              <w:rPr>
                                <w:sz w:val="16"/>
                                <w:szCs w:val="16"/>
                                <w:lang w:val="en-US"/>
                              </w:rPr>
                              <w:t>IMetadataExchange</w:t>
                            </w:r>
                            <w:proofErr w:type="spellEnd"/>
                            <w:r w:rsidRPr="001C5438">
                              <w:rPr>
                                <w:sz w:val="16"/>
                                <w:szCs w:val="16"/>
                                <w:lang w:val="en-US"/>
                              </w:rPr>
                              <w:t>" bindingNamespace="http://cic-software.de/GateBANKNOW/createOrUpdateAntragService" /&gt;</w:t>
                            </w:r>
                          </w:p>
                          <w:p w14:paraId="7546E9B5" w14:textId="77777777" w:rsidR="00643150" w:rsidRPr="001C5438" w:rsidRDefault="00643150" w:rsidP="001C5438">
                            <w:pPr>
                              <w:rPr>
                                <w:sz w:val="16"/>
                                <w:szCs w:val="16"/>
                                <w:lang w:val="en-US"/>
                              </w:rPr>
                            </w:pPr>
                            <w:r w:rsidRPr="001C5438">
                              <w:rPr>
                                <w:sz w:val="16"/>
                                <w:szCs w:val="16"/>
                                <w:lang w:val="en-US"/>
                              </w:rPr>
                              <w:t xml:space="preserve">        &lt;/service&gt;</w:t>
                            </w:r>
                          </w:p>
                          <w:p w14:paraId="3C80C914" w14:textId="77777777" w:rsidR="00643150" w:rsidRPr="001C5438" w:rsidRDefault="00643150" w:rsidP="001C5438">
                            <w:pPr>
                              <w:rPr>
                                <w:sz w:val="16"/>
                                <w:szCs w:val="16"/>
                                <w:lang w:val="en-US"/>
                              </w:rPr>
                            </w:pPr>
                          </w:p>
                          <w:p w14:paraId="33AED590" w14:textId="77777777" w:rsidR="00643150" w:rsidRPr="001C5438" w:rsidRDefault="00643150" w:rsidP="001C5438">
                            <w:pPr>
                              <w:rPr>
                                <w:sz w:val="16"/>
                                <w:szCs w:val="16"/>
                                <w:lang w:val="en-US"/>
                              </w:rPr>
                            </w:pPr>
                            <w:r w:rsidRPr="001C5438">
                              <w:rPr>
                                <w:sz w:val="16"/>
                                <w:szCs w:val="16"/>
                                <w:lang w:val="en-US"/>
                              </w:rPr>
                              <w:t xml:space="preserve">        &lt;service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name="Cic.OpenOne.GateBANKNOW.Service.createOrUpdateAngebotService"&gt;</w:t>
                            </w:r>
                          </w:p>
                          <w:p w14:paraId="5543D239"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tract="Cic.OpenOne.GateBANKNOW.Service.Contract.IcreateOrUpdateAngebotService" bindingNamespace="http://cic-software.de/GateBANKNOW/createOrUpdateAngebotService"&gt;</w:t>
                            </w:r>
                          </w:p>
                          <w:p w14:paraId="25E4B78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gramStart"/>
                            <w:r w:rsidRPr="001C5438">
                              <w:rPr>
                                <w:sz w:val="16"/>
                                <w:szCs w:val="16"/>
                                <w:lang w:val="en-US"/>
                              </w:rPr>
                              <w:t>identity</w:t>
                            </w:r>
                            <w:proofErr w:type="gramEnd"/>
                            <w:r w:rsidRPr="001C5438">
                              <w:rPr>
                                <w:sz w:val="16"/>
                                <w:szCs w:val="16"/>
                                <w:lang w:val="en-US"/>
                              </w:rPr>
                              <w:t>&gt;</w:t>
                            </w:r>
                          </w:p>
                          <w:p w14:paraId="5261F303"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12B497AE" w14:textId="77777777" w:rsidR="00643150" w:rsidRPr="001C5438" w:rsidRDefault="00643150" w:rsidP="001C5438">
                            <w:pPr>
                              <w:rPr>
                                <w:sz w:val="16"/>
                                <w:szCs w:val="16"/>
                                <w:lang w:val="en-US"/>
                              </w:rPr>
                            </w:pPr>
                            <w:r w:rsidRPr="001C5438">
                              <w:rPr>
                                <w:sz w:val="16"/>
                                <w:szCs w:val="16"/>
                                <w:lang w:val="en-US"/>
                              </w:rPr>
                              <w:t xml:space="preserve">            &lt;/identity&gt;</w:t>
                            </w:r>
                          </w:p>
                          <w:p w14:paraId="352B9CAB"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&lt;/endpoint&gt;</w:t>
                            </w:r>
                          </w:p>
                          <w:p w14:paraId="65261746"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="createOrUpdateAngebotServicePortMex1" co</w:t>
                            </w:r>
                            <w:r w:rsidRPr="001C5438">
                              <w:rPr>
                                <w:sz w:val="16"/>
                                <w:szCs w:val="16"/>
                                <w:lang w:val="en-US"/>
                              </w:rPr>
                              <w:t>n</w:t>
                            </w:r>
                            <w:r w:rsidRPr="001C5438">
                              <w:rPr>
                                <w:sz w:val="16"/>
                                <w:szCs w:val="16"/>
                                <w:lang w:val="en-US"/>
                              </w:rPr>
                              <w:t>tract="</w:t>
                            </w:r>
                            <w:proofErr w:type="spellStart"/>
                            <w:r w:rsidRPr="001C5438">
                              <w:rPr>
                                <w:sz w:val="16"/>
                                <w:szCs w:val="16"/>
                                <w:lang w:val="en-US"/>
                              </w:rPr>
                              <w:t>IMetadataExchange</w:t>
                            </w:r>
                            <w:proofErr w:type="spellEnd"/>
                            <w:r w:rsidRPr="001C5438">
                              <w:rPr>
                                <w:sz w:val="16"/>
                                <w:szCs w:val="16"/>
                                <w:lang w:val="en-US"/>
                              </w:rPr>
                              <w:t>" bindingNamespace="http://cic-software.de/GateBANKNOW/createOrUpdateAngebotService" /&gt;</w:t>
                            </w:r>
                          </w:p>
                          <w:p w14:paraId="0157B964" w14:textId="77777777" w:rsidR="00643150" w:rsidRPr="001C5438" w:rsidRDefault="00643150" w:rsidP="001C5438">
                            <w:pPr>
                              <w:rPr>
                                <w:sz w:val="16"/>
                                <w:szCs w:val="16"/>
                                <w:lang w:val="en-US"/>
                              </w:rPr>
                            </w:pPr>
                            <w:r w:rsidRPr="001C5438">
                              <w:rPr>
                                <w:sz w:val="16"/>
                                <w:szCs w:val="16"/>
                                <w:lang w:val="en-US"/>
                              </w:rPr>
                              <w:t xml:space="preserve">        &lt;/service&gt;</w:t>
                            </w:r>
                          </w:p>
                          <w:p w14:paraId="1D6FE674" w14:textId="77777777" w:rsidR="00643150" w:rsidRPr="001C5438" w:rsidRDefault="00643150" w:rsidP="001C5438">
                            <w:pPr>
                              <w:rPr>
                                <w:sz w:val="16"/>
                                <w:szCs w:val="16"/>
                                <w:lang w:val="en-US"/>
                              </w:rPr>
                            </w:pPr>
                          </w:p>
                          <w:p w14:paraId="68E8C1A9" w14:textId="77777777" w:rsidR="00643150" w:rsidRPr="001C5438" w:rsidRDefault="00643150" w:rsidP="001C5438">
                            <w:pPr>
                              <w:rPr>
                                <w:sz w:val="16"/>
                                <w:szCs w:val="16"/>
                                <w:lang w:val="en-US"/>
                              </w:rPr>
                            </w:pPr>
                            <w:r w:rsidRPr="001C5438">
                              <w:rPr>
                                <w:sz w:val="16"/>
                                <w:szCs w:val="16"/>
                                <w:lang w:val="en-US"/>
                              </w:rPr>
                              <w:t xml:space="preserve">        &lt;service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w:t>
                            </w:r>
                            <w:proofErr w:type="spellStart"/>
                            <w:r w:rsidRPr="001C5438">
                              <w:rPr>
                                <w:sz w:val="16"/>
                                <w:szCs w:val="16"/>
                                <w:lang w:val="en-US"/>
                              </w:rPr>
                              <w:t>Cic.OpenOne.GateBANKNOW.Service.changeAngebotService</w:t>
                            </w:r>
                            <w:proofErr w:type="spellEnd"/>
                            <w:r w:rsidRPr="001C5438">
                              <w:rPr>
                                <w:sz w:val="16"/>
                                <w:szCs w:val="16"/>
                                <w:lang w:val="en-US"/>
                              </w:rPr>
                              <w:t>"&gt;</w:t>
                            </w:r>
                          </w:p>
                          <w:p w14:paraId="445A6DB6"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tract="Cic.OpenOne.GateBANKNOW.Service.Contract.IchangeAngebotService" bindingNamespace="http://cic-software.de/GateBANKNOW/changeAngebotService"&gt;</w:t>
                            </w:r>
                          </w:p>
                          <w:p w14:paraId="5C2FC445"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2F896D26"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462D1BBA" w14:textId="77777777" w:rsidR="00643150" w:rsidRPr="001C5438" w:rsidRDefault="00643150" w:rsidP="001C5438">
                            <w:pPr>
                              <w:rPr>
                                <w:sz w:val="16"/>
                                <w:szCs w:val="16"/>
                                <w:lang w:val="en-US"/>
                              </w:rPr>
                            </w:pPr>
                            <w:r w:rsidRPr="001C5438">
                              <w:rPr>
                                <w:sz w:val="16"/>
                                <w:szCs w:val="16"/>
                                <w:lang w:val="en-US"/>
                              </w:rPr>
                              <w:t xml:space="preserve">            &lt;/identity&gt;</w:t>
                            </w:r>
                          </w:p>
                          <w:p w14:paraId="4B8D8F01" w14:textId="77777777" w:rsidR="00643150" w:rsidRPr="001C5438" w:rsidRDefault="00643150" w:rsidP="001C5438">
                            <w:pPr>
                              <w:rPr>
                                <w:sz w:val="16"/>
                                <w:szCs w:val="16"/>
                                <w:lang w:val="en-US"/>
                              </w:rPr>
                            </w:pPr>
                            <w:r w:rsidRPr="001C5438">
                              <w:rPr>
                                <w:sz w:val="16"/>
                                <w:szCs w:val="16"/>
                                <w:lang w:val="en-US"/>
                              </w:rPr>
                              <w:t xml:space="preserve">            &lt;/endpoint&gt;</w:t>
                            </w:r>
                          </w:p>
                          <w:p w14:paraId="10B3EA70" w14:textId="77777777" w:rsidR="00643150" w:rsidRPr="001C5438" w:rsidRDefault="00643150" w:rsidP="001C5438">
                            <w:pPr>
                              <w:rPr>
                                <w:sz w:val="16"/>
                                <w:szCs w:val="16"/>
                                <w:lang w:val="en-US"/>
                              </w:rPr>
                            </w:pPr>
                            <w:r w:rsidRPr="001C5438">
                              <w:rPr>
                                <w:sz w:val="16"/>
                                <w:szCs w:val="16"/>
                                <w:lang w:val="en-US"/>
                              </w:rPr>
                              <w:t xml:space="preserve">            &lt;endpoint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="changeAngebotServicePortMex1" co</w:t>
                            </w:r>
                            <w:r w:rsidRPr="001C5438">
                              <w:rPr>
                                <w:sz w:val="16"/>
                                <w:szCs w:val="16"/>
                                <w:lang w:val="en-US"/>
                              </w:rPr>
                              <w:t>n</w:t>
                            </w:r>
                            <w:r w:rsidRPr="001C5438">
                              <w:rPr>
                                <w:sz w:val="16"/>
                                <w:szCs w:val="16"/>
                                <w:lang w:val="en-US"/>
                              </w:rPr>
                              <w:t>tract="</w:t>
                            </w:r>
                            <w:proofErr w:type="spellStart"/>
                            <w:r w:rsidRPr="001C5438">
                              <w:rPr>
                                <w:sz w:val="16"/>
                                <w:szCs w:val="16"/>
                                <w:lang w:val="en-US"/>
                              </w:rPr>
                              <w:t>IMetadataExchange</w:t>
                            </w:r>
                            <w:proofErr w:type="spellEnd"/>
                            <w:r w:rsidRPr="001C5438">
                              <w:rPr>
                                <w:sz w:val="16"/>
                                <w:szCs w:val="16"/>
                                <w:lang w:val="en-US"/>
                              </w:rPr>
                              <w:t>" bindingNamespace="http://cic-software.de/GateBANKNOW/changeAngebotService" /&gt;</w:t>
                            </w:r>
                          </w:p>
                          <w:p w14:paraId="613592B1" w14:textId="77777777" w:rsidR="00643150" w:rsidRPr="00DA2666" w:rsidRDefault="00643150" w:rsidP="001C5438">
                            <w:pPr>
                              <w:rPr>
                                <w:sz w:val="16"/>
                                <w:szCs w:val="16"/>
                                <w:lang w:val="en-US"/>
                              </w:rPr>
                            </w:pPr>
                            <w:r w:rsidRPr="001C5438">
                              <w:rPr>
                                <w:sz w:val="16"/>
                                <w:szCs w:val="16"/>
                                <w:lang w:val="en-US"/>
                              </w:rPr>
                              <w:t xml:space="preserve">        </w:t>
                            </w:r>
                            <w:r w:rsidRPr="00DA2666">
                              <w:rPr>
                                <w:sz w:val="16"/>
                                <w:szCs w:val="16"/>
                                <w:lang w:val="en-US"/>
                              </w:rPr>
                              <w:t>&lt;/service&gt;</w:t>
                            </w:r>
                          </w:p>
                          <w:p w14:paraId="5F497F7E" w14:textId="77777777" w:rsidR="00643150" w:rsidRPr="00DA2666" w:rsidRDefault="00643150" w:rsidP="001C5438">
                            <w:pPr>
                              <w:rPr>
                                <w:lang w:val="en-US"/>
                              </w:rPr>
                            </w:pPr>
                          </w:p>
                          <w:p w14:paraId="21ACF3E5" w14:textId="77777777" w:rsidR="00643150" w:rsidRPr="001C5438" w:rsidRDefault="00643150" w:rsidP="001C5438">
                            <w:pPr>
                              <w:rPr>
                                <w:sz w:val="16"/>
                                <w:szCs w:val="16"/>
                                <w:lang w:val="en-US"/>
                              </w:rPr>
                            </w:pPr>
                            <w:r w:rsidRPr="001C5438">
                              <w:rPr>
                                <w:sz w:val="16"/>
                                <w:szCs w:val="16"/>
                                <w:lang w:val="en-US"/>
                              </w:rPr>
                              <w:t xml:space="preserve">        &lt;service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w:t>
                            </w:r>
                            <w:proofErr w:type="spellStart"/>
                            <w:r w:rsidRPr="001C5438">
                              <w:rPr>
                                <w:sz w:val="16"/>
                                <w:szCs w:val="16"/>
                                <w:lang w:val="en-US"/>
                              </w:rPr>
                              <w:t>Cic.OpenOne.GateBANKNOW.Service.changeAntragService</w:t>
                            </w:r>
                            <w:proofErr w:type="spellEnd"/>
                            <w:r w:rsidRPr="001C5438">
                              <w:rPr>
                                <w:sz w:val="16"/>
                                <w:szCs w:val="16"/>
                                <w:lang w:val="en-US"/>
                              </w:rPr>
                              <w:t>"&gt;</w:t>
                            </w:r>
                          </w:p>
                          <w:p w14:paraId="031559FC"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tract="Cic.OpenOne.GateBANKNOW.Service.Contract.IchangeAntragService" bindingNamespace="http://cic-software.de/GateBANKNOW/changeAntragService"&gt;</w:t>
                            </w:r>
                          </w:p>
                          <w:p w14:paraId="6529B817"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0C883642" w14:textId="77777777" w:rsidR="00643150" w:rsidRPr="001C5438" w:rsidRDefault="00643150" w:rsidP="001C5438">
                            <w:pPr>
                              <w:rPr>
                                <w:sz w:val="16"/>
                                <w:szCs w:val="16"/>
                                <w:lang w:val="en-US"/>
                              </w:rPr>
                            </w:pPr>
                            <w:r w:rsidRPr="001C5438">
                              <w:rPr>
                                <w:sz w:val="16"/>
                                <w:szCs w:val="16"/>
                                <w:lang w:val="en-US"/>
                              </w:rPr>
                              <w:t xml:space="preserve">                &lt;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60963BAB" w14:textId="77777777" w:rsidR="00643150" w:rsidRPr="001C5438" w:rsidRDefault="00643150" w:rsidP="001C5438">
                            <w:pPr>
                              <w:rPr>
                                <w:sz w:val="16"/>
                                <w:szCs w:val="16"/>
                                <w:lang w:val="en-US"/>
                              </w:rPr>
                            </w:pPr>
                            <w:r w:rsidRPr="001C5438">
                              <w:rPr>
                                <w:sz w:val="16"/>
                                <w:szCs w:val="16"/>
                                <w:lang w:val="en-US"/>
                              </w:rPr>
                              <w:t xml:space="preserve">            &lt;/identity&gt;</w:t>
                            </w:r>
                          </w:p>
                          <w:p w14:paraId="7E7C0A13" w14:textId="77777777" w:rsidR="00643150" w:rsidRPr="001C5438" w:rsidRDefault="00643150" w:rsidP="001C5438">
                            <w:pPr>
                              <w:rPr>
                                <w:sz w:val="16"/>
                                <w:szCs w:val="16"/>
                                <w:lang w:val="en-US"/>
                              </w:rPr>
                            </w:pPr>
                            <w:r w:rsidRPr="001C5438">
                              <w:rPr>
                                <w:sz w:val="16"/>
                                <w:szCs w:val="16"/>
                                <w:lang w:val="en-US"/>
                              </w:rPr>
                              <w:t xml:space="preserve">            &lt;/endpoint&gt;</w:t>
                            </w:r>
                          </w:p>
                          <w:p w14:paraId="779B7DE0" w14:textId="77777777" w:rsidR="00643150" w:rsidRPr="001C5438" w:rsidRDefault="00643150" w:rsidP="001C5438">
                            <w:pPr>
                              <w:rPr>
                                <w:sz w:val="16"/>
                                <w:szCs w:val="16"/>
                                <w:lang w:val="en-US"/>
                              </w:rPr>
                            </w:pPr>
                            <w:r w:rsidRPr="001C5438">
                              <w:rPr>
                                <w:sz w:val="16"/>
                                <w:szCs w:val="16"/>
                                <w:lang w:val="en-US"/>
                              </w:rPr>
                              <w:t xml:space="preserve">            &lt;endpoint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="changeAntragServicePortMex1" co</w:t>
                            </w:r>
                            <w:r w:rsidRPr="001C5438">
                              <w:rPr>
                                <w:sz w:val="16"/>
                                <w:szCs w:val="16"/>
                                <w:lang w:val="en-US"/>
                              </w:rPr>
                              <w:t>n</w:t>
                            </w:r>
                            <w:r w:rsidRPr="001C5438">
                              <w:rPr>
                                <w:sz w:val="16"/>
                                <w:szCs w:val="16"/>
                                <w:lang w:val="en-US"/>
                              </w:rPr>
                              <w:t>tract="</w:t>
                            </w:r>
                            <w:proofErr w:type="spellStart"/>
                            <w:r w:rsidRPr="001C5438">
                              <w:rPr>
                                <w:sz w:val="16"/>
                                <w:szCs w:val="16"/>
                                <w:lang w:val="en-US"/>
                              </w:rPr>
                              <w:t>IMetadataExchange</w:t>
                            </w:r>
                            <w:proofErr w:type="spellEnd"/>
                            <w:r w:rsidRPr="001C5438">
                              <w:rPr>
                                <w:sz w:val="16"/>
                                <w:szCs w:val="16"/>
                                <w:lang w:val="en-US"/>
                              </w:rPr>
                              <w:t>" bindingNamespace="http://cic-software.de/GateBANKNOW/changeAntragService" /&gt;</w:t>
                            </w:r>
                          </w:p>
                          <w:p w14:paraId="31313749" w14:textId="77777777" w:rsidR="00643150" w:rsidRDefault="00643150" w:rsidP="001C5438">
                            <w:pPr>
                              <w:rPr>
                                <w:sz w:val="16"/>
                                <w:szCs w:val="16"/>
                              </w:rPr>
                            </w:pPr>
                            <w:r w:rsidRPr="001C5438">
                              <w:rPr>
                                <w:sz w:val="16"/>
                                <w:szCs w:val="16"/>
                                <w:lang w:val="en-US"/>
                              </w:rPr>
                              <w:t xml:space="preserve">        </w:t>
                            </w:r>
                            <w:r w:rsidRPr="001C5438">
                              <w:rPr>
                                <w:sz w:val="16"/>
                                <w:szCs w:val="16"/>
                              </w:rPr>
                              <w:t>&lt;/</w:t>
                            </w:r>
                            <w:proofErr w:type="spellStart"/>
                            <w:r w:rsidRPr="001C5438">
                              <w:rPr>
                                <w:sz w:val="16"/>
                                <w:szCs w:val="16"/>
                              </w:rPr>
                              <w:t>service</w:t>
                            </w:r>
                            <w:proofErr w:type="spellEnd"/>
                            <w:r w:rsidRPr="001C5438">
                              <w:rPr>
                                <w:sz w:val="16"/>
                                <w:szCs w:val="16"/>
                              </w:rPr>
                              <w:t>&gt;</w:t>
                            </w:r>
                            <w:r w:rsidRPr="001C5438">
                              <w:rPr>
                                <w:sz w:val="16"/>
                                <w:szCs w:val="16"/>
                              </w:rPr>
                              <w:tab/>
                            </w:r>
                          </w:p>
                          <w:p w14:paraId="050DACF5" w14:textId="713D1163" w:rsidR="00643150" w:rsidRPr="001C5438" w:rsidRDefault="00643150" w:rsidP="001C5438">
                            <w:pPr>
                              <w:rPr>
                                <w:lang w:val="en-US"/>
                              </w:rPr>
                            </w:pPr>
                          </w:p>
                          <w:p w14:paraId="573DFF04" w14:textId="42DB5DD4" w:rsidR="00643150" w:rsidRPr="00212AD8" w:rsidRDefault="00643150" w:rsidP="001C5438">
                            <w:r w:rsidRPr="00212AD8">
                              <w:tab/>
                            </w:r>
                            <w:r w:rsidRPr="00212AD8">
                              <w:tab/>
                            </w:r>
                            <w:r w:rsidRPr="00212AD8">
                              <w:tab/>
                            </w:r>
                          </w:p>
                          <w:p w14:paraId="006D0F41" w14:textId="77777777" w:rsidR="00643150" w:rsidRPr="00212AD8" w:rsidRDefault="00643150" w:rsidP="00761709"/>
                          <w:p w14:paraId="2DC198BB" w14:textId="56E6BA2C" w:rsidR="00643150" w:rsidRPr="00212AD8" w:rsidRDefault="00643150" w:rsidP="00761709">
                            <w:r w:rsidRPr="00212AD8">
                              <w:tab/>
                            </w:r>
                            <w:r w:rsidRPr="00212AD8">
                              <w:tab/>
                            </w:r>
                          </w:p>
                          <w:p w14:paraId="770D0EA1" w14:textId="77777777" w:rsidR="00643150" w:rsidRPr="00212AD8" w:rsidRDefault="00643150" w:rsidP="00761709"/>
                          <w:p w14:paraId="0502A1F1" w14:textId="77777777" w:rsidR="00643150" w:rsidRPr="00212AD8" w:rsidRDefault="00643150" w:rsidP="00761709"/>
                          <w:p w14:paraId="510B46FC" w14:textId="77777777" w:rsidR="00643150" w:rsidRPr="00212AD8" w:rsidRDefault="00643150" w:rsidP="00761709"/>
                          <w:p w14:paraId="38AF005F" w14:textId="77777777" w:rsidR="00643150" w:rsidRPr="00212AD8" w:rsidRDefault="00643150" w:rsidP="00761709"/>
                          <w:p w14:paraId="2CAE19A6" w14:textId="77777777" w:rsidR="00643150" w:rsidRPr="00212AD8" w:rsidRDefault="00643150" w:rsidP="00761709"/>
                          <w:p w14:paraId="2E1AC6AE" w14:textId="77777777" w:rsidR="00643150" w:rsidRPr="00212AD8" w:rsidRDefault="00643150" w:rsidP="00761709"/>
                          <w:p w14:paraId="5444BEBA" w14:textId="77777777" w:rsidR="00643150" w:rsidRPr="00212AD8" w:rsidRDefault="00643150" w:rsidP="00761709"/>
                          <w:p w14:paraId="6C55C447" w14:textId="77777777" w:rsidR="00643150" w:rsidRPr="00212AD8" w:rsidRDefault="00643150" w:rsidP="00761709"/>
                          <w:p w14:paraId="3157C869" w14:textId="77777777" w:rsidR="00643150" w:rsidRPr="00212AD8" w:rsidRDefault="00643150" w:rsidP="00761709"/>
                          <w:p w14:paraId="0FB03E49" w14:textId="77777777" w:rsidR="00643150" w:rsidRPr="00212AD8" w:rsidRDefault="00643150" w:rsidP="00761709"/>
                          <w:p w14:paraId="77523DB3" w14:textId="77777777" w:rsidR="00643150" w:rsidRPr="00212AD8" w:rsidRDefault="00643150" w:rsidP="00761709"/>
                          <w:p w14:paraId="2915EB4C" w14:textId="77777777" w:rsidR="00643150" w:rsidRPr="00212AD8" w:rsidRDefault="00643150" w:rsidP="00761709"/>
                          <w:p w14:paraId="48F09268" w14:textId="77777777" w:rsidR="00643150" w:rsidRPr="00212AD8" w:rsidRDefault="00643150" w:rsidP="00761709"/>
                          <w:p w14:paraId="502D8AC7" w14:textId="77777777" w:rsidR="00643150" w:rsidRPr="00212AD8" w:rsidRDefault="00643150" w:rsidP="00761709"/>
                          <w:p w14:paraId="7E31DCD1" w14:textId="77777777" w:rsidR="00643150" w:rsidRPr="00212AD8" w:rsidRDefault="00643150" w:rsidP="00761709"/>
                          <w:p w14:paraId="59F126AD" w14:textId="77777777" w:rsidR="00643150" w:rsidRPr="00212AD8" w:rsidRDefault="00643150" w:rsidP="00761709"/>
                          <w:p w14:paraId="13659224" w14:textId="77777777" w:rsidR="00643150" w:rsidRPr="00212AD8" w:rsidRDefault="00643150" w:rsidP="00761709"/>
                          <w:p w14:paraId="4251E851" w14:textId="77777777" w:rsidR="00643150" w:rsidRPr="00212AD8" w:rsidRDefault="00643150" w:rsidP="00761709"/>
                          <w:p w14:paraId="5B4A403E" w14:textId="77777777" w:rsidR="00643150" w:rsidRPr="00212AD8" w:rsidRDefault="00643150" w:rsidP="00761709"/>
                          <w:p w14:paraId="4A8F7C0A" w14:textId="77777777" w:rsidR="00643150" w:rsidRPr="00212AD8" w:rsidRDefault="00643150" w:rsidP="00761709"/>
                          <w:p w14:paraId="7D966C96" w14:textId="77777777" w:rsidR="00643150" w:rsidRPr="00212AD8" w:rsidRDefault="00643150" w:rsidP="00761709"/>
                          <w:p w14:paraId="0ED0B859" w14:textId="77777777" w:rsidR="00643150" w:rsidRPr="00212AD8" w:rsidRDefault="00643150" w:rsidP="00761709"/>
                          <w:p w14:paraId="783CD990" w14:textId="77777777" w:rsidR="00643150" w:rsidRPr="00212AD8" w:rsidRDefault="00643150" w:rsidP="00761709"/>
                          <w:p w14:paraId="51736219" w14:textId="77777777" w:rsidR="00643150" w:rsidRPr="00212AD8" w:rsidRDefault="00643150" w:rsidP="00761709"/>
                          <w:p w14:paraId="52872B6D" w14:textId="77777777" w:rsidR="00643150" w:rsidRPr="00212AD8" w:rsidRDefault="00643150" w:rsidP="00761709"/>
                          <w:p w14:paraId="3B632922" w14:textId="77777777" w:rsidR="00643150" w:rsidRPr="00212AD8" w:rsidRDefault="00643150" w:rsidP="00761709"/>
                          <w:p w14:paraId="662DD5C4" w14:textId="77777777" w:rsidR="00643150" w:rsidRPr="00212AD8" w:rsidRDefault="00643150" w:rsidP="00761709"/>
                          <w:p w14:paraId="076EA6EF" w14:textId="77777777" w:rsidR="00643150" w:rsidRPr="00212AD8" w:rsidRDefault="00643150" w:rsidP="00761709"/>
                          <w:p w14:paraId="3B06D36D" w14:textId="77777777" w:rsidR="00643150" w:rsidRPr="00212AD8" w:rsidRDefault="00643150" w:rsidP="00761709"/>
                          <w:p w14:paraId="33BB7D18" w14:textId="77777777" w:rsidR="00643150" w:rsidRPr="00212AD8" w:rsidRDefault="00643150" w:rsidP="00761709"/>
                          <w:p w14:paraId="3ABAD4D1" w14:textId="77777777" w:rsidR="00643150" w:rsidRPr="00212AD8" w:rsidRDefault="00643150" w:rsidP="00761709"/>
                          <w:p w14:paraId="4C0B7622" w14:textId="77777777" w:rsidR="00643150" w:rsidRPr="00212AD8" w:rsidRDefault="00643150" w:rsidP="00761709"/>
                        </w:txbxContent>
                      </wps:txbx>
                      <wps:bodyPr rot="0" vert="horz" wrap="square" lIns="91440" tIns="45720" rIns="91440" bIns="45720" anchor="t" anchorCtr="0" upright="1">
                        <a:noAutofit/>
                      </wps:bodyPr>
                    </wps:wsp>
                  </a:graphicData>
                </a:graphic>
              </wp:inline>
            </w:drawing>
          </mc:Choice>
          <mc:Fallback>
            <w:pict>
              <v:shape id="Textfeld 27" o:spid="_x0000_s1031" type="#_x0000_t202" style="width:466.6pt;height:5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" fillcolor="#dbe5f1" strokecolor="#95b3d7">
                <v:textbox>
                  <w:txbxContent>
                    <w:p w14:paraId="6B073C50" w14:textId="77777777" w:rsidR="00643150" w:rsidRPr="001C5438" w:rsidRDefault="00643150" w:rsidP="001C5438">
                      <w:pPr>
                        <w:rPr>
                          <w:sz w:val="16"/>
                          <w:szCs w:val="16"/>
                          <w:lang w:val="en-US"/>
                        </w:rPr>
                      </w:pPr>
                      <w:proofErr w:type="gramStart"/>
                      <w:r w:rsidRPr="001C5438">
                        <w:rPr>
                          <w:sz w:val="16"/>
                          <w:szCs w:val="16"/>
                          <w:lang w:val="en-US"/>
                        </w:rPr>
                        <w:t>service</w:t>
                      </w:r>
                      <w:proofErr w:type="gramEnd"/>
                      <w:r w:rsidRPr="001C5438">
                        <w:rPr>
                          <w:sz w:val="16"/>
                          <w:szCs w:val="16"/>
                          <w:lang w:val="en-US"/>
                        </w:rPr>
                        <w:t xml:space="preserve"> behaviorConfiguration="Cic.OpenOne.Service.ServiceBehavior" name="Cic.OpenOne.GateBANKNOW.Service.createOrUpdateAntragService"&gt;</w:t>
                      </w:r>
                    </w:p>
                    <w:p w14:paraId="0FA1C020"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&lt;endpoint address="" binding="wsHttpBinding" bindingConfiguration="myWsHttpBinding" co</w:t>
                      </w:r>
                      <w:r w:rsidRPr="001C5438">
                        <w:rPr>
                          <w:sz w:val="16"/>
                          <w:szCs w:val="16"/>
                          <w:lang w:val="en-US"/>
                        </w:rPr>
                        <w:t>n</w:t>
                      </w:r>
                      <w:r w:rsidRPr="001C5438">
                        <w:rPr>
                          <w:sz w:val="16"/>
                          <w:szCs w:val="16"/>
                          <w:lang w:val="en-US"/>
                        </w:rPr>
                        <w:t>tract="Cic.OpenOne.GateBANKNOW.Service.Contract.IcreateOrUpdateAntragService" bindingNamespace="http://cic-software.de/GateBANKNOW/createOrUpdateAntragService"&gt;</w:t>
                      </w:r>
                    </w:p>
                    <w:p w14:paraId="4B54573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w:t>
                      </w:r>
                      <w:proofErr w:type="gramStart"/>
                      <w:r w:rsidRPr="001C5438">
                        <w:rPr>
                          <w:sz w:val="16"/>
                          <w:szCs w:val="16"/>
                          <w:lang w:val="en-US"/>
                        </w:rPr>
                        <w:t>identity</w:t>
                      </w:r>
                      <w:proofErr w:type="gramEnd"/>
                      <w:r w:rsidRPr="001C5438">
                        <w:rPr>
                          <w:sz w:val="16"/>
                          <w:szCs w:val="16"/>
                          <w:lang w:val="en-US"/>
                        </w:rPr>
                        <w:t>&gt;</w:t>
                      </w:r>
                    </w:p>
                    <w:p w14:paraId="7DA33079"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&lt;dns value="localhost" /&gt;</w:t>
                      </w:r>
                    </w:p>
                    <w:p w14:paraId="78877B14"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&lt;/identity&gt;</w:t>
                      </w:r>
                    </w:p>
                    <w:p w14:paraId="0089A87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 xml:space="preserve"> </w:t>
                      </w:r>
                      <w:r w:rsidRPr="001C5438">
                        <w:rPr>
                          <w:sz w:val="16"/>
                          <w:szCs w:val="16"/>
                          <w:lang w:val="en-US"/>
                        </w:rPr>
                        <w:tab/>
                        <w:t>&lt;/endpoint&gt;</w:t>
                      </w:r>
                    </w:p>
                    <w:p w14:paraId="3C110DB0"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r>
                      <w:r w:rsidRPr="001C5438">
                        <w:rPr>
                          <w:sz w:val="16"/>
                          <w:szCs w:val="16"/>
                          <w:lang w:val="en-US"/>
                        </w:rPr>
                        <w:tab/>
                        <w:t>&lt;endpoint address="mex" binding="mexHttpsBinding" bindingName="createOrUpdateAntragServicePortMex1" contract="IMetadataExchange" bindingNamespace="http://cic-software.de/GateBANKNOW/createOrUpdateAntragService" /&gt;</w:t>
                      </w:r>
                    </w:p>
                    <w:p w14:paraId="7546E9B5" w14:textId="77777777" w:rsidR="00643150" w:rsidRPr="001C5438" w:rsidRDefault="00643150" w:rsidP="001C5438">
                      <w:pPr>
                        <w:rPr>
                          <w:sz w:val="16"/>
                          <w:szCs w:val="16"/>
                          <w:lang w:val="en-US"/>
                        </w:rPr>
                      </w:pPr>
                      <w:r w:rsidRPr="001C5438">
                        <w:rPr>
                          <w:sz w:val="16"/>
                          <w:szCs w:val="16"/>
                          <w:lang w:val="en-US"/>
                        </w:rPr>
                        <w:t xml:space="preserve">        &lt;/service&gt;</w:t>
                      </w:r>
                    </w:p>
                    <w:p w14:paraId="3C80C914" w14:textId="77777777" w:rsidR="00643150" w:rsidRPr="001C5438" w:rsidRDefault="00643150" w:rsidP="001C5438">
                      <w:pPr>
                        <w:rPr>
                          <w:sz w:val="16"/>
                          <w:szCs w:val="16"/>
                          <w:lang w:val="en-US"/>
                        </w:rPr>
                      </w:pPr>
                    </w:p>
                    <w:p w14:paraId="33AED590" w14:textId="77777777" w:rsidR="00643150" w:rsidRPr="001C5438" w:rsidRDefault="00643150" w:rsidP="001C5438">
                      <w:pPr>
                        <w:rPr>
                          <w:sz w:val="16"/>
                          <w:szCs w:val="16"/>
                          <w:lang w:val="en-US"/>
                        </w:rPr>
                      </w:pPr>
                      <w:r w:rsidRPr="001C5438">
                        <w:rPr>
                          <w:sz w:val="16"/>
                          <w:szCs w:val="16"/>
                          <w:lang w:val="en-US"/>
                        </w:rPr>
                        <w:t xml:space="preserve">        &lt;service behaviorConfiguration="Cic.OpenOne.Service.ServiceBehavior" name="Cic.OpenOne.GateBANKNOW.Service.createOrUpdateAngebotService"&gt;</w:t>
                      </w:r>
                    </w:p>
                    <w:p w14:paraId="5543D239"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binding="wsHttpBinding" bindingConfiguration="myWsHttpBinding" co</w:t>
                      </w:r>
                      <w:r w:rsidRPr="001C5438">
                        <w:rPr>
                          <w:sz w:val="16"/>
                          <w:szCs w:val="16"/>
                          <w:lang w:val="en-US"/>
                        </w:rPr>
                        <w:t>n</w:t>
                      </w:r>
                      <w:r w:rsidRPr="001C5438">
                        <w:rPr>
                          <w:sz w:val="16"/>
                          <w:szCs w:val="16"/>
                          <w:lang w:val="en-US"/>
                        </w:rPr>
                        <w:t>tract="Cic.OpenOne.GateBANKNOW.Service.Contract.IcreateOrUpdateAngebotService" bindingNamespace="http://cic-software.de/GateBANKNOW/createOrUpdateAngebotService"&gt;</w:t>
                      </w:r>
                    </w:p>
                    <w:p w14:paraId="25E4B78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gramStart"/>
                      <w:r w:rsidRPr="001C5438">
                        <w:rPr>
                          <w:sz w:val="16"/>
                          <w:szCs w:val="16"/>
                          <w:lang w:val="en-US"/>
                        </w:rPr>
                        <w:t>identity</w:t>
                      </w:r>
                      <w:proofErr w:type="gramEnd"/>
                      <w:r w:rsidRPr="001C5438">
                        <w:rPr>
                          <w:sz w:val="16"/>
                          <w:szCs w:val="16"/>
                          <w:lang w:val="en-US"/>
                        </w:rPr>
                        <w:t>&gt;</w:t>
                      </w:r>
                    </w:p>
                    <w:p w14:paraId="5261F303"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&lt;dns value="localhost" /&gt;</w:t>
                      </w:r>
                    </w:p>
                    <w:p w14:paraId="12B497AE" w14:textId="77777777" w:rsidR="00643150" w:rsidRPr="001C5438" w:rsidRDefault="00643150" w:rsidP="001C5438">
                      <w:pPr>
                        <w:rPr>
                          <w:sz w:val="16"/>
                          <w:szCs w:val="16"/>
                          <w:lang w:val="en-US"/>
                        </w:rPr>
                      </w:pPr>
                      <w:r w:rsidRPr="001C5438">
                        <w:rPr>
                          <w:sz w:val="16"/>
                          <w:szCs w:val="16"/>
                          <w:lang w:val="en-US"/>
                        </w:rPr>
                        <w:t xml:space="preserve">            &lt;/identity&gt;</w:t>
                      </w:r>
                    </w:p>
                    <w:p w14:paraId="352B9CAB"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&lt;/endpoint&gt;</w:t>
                      </w:r>
                    </w:p>
                    <w:p w14:paraId="65261746"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address="mex" binding="mexHttpsBinding" bindingName="createOrUpdateAngebotServicePortMex1" co</w:t>
                      </w:r>
                      <w:r w:rsidRPr="001C5438">
                        <w:rPr>
                          <w:sz w:val="16"/>
                          <w:szCs w:val="16"/>
                          <w:lang w:val="en-US"/>
                        </w:rPr>
                        <w:t>n</w:t>
                      </w:r>
                      <w:r w:rsidRPr="001C5438">
                        <w:rPr>
                          <w:sz w:val="16"/>
                          <w:szCs w:val="16"/>
                          <w:lang w:val="en-US"/>
                        </w:rPr>
                        <w:t>tract="IMetadataExchange" bindingNamespace="http://cic-software.de/GateBANKNOW/createOrUpdateAngebotService" /&gt;</w:t>
                      </w:r>
                    </w:p>
                    <w:p w14:paraId="0157B964" w14:textId="77777777" w:rsidR="00643150" w:rsidRPr="001C5438" w:rsidRDefault="00643150" w:rsidP="001C5438">
                      <w:pPr>
                        <w:rPr>
                          <w:sz w:val="16"/>
                          <w:szCs w:val="16"/>
                          <w:lang w:val="en-US"/>
                        </w:rPr>
                      </w:pPr>
                      <w:r w:rsidRPr="001C5438">
                        <w:rPr>
                          <w:sz w:val="16"/>
                          <w:szCs w:val="16"/>
                          <w:lang w:val="en-US"/>
                        </w:rPr>
                        <w:t xml:space="preserve">        &lt;/service&gt;</w:t>
                      </w:r>
                    </w:p>
                    <w:p w14:paraId="1D6FE674" w14:textId="77777777" w:rsidR="00643150" w:rsidRPr="001C5438" w:rsidRDefault="00643150" w:rsidP="001C5438">
                      <w:pPr>
                        <w:rPr>
                          <w:sz w:val="16"/>
                          <w:szCs w:val="16"/>
                          <w:lang w:val="en-US"/>
                        </w:rPr>
                      </w:pPr>
                    </w:p>
                    <w:p w14:paraId="68E8C1A9" w14:textId="77777777" w:rsidR="00643150" w:rsidRPr="001C5438" w:rsidRDefault="00643150" w:rsidP="001C5438">
                      <w:pPr>
                        <w:rPr>
                          <w:sz w:val="16"/>
                          <w:szCs w:val="16"/>
                          <w:lang w:val="en-US"/>
                        </w:rPr>
                      </w:pPr>
                      <w:r w:rsidRPr="001C5438">
                        <w:rPr>
                          <w:sz w:val="16"/>
                          <w:szCs w:val="16"/>
                          <w:lang w:val="en-US"/>
                        </w:rPr>
                        <w:t xml:space="preserve">        &lt;service behaviorConfiguration="Cic.OpenOne.Service.ServiceBehavior" name="Cic.OpenOne.GateBANKNOW.Service.changeAngebotService"&gt;</w:t>
                      </w:r>
                    </w:p>
                    <w:p w14:paraId="445A6DB6"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binding="wsHttpBinding" bindingConfiguration="myWsHttpBinding" co</w:t>
                      </w:r>
                      <w:r w:rsidRPr="001C5438">
                        <w:rPr>
                          <w:sz w:val="16"/>
                          <w:szCs w:val="16"/>
                          <w:lang w:val="en-US"/>
                        </w:rPr>
                        <w:t>n</w:t>
                      </w:r>
                      <w:r w:rsidRPr="001C5438">
                        <w:rPr>
                          <w:sz w:val="16"/>
                          <w:szCs w:val="16"/>
                          <w:lang w:val="en-US"/>
                        </w:rPr>
                        <w:t>tract="Cic.OpenOne.GateBANKNOW.Service.Contract.IchangeAngebotService" bindingNamespace="http://cic-software.de/GateBANKNOW/changeAngebotService"&gt;</w:t>
                      </w:r>
                    </w:p>
                    <w:p w14:paraId="5C2FC445"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2F896D26"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&lt;dns value="localhost" /&gt;</w:t>
                      </w:r>
                    </w:p>
                    <w:p w14:paraId="462D1BBA" w14:textId="77777777" w:rsidR="00643150" w:rsidRPr="001C5438" w:rsidRDefault="00643150" w:rsidP="001C5438">
                      <w:pPr>
                        <w:rPr>
                          <w:sz w:val="16"/>
                          <w:szCs w:val="16"/>
                          <w:lang w:val="en-US"/>
                        </w:rPr>
                      </w:pPr>
                      <w:r w:rsidRPr="001C5438">
                        <w:rPr>
                          <w:sz w:val="16"/>
                          <w:szCs w:val="16"/>
                          <w:lang w:val="en-US"/>
                        </w:rPr>
                        <w:t xml:space="preserve">            &lt;/identity&gt;</w:t>
                      </w:r>
                    </w:p>
                    <w:p w14:paraId="4B8D8F01" w14:textId="77777777" w:rsidR="00643150" w:rsidRPr="001C5438" w:rsidRDefault="00643150" w:rsidP="001C5438">
                      <w:pPr>
                        <w:rPr>
                          <w:sz w:val="16"/>
                          <w:szCs w:val="16"/>
                          <w:lang w:val="en-US"/>
                        </w:rPr>
                      </w:pPr>
                      <w:r w:rsidRPr="001C5438">
                        <w:rPr>
                          <w:sz w:val="16"/>
                          <w:szCs w:val="16"/>
                          <w:lang w:val="en-US"/>
                        </w:rPr>
                        <w:t xml:space="preserve">            &lt;/endpoint&gt;</w:t>
                      </w:r>
                    </w:p>
                    <w:p w14:paraId="10B3EA70" w14:textId="77777777" w:rsidR="00643150" w:rsidRPr="001C5438" w:rsidRDefault="00643150" w:rsidP="001C5438">
                      <w:pPr>
                        <w:rPr>
                          <w:sz w:val="16"/>
                          <w:szCs w:val="16"/>
                          <w:lang w:val="en-US"/>
                        </w:rPr>
                      </w:pPr>
                      <w:r w:rsidRPr="001C5438">
                        <w:rPr>
                          <w:sz w:val="16"/>
                          <w:szCs w:val="16"/>
                          <w:lang w:val="en-US"/>
                        </w:rPr>
                        <w:t xml:space="preserve">            &lt;endpoint address="mex" binding="mexHttpsBinding" bindingName="changeAngebotServicePortMex1" co</w:t>
                      </w:r>
                      <w:r w:rsidRPr="001C5438">
                        <w:rPr>
                          <w:sz w:val="16"/>
                          <w:szCs w:val="16"/>
                          <w:lang w:val="en-US"/>
                        </w:rPr>
                        <w:t>n</w:t>
                      </w:r>
                      <w:r w:rsidRPr="001C5438">
                        <w:rPr>
                          <w:sz w:val="16"/>
                          <w:szCs w:val="16"/>
                          <w:lang w:val="en-US"/>
                        </w:rPr>
                        <w:t>tract="IMetadataExchange" bindingNamespace="http://cic-software.de/GateBANKNOW/changeAngebotService" /&gt;</w:t>
                      </w:r>
                    </w:p>
                    <w:p w14:paraId="613592B1" w14:textId="77777777" w:rsidR="00643150" w:rsidRPr="00DA2666" w:rsidRDefault="00643150" w:rsidP="001C5438">
                      <w:pPr>
                        <w:rPr>
                          <w:sz w:val="16"/>
                          <w:szCs w:val="16"/>
                          <w:lang w:val="en-US"/>
                        </w:rPr>
                      </w:pPr>
                      <w:r w:rsidRPr="001C5438">
                        <w:rPr>
                          <w:sz w:val="16"/>
                          <w:szCs w:val="16"/>
                          <w:lang w:val="en-US"/>
                        </w:rPr>
                        <w:t xml:space="preserve">        </w:t>
                      </w:r>
                      <w:r w:rsidRPr="00DA2666">
                        <w:rPr>
                          <w:sz w:val="16"/>
                          <w:szCs w:val="16"/>
                          <w:lang w:val="en-US"/>
                        </w:rPr>
                        <w:t>&lt;/service&gt;</w:t>
                      </w:r>
                    </w:p>
                    <w:p w14:paraId="5F497F7E" w14:textId="77777777" w:rsidR="00643150" w:rsidRPr="00DA2666" w:rsidRDefault="00643150" w:rsidP="001C5438">
                      <w:pPr>
                        <w:rPr>
                          <w:lang w:val="en-US"/>
                        </w:rPr>
                      </w:pPr>
                    </w:p>
                    <w:p w14:paraId="21ACF3E5" w14:textId="77777777" w:rsidR="00643150" w:rsidRPr="001C5438" w:rsidRDefault="00643150" w:rsidP="001C5438">
                      <w:pPr>
                        <w:rPr>
                          <w:sz w:val="16"/>
                          <w:szCs w:val="16"/>
                          <w:lang w:val="en-US"/>
                        </w:rPr>
                      </w:pPr>
                      <w:r w:rsidRPr="001C5438">
                        <w:rPr>
                          <w:sz w:val="16"/>
                          <w:szCs w:val="16"/>
                          <w:lang w:val="en-US"/>
                        </w:rPr>
                        <w:t xml:space="preserve">        &lt;service behaviorConfiguration="Cic.OpenOne.Service.ServiceBehavior" name="Cic.OpenOne.GateBANKNOW.Service.changeAntragService"&gt;</w:t>
                      </w:r>
                    </w:p>
                    <w:p w14:paraId="031559FC"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binding="wsHttpBinding" bindingConfiguration="myWsHttpBinding" co</w:t>
                      </w:r>
                      <w:r w:rsidRPr="001C5438">
                        <w:rPr>
                          <w:sz w:val="16"/>
                          <w:szCs w:val="16"/>
                          <w:lang w:val="en-US"/>
                        </w:rPr>
                        <w:t>n</w:t>
                      </w:r>
                      <w:r w:rsidRPr="001C5438">
                        <w:rPr>
                          <w:sz w:val="16"/>
                          <w:szCs w:val="16"/>
                          <w:lang w:val="en-US"/>
                        </w:rPr>
                        <w:t>tract="Cic.OpenOne.GateBANKNOW.Service.Contract.IchangeAntragService" bindingNamespace="http://cic-software.de/GateBANKNOW/changeAntragService"&gt;</w:t>
                      </w:r>
                    </w:p>
                    <w:p w14:paraId="6529B817"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0C883642" w14:textId="77777777" w:rsidR="00643150" w:rsidRPr="001C5438" w:rsidRDefault="00643150" w:rsidP="001C5438">
                      <w:pPr>
                        <w:rPr>
                          <w:sz w:val="16"/>
                          <w:szCs w:val="16"/>
                          <w:lang w:val="en-US"/>
                        </w:rPr>
                      </w:pPr>
                      <w:r w:rsidRPr="001C5438">
                        <w:rPr>
                          <w:sz w:val="16"/>
                          <w:szCs w:val="16"/>
                          <w:lang w:val="en-US"/>
                        </w:rPr>
                        <w:t xml:space="preserve">                &lt;dns value="localhost" /&gt;</w:t>
                      </w:r>
                    </w:p>
                    <w:p w14:paraId="60963BAB" w14:textId="77777777" w:rsidR="00643150" w:rsidRPr="001C5438" w:rsidRDefault="00643150" w:rsidP="001C5438">
                      <w:pPr>
                        <w:rPr>
                          <w:sz w:val="16"/>
                          <w:szCs w:val="16"/>
                          <w:lang w:val="en-US"/>
                        </w:rPr>
                      </w:pPr>
                      <w:r w:rsidRPr="001C5438">
                        <w:rPr>
                          <w:sz w:val="16"/>
                          <w:szCs w:val="16"/>
                          <w:lang w:val="en-US"/>
                        </w:rPr>
                        <w:t xml:space="preserve">            &lt;/identity&gt;</w:t>
                      </w:r>
                    </w:p>
                    <w:p w14:paraId="7E7C0A13" w14:textId="77777777" w:rsidR="00643150" w:rsidRPr="001C5438" w:rsidRDefault="00643150" w:rsidP="001C5438">
                      <w:pPr>
                        <w:rPr>
                          <w:sz w:val="16"/>
                          <w:szCs w:val="16"/>
                          <w:lang w:val="en-US"/>
                        </w:rPr>
                      </w:pPr>
                      <w:r w:rsidRPr="001C5438">
                        <w:rPr>
                          <w:sz w:val="16"/>
                          <w:szCs w:val="16"/>
                          <w:lang w:val="en-US"/>
                        </w:rPr>
                        <w:t xml:space="preserve">            &lt;/endpoint&gt;</w:t>
                      </w:r>
                    </w:p>
                    <w:p w14:paraId="779B7DE0" w14:textId="77777777" w:rsidR="00643150" w:rsidRPr="001C5438" w:rsidRDefault="00643150" w:rsidP="001C5438">
                      <w:pPr>
                        <w:rPr>
                          <w:sz w:val="16"/>
                          <w:szCs w:val="16"/>
                          <w:lang w:val="en-US"/>
                        </w:rPr>
                      </w:pPr>
                      <w:r w:rsidRPr="001C5438">
                        <w:rPr>
                          <w:sz w:val="16"/>
                          <w:szCs w:val="16"/>
                          <w:lang w:val="en-US"/>
                        </w:rPr>
                        <w:t xml:space="preserve">            &lt;endpoint address="mex" binding="mexHttpsBinding" bindingName="changeAntragServicePortMex1" co</w:t>
                      </w:r>
                      <w:r w:rsidRPr="001C5438">
                        <w:rPr>
                          <w:sz w:val="16"/>
                          <w:szCs w:val="16"/>
                          <w:lang w:val="en-US"/>
                        </w:rPr>
                        <w:t>n</w:t>
                      </w:r>
                      <w:r w:rsidRPr="001C5438">
                        <w:rPr>
                          <w:sz w:val="16"/>
                          <w:szCs w:val="16"/>
                          <w:lang w:val="en-US"/>
                        </w:rPr>
                        <w:t>tract="IMetadataExchange" bindingNamespace="http://cic-software.de/GateBANKNOW/changeAntragService" /&gt;</w:t>
                      </w:r>
                    </w:p>
                    <w:p w14:paraId="31313749" w14:textId="77777777" w:rsidR="00643150" w:rsidRDefault="00643150" w:rsidP="001C5438">
                      <w:pPr>
                        <w:rPr>
                          <w:sz w:val="16"/>
                          <w:szCs w:val="16"/>
                        </w:rPr>
                      </w:pPr>
                      <w:r w:rsidRPr="001C5438">
                        <w:rPr>
                          <w:sz w:val="16"/>
                          <w:szCs w:val="16"/>
                          <w:lang w:val="en-US"/>
                        </w:rPr>
                        <w:t xml:space="preserve">        </w:t>
                      </w:r>
                      <w:r w:rsidRPr="001C5438">
                        <w:rPr>
                          <w:sz w:val="16"/>
                          <w:szCs w:val="16"/>
                        </w:rPr>
                        <w:t>&lt;/service&gt;</w:t>
                      </w:r>
                      <w:r w:rsidRPr="001C5438">
                        <w:rPr>
                          <w:sz w:val="16"/>
                          <w:szCs w:val="16"/>
                        </w:rPr>
                        <w:tab/>
                      </w:r>
                    </w:p>
                    <w:p w14:paraId="050DACF5" w14:textId="713D1163" w:rsidR="00643150" w:rsidRPr="001C5438" w:rsidRDefault="00643150" w:rsidP="001C5438">
                      <w:pPr>
                        <w:rPr>
                          <w:lang w:val="en-US"/>
                        </w:rPr>
                      </w:pPr>
                    </w:p>
                    <w:p w14:paraId="573DFF04" w14:textId="42DB5DD4" w:rsidR="00643150" w:rsidRPr="00212AD8" w:rsidRDefault="00643150" w:rsidP="001C5438">
                      <w:r w:rsidRPr="00212AD8">
                        <w:tab/>
                      </w:r>
                      <w:r w:rsidRPr="00212AD8">
                        <w:tab/>
                      </w:r>
                      <w:r w:rsidRPr="00212AD8">
                        <w:tab/>
                      </w:r>
                    </w:p>
                    <w:p w14:paraId="006D0F41" w14:textId="77777777" w:rsidR="00643150" w:rsidRPr="00212AD8" w:rsidRDefault="00643150" w:rsidP="00761709"/>
                    <w:p w14:paraId="2DC198BB" w14:textId="56E6BA2C" w:rsidR="00643150" w:rsidRPr="00212AD8" w:rsidRDefault="00643150" w:rsidP="00761709">
                      <w:r w:rsidRPr="00212AD8">
                        <w:tab/>
                      </w:r>
                      <w:r w:rsidRPr="00212AD8">
                        <w:tab/>
                      </w:r>
                    </w:p>
                    <w:p w14:paraId="770D0EA1" w14:textId="77777777" w:rsidR="00643150" w:rsidRPr="00212AD8" w:rsidRDefault="00643150" w:rsidP="00761709"/>
                    <w:p w14:paraId="0502A1F1" w14:textId="77777777" w:rsidR="00643150" w:rsidRPr="00212AD8" w:rsidRDefault="00643150" w:rsidP="00761709"/>
                    <w:p w14:paraId="510B46FC" w14:textId="77777777" w:rsidR="00643150" w:rsidRPr="00212AD8" w:rsidRDefault="00643150" w:rsidP="00761709"/>
                    <w:p w14:paraId="38AF005F" w14:textId="77777777" w:rsidR="00643150" w:rsidRPr="00212AD8" w:rsidRDefault="00643150" w:rsidP="00761709"/>
                    <w:p w14:paraId="2CAE19A6" w14:textId="77777777" w:rsidR="00643150" w:rsidRPr="00212AD8" w:rsidRDefault="00643150" w:rsidP="00761709"/>
                    <w:p w14:paraId="2E1AC6AE" w14:textId="77777777" w:rsidR="00643150" w:rsidRPr="00212AD8" w:rsidRDefault="00643150" w:rsidP="00761709"/>
                    <w:p w14:paraId="5444BEBA" w14:textId="77777777" w:rsidR="00643150" w:rsidRPr="00212AD8" w:rsidRDefault="00643150" w:rsidP="00761709"/>
                    <w:p w14:paraId="6C55C447" w14:textId="77777777" w:rsidR="00643150" w:rsidRPr="00212AD8" w:rsidRDefault="00643150" w:rsidP="00761709"/>
                    <w:p w14:paraId="3157C869" w14:textId="77777777" w:rsidR="00643150" w:rsidRPr="00212AD8" w:rsidRDefault="00643150" w:rsidP="00761709"/>
                    <w:p w14:paraId="0FB03E49" w14:textId="77777777" w:rsidR="00643150" w:rsidRPr="00212AD8" w:rsidRDefault="00643150" w:rsidP="00761709"/>
                    <w:p w14:paraId="77523DB3" w14:textId="77777777" w:rsidR="00643150" w:rsidRPr="00212AD8" w:rsidRDefault="00643150" w:rsidP="00761709"/>
                    <w:p w14:paraId="2915EB4C" w14:textId="77777777" w:rsidR="00643150" w:rsidRPr="00212AD8" w:rsidRDefault="00643150" w:rsidP="00761709"/>
                    <w:p w14:paraId="48F09268" w14:textId="77777777" w:rsidR="00643150" w:rsidRPr="00212AD8" w:rsidRDefault="00643150" w:rsidP="00761709"/>
                    <w:p w14:paraId="502D8AC7" w14:textId="77777777" w:rsidR="00643150" w:rsidRPr="00212AD8" w:rsidRDefault="00643150" w:rsidP="00761709"/>
                    <w:p w14:paraId="7E31DCD1" w14:textId="77777777" w:rsidR="00643150" w:rsidRPr="00212AD8" w:rsidRDefault="00643150" w:rsidP="00761709"/>
                    <w:p w14:paraId="59F126AD" w14:textId="77777777" w:rsidR="00643150" w:rsidRPr="00212AD8" w:rsidRDefault="00643150" w:rsidP="00761709"/>
                    <w:p w14:paraId="13659224" w14:textId="77777777" w:rsidR="00643150" w:rsidRPr="00212AD8" w:rsidRDefault="00643150" w:rsidP="00761709"/>
                    <w:p w14:paraId="4251E851" w14:textId="77777777" w:rsidR="00643150" w:rsidRPr="00212AD8" w:rsidRDefault="00643150" w:rsidP="00761709"/>
                    <w:p w14:paraId="5B4A403E" w14:textId="77777777" w:rsidR="00643150" w:rsidRPr="00212AD8" w:rsidRDefault="00643150" w:rsidP="00761709"/>
                    <w:p w14:paraId="4A8F7C0A" w14:textId="77777777" w:rsidR="00643150" w:rsidRPr="00212AD8" w:rsidRDefault="00643150" w:rsidP="00761709"/>
                    <w:p w14:paraId="7D966C96" w14:textId="77777777" w:rsidR="00643150" w:rsidRPr="00212AD8" w:rsidRDefault="00643150" w:rsidP="00761709"/>
                    <w:p w14:paraId="0ED0B859" w14:textId="77777777" w:rsidR="00643150" w:rsidRPr="00212AD8" w:rsidRDefault="00643150" w:rsidP="00761709"/>
                    <w:p w14:paraId="783CD990" w14:textId="77777777" w:rsidR="00643150" w:rsidRPr="00212AD8" w:rsidRDefault="00643150" w:rsidP="00761709"/>
                    <w:p w14:paraId="51736219" w14:textId="77777777" w:rsidR="00643150" w:rsidRPr="00212AD8" w:rsidRDefault="00643150" w:rsidP="00761709"/>
                    <w:p w14:paraId="52872B6D" w14:textId="77777777" w:rsidR="00643150" w:rsidRPr="00212AD8" w:rsidRDefault="00643150" w:rsidP="00761709"/>
                    <w:p w14:paraId="3B632922" w14:textId="77777777" w:rsidR="00643150" w:rsidRPr="00212AD8" w:rsidRDefault="00643150" w:rsidP="00761709"/>
                    <w:p w14:paraId="662DD5C4" w14:textId="77777777" w:rsidR="00643150" w:rsidRPr="00212AD8" w:rsidRDefault="00643150" w:rsidP="00761709"/>
                    <w:p w14:paraId="076EA6EF" w14:textId="77777777" w:rsidR="00643150" w:rsidRPr="00212AD8" w:rsidRDefault="00643150" w:rsidP="00761709"/>
                    <w:p w14:paraId="3B06D36D" w14:textId="77777777" w:rsidR="00643150" w:rsidRPr="00212AD8" w:rsidRDefault="00643150" w:rsidP="00761709"/>
                    <w:p w14:paraId="33BB7D18" w14:textId="77777777" w:rsidR="00643150" w:rsidRPr="00212AD8" w:rsidRDefault="00643150" w:rsidP="00761709"/>
                    <w:p w14:paraId="3ABAD4D1" w14:textId="77777777" w:rsidR="00643150" w:rsidRPr="00212AD8" w:rsidRDefault="00643150" w:rsidP="00761709"/>
                    <w:p w14:paraId="4C0B7622" w14:textId="77777777" w:rsidR="00643150" w:rsidRPr="00212AD8" w:rsidRDefault="00643150" w:rsidP="00761709"/>
                  </w:txbxContent>
                </v:textbox>
                <w10:anchorlock/>
              </v:shape>
            </w:pict>
          </mc:Fallback>
        </mc:AlternateContent>
      </w:r>
    </w:p>
    <w:p w14:paraId="4B8E78BA" w14:textId="77777777" w:rsidR="001C5438" w:rsidRDefault="001C5438">
      <w:r>
        <w:br w:type="page"/>
      </w:r>
    </w:p>
    <w:p w14:paraId="147CCCC9" w14:textId="06B055FD" w:rsidR="002B6D58" w:rsidRDefault="001C5438" w:rsidP="00761709">
      <w:r w:rsidRPr="000F6D34">
        <w:rPr>
          <w:noProof/>
          <w:lang w:eastAsia="de-DE"/>
        </w:rPr>
        <w:lastRenderedPageBreak/>
        <mc:AlternateContent>
          <mc:Choice Requires="wps">
            <w:drawing>
              <wp:inline distT="0" distB="0" distL="0" distR="0" wp14:anchorId="35DF79BB" wp14:editId="06F73820">
                <wp:extent cx="5768340" cy="6393882"/>
                <wp:effectExtent l="0" t="0" r="22860" b="26035"/>
                <wp:docPr id="58" name="Textfeld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6393882"/>
                        </a:xfrm>
                        <a:prstGeom prst="rect">
                          <a:avLst/>
                        </a:prstGeom>
                        <a:solidFill>
                          <a:srgbClr val="DBE5F1"/>
                        </a:solidFill>
                        <a:ln w="9525">
                          <a:solidFill>
                            <a:srgbClr val="95B3D7"/>
                          </a:solidFill>
                          <a:miter lim="800000"/>
                          <a:headEnd/>
                          <a:tailEnd/>
                        </a:ln>
                      </wps:spPr>
                      <wps:txbx>
                        <w:txbxContent>
                          <w:p w14:paraId="58E7B76E" w14:textId="77777777" w:rsidR="00643150" w:rsidRPr="001C5438" w:rsidRDefault="00643150" w:rsidP="001C5438">
                            <w:pPr>
                              <w:rPr>
                                <w:sz w:val="16"/>
                                <w:szCs w:val="16"/>
                                <w:lang w:val="en-US"/>
                              </w:rPr>
                            </w:pPr>
                            <w:r w:rsidRPr="001C5438">
                              <w:rPr>
                                <w:sz w:val="16"/>
                                <w:szCs w:val="16"/>
                                <w:lang w:val="en-US"/>
                              </w:rPr>
                              <w:t xml:space="preserve">&lt;service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w:t>
                            </w:r>
                            <w:proofErr w:type="spellStart"/>
                            <w:r w:rsidRPr="001C5438">
                              <w:rPr>
                                <w:sz w:val="16"/>
                                <w:szCs w:val="16"/>
                                <w:lang w:val="en-US"/>
                              </w:rPr>
                              <w:t>Cic.OpenOne.GateBANKNOW.Service.AuskunftService</w:t>
                            </w:r>
                            <w:proofErr w:type="spellEnd"/>
                            <w:r w:rsidRPr="001C5438">
                              <w:rPr>
                                <w:sz w:val="16"/>
                                <w:szCs w:val="16"/>
                                <w:lang w:val="en-US"/>
                              </w:rPr>
                              <w:t>"&gt;</w:t>
                            </w:r>
                          </w:p>
                          <w:p w14:paraId="4C74E2EF"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tract="Cic.OpenOne.GateBANKNOW.Service.Contract.IAuskunftService" bindingNamespace="http://cic-software.de/GateBANKNOW/AuskunftService"&gt;</w:t>
                            </w:r>
                          </w:p>
                          <w:p w14:paraId="3B32BAD9"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gramStart"/>
                            <w:r w:rsidRPr="001C5438">
                              <w:rPr>
                                <w:sz w:val="16"/>
                                <w:szCs w:val="16"/>
                                <w:lang w:val="en-US"/>
                              </w:rPr>
                              <w:t>identity</w:t>
                            </w:r>
                            <w:proofErr w:type="gramEnd"/>
                            <w:r w:rsidRPr="001C5438">
                              <w:rPr>
                                <w:sz w:val="16"/>
                                <w:szCs w:val="16"/>
                                <w:lang w:val="en-US"/>
                              </w:rPr>
                              <w:t>&gt;</w:t>
                            </w:r>
                          </w:p>
                          <w:p w14:paraId="2436F060"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6AB048AC" w14:textId="77777777" w:rsidR="00643150" w:rsidRPr="001C5438" w:rsidRDefault="00643150" w:rsidP="001C5438">
                            <w:pPr>
                              <w:rPr>
                                <w:sz w:val="16"/>
                                <w:szCs w:val="16"/>
                                <w:lang w:val="en-US"/>
                              </w:rPr>
                            </w:pPr>
                            <w:r w:rsidRPr="001C5438">
                              <w:rPr>
                                <w:sz w:val="16"/>
                                <w:szCs w:val="16"/>
                                <w:lang w:val="en-US"/>
                              </w:rPr>
                              <w:t xml:space="preserve">            &lt;/identity&gt;</w:t>
                            </w:r>
                          </w:p>
                          <w:p w14:paraId="07E0D85D" w14:textId="77777777" w:rsidR="00643150" w:rsidRPr="001C5438" w:rsidRDefault="00643150" w:rsidP="001C5438">
                            <w:pPr>
                              <w:rPr>
                                <w:sz w:val="16"/>
                                <w:szCs w:val="16"/>
                                <w:lang w:val="en-US"/>
                              </w:rPr>
                            </w:pPr>
                            <w:r w:rsidRPr="001C5438">
                              <w:rPr>
                                <w:sz w:val="16"/>
                                <w:szCs w:val="16"/>
                                <w:lang w:val="en-US"/>
                              </w:rPr>
                              <w:t xml:space="preserve">        &lt;/endpoint&gt;</w:t>
                            </w:r>
                          </w:p>
                          <w:p w14:paraId="57D90E26" w14:textId="77777777" w:rsidR="00643150" w:rsidRPr="001C5438" w:rsidRDefault="00643150" w:rsidP="001C5438">
                            <w:pPr>
                              <w:rPr>
                                <w:sz w:val="16"/>
                                <w:szCs w:val="16"/>
                                <w:lang w:val="en-US"/>
                              </w:rPr>
                            </w:pPr>
                            <w:r w:rsidRPr="001C5438">
                              <w:rPr>
                                <w:sz w:val="16"/>
                                <w:szCs w:val="16"/>
                                <w:lang w:val="en-US"/>
                              </w:rPr>
                              <w:t xml:space="preserve">        &lt;endpoint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="AuskunftServicePortMex1" contract="</w:t>
                            </w:r>
                            <w:proofErr w:type="spellStart"/>
                            <w:r w:rsidRPr="001C5438">
                              <w:rPr>
                                <w:sz w:val="16"/>
                                <w:szCs w:val="16"/>
                                <w:lang w:val="en-US"/>
                              </w:rPr>
                              <w:t>IMetadataExchange</w:t>
                            </w:r>
                            <w:proofErr w:type="spellEnd"/>
                            <w:r w:rsidRPr="001C5438">
                              <w:rPr>
                                <w:sz w:val="16"/>
                                <w:szCs w:val="16"/>
                                <w:lang w:val="en-US"/>
                              </w:rPr>
                              <w:t>" bindingNamespace="http://cic-software.de/GateBANKNOW/AuskunftService" /&gt;</w:t>
                            </w:r>
                          </w:p>
                          <w:p w14:paraId="3D00A1A5" w14:textId="77777777" w:rsidR="00643150" w:rsidRPr="001C5438" w:rsidRDefault="00643150" w:rsidP="001C5438">
                            <w:pPr>
                              <w:rPr>
                                <w:sz w:val="16"/>
                                <w:szCs w:val="16"/>
                                <w:lang w:val="en-US"/>
                              </w:rPr>
                            </w:pPr>
                            <w:r w:rsidRPr="001C5438">
                              <w:rPr>
                                <w:sz w:val="16"/>
                                <w:szCs w:val="16"/>
                                <w:lang w:val="en-US"/>
                              </w:rPr>
                              <w:t xml:space="preserve">       &lt;/service&gt;</w:t>
                            </w:r>
                          </w:p>
                          <w:p w14:paraId="5C46089D" w14:textId="77777777" w:rsidR="00643150" w:rsidRPr="001C5438" w:rsidRDefault="00643150" w:rsidP="001C5438">
                            <w:pPr>
                              <w:rPr>
                                <w:sz w:val="16"/>
                                <w:szCs w:val="16"/>
                                <w:lang w:val="en-US"/>
                              </w:rPr>
                            </w:pPr>
                          </w:p>
                          <w:p w14:paraId="05C5486E" w14:textId="77777777" w:rsidR="00643150" w:rsidRPr="001C5438" w:rsidRDefault="00643150" w:rsidP="001C5438">
                            <w:pPr>
                              <w:rPr>
                                <w:sz w:val="16"/>
                                <w:szCs w:val="16"/>
                                <w:lang w:val="en-US"/>
                              </w:rPr>
                            </w:pPr>
                            <w:r w:rsidRPr="001C5438">
                              <w:rPr>
                                <w:sz w:val="16"/>
                                <w:szCs w:val="16"/>
                                <w:lang w:val="en-US"/>
                              </w:rPr>
                              <w:t xml:space="preserve">       &lt;service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w:t>
                            </w:r>
                            <w:proofErr w:type="spellStart"/>
                            <w:r w:rsidRPr="001C5438">
                              <w:rPr>
                                <w:sz w:val="16"/>
                                <w:szCs w:val="16"/>
                                <w:lang w:val="en-US"/>
                              </w:rPr>
                              <w:t>Cic.OpenOne.GateBANKNOW.Service.StateService</w:t>
                            </w:r>
                            <w:proofErr w:type="spellEnd"/>
                            <w:r w:rsidRPr="001C5438">
                              <w:rPr>
                                <w:sz w:val="16"/>
                                <w:szCs w:val="16"/>
                                <w:lang w:val="en-US"/>
                              </w:rPr>
                              <w:t>"&gt;</w:t>
                            </w:r>
                          </w:p>
                          <w:p w14:paraId="7C784BD2" w14:textId="77777777" w:rsidR="00643150" w:rsidRPr="001C5438" w:rsidRDefault="00643150" w:rsidP="001C5438">
                            <w:pPr>
                              <w:rPr>
                                <w:sz w:val="16"/>
                                <w:szCs w:val="16"/>
                                <w:lang w:val="en-US"/>
                              </w:rPr>
                            </w:pPr>
                            <w:r w:rsidRPr="001C5438">
                              <w:rPr>
                                <w:sz w:val="16"/>
                                <w:szCs w:val="16"/>
                                <w:lang w:val="en-US"/>
                              </w:rPr>
                              <w:t xml:space="preserve">        &lt;endpoint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tract="Cic.OpenOne.GateBANKNOW.Service.Contract.IStateService" bindingNamespace="http://cic-software.de/GateBANKNOW/StateService"&gt;</w:t>
                            </w:r>
                          </w:p>
                          <w:p w14:paraId="2E01A968"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10CCC6D6" w14:textId="77777777" w:rsidR="00643150" w:rsidRPr="001C5438" w:rsidRDefault="00643150" w:rsidP="001C5438">
                            <w:pPr>
                              <w:rPr>
                                <w:sz w:val="16"/>
                                <w:szCs w:val="16"/>
                                <w:lang w:val="en-US"/>
                              </w:rPr>
                            </w:pPr>
                            <w:r w:rsidRPr="001C5438">
                              <w:rPr>
                                <w:sz w:val="16"/>
                                <w:szCs w:val="16"/>
                                <w:lang w:val="en-US"/>
                              </w:rPr>
                              <w:t xml:space="preserve">            &lt;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1AF4C13B" w14:textId="77777777" w:rsidR="00643150" w:rsidRPr="001C5438" w:rsidRDefault="00643150" w:rsidP="001C5438">
                            <w:pPr>
                              <w:rPr>
                                <w:sz w:val="16"/>
                                <w:szCs w:val="16"/>
                                <w:lang w:val="en-US"/>
                              </w:rPr>
                            </w:pPr>
                            <w:r w:rsidRPr="001C5438">
                              <w:rPr>
                                <w:sz w:val="16"/>
                                <w:szCs w:val="16"/>
                                <w:lang w:val="en-US"/>
                              </w:rPr>
                              <w:t xml:space="preserve">          &lt;/identity&gt;</w:t>
                            </w:r>
                          </w:p>
                          <w:p w14:paraId="3AA5C4D5" w14:textId="77777777" w:rsidR="00643150" w:rsidRPr="001C5438" w:rsidRDefault="00643150" w:rsidP="001C5438">
                            <w:pPr>
                              <w:rPr>
                                <w:sz w:val="16"/>
                                <w:szCs w:val="16"/>
                                <w:lang w:val="en-US"/>
                              </w:rPr>
                            </w:pPr>
                            <w:r w:rsidRPr="001C5438">
                              <w:rPr>
                                <w:sz w:val="16"/>
                                <w:szCs w:val="16"/>
                                <w:lang w:val="en-US"/>
                              </w:rPr>
                              <w:t xml:space="preserve">        &lt;/endpoint&gt;</w:t>
                            </w:r>
                          </w:p>
                          <w:p w14:paraId="047CF567" w14:textId="77777777" w:rsidR="00643150" w:rsidRPr="001C5438" w:rsidRDefault="00643150" w:rsidP="001C5438">
                            <w:pPr>
                              <w:rPr>
                                <w:sz w:val="16"/>
                                <w:szCs w:val="16"/>
                                <w:lang w:val="en-US"/>
                              </w:rPr>
                            </w:pPr>
                            <w:r w:rsidRPr="001C5438">
                              <w:rPr>
                                <w:sz w:val="16"/>
                                <w:szCs w:val="16"/>
                                <w:lang w:val="en-US"/>
                              </w:rPr>
                              <w:t xml:space="preserve">        &lt;endpoint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="AuskunftServicePortMex1" contract="</w:t>
                            </w:r>
                            <w:proofErr w:type="spellStart"/>
                            <w:r w:rsidRPr="001C5438">
                              <w:rPr>
                                <w:sz w:val="16"/>
                                <w:szCs w:val="16"/>
                                <w:lang w:val="en-US"/>
                              </w:rPr>
                              <w:t>IMetadataExchange</w:t>
                            </w:r>
                            <w:proofErr w:type="spellEnd"/>
                            <w:r w:rsidRPr="001C5438">
                              <w:rPr>
                                <w:sz w:val="16"/>
                                <w:szCs w:val="16"/>
                                <w:lang w:val="en-US"/>
                              </w:rPr>
                              <w:t>" bindingNamespace="http://cic-software.de/GateBANKNOW/StateService" /&gt;</w:t>
                            </w:r>
                          </w:p>
                          <w:p w14:paraId="48DF119C" w14:textId="77777777" w:rsidR="00643150" w:rsidRPr="001C5438" w:rsidRDefault="00643150" w:rsidP="001C5438">
                            <w:pPr>
                              <w:rPr>
                                <w:sz w:val="16"/>
                                <w:szCs w:val="16"/>
                                <w:lang w:val="en-US"/>
                              </w:rPr>
                            </w:pPr>
                            <w:r w:rsidRPr="001C5438">
                              <w:rPr>
                                <w:sz w:val="16"/>
                                <w:szCs w:val="16"/>
                                <w:lang w:val="en-US"/>
                              </w:rPr>
                              <w:t xml:space="preserve">       &lt;/service&gt;</w:t>
                            </w:r>
                          </w:p>
                          <w:p w14:paraId="30B3796C" w14:textId="77777777" w:rsidR="00643150" w:rsidRPr="001C5438" w:rsidRDefault="00643150" w:rsidP="001C5438">
                            <w:pPr>
                              <w:rPr>
                                <w:sz w:val="16"/>
                                <w:szCs w:val="16"/>
                                <w:lang w:val="en-US"/>
                              </w:rPr>
                            </w:pPr>
                          </w:p>
                          <w:p w14:paraId="7045DF5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 xml:space="preserve">   &lt;service name="</w:t>
                            </w:r>
                            <w:proofErr w:type="spellStart"/>
                            <w:r w:rsidRPr="001C5438">
                              <w:rPr>
                                <w:sz w:val="16"/>
                                <w:szCs w:val="16"/>
                                <w:lang w:val="en-US"/>
                              </w:rPr>
                              <w:t>Cic.OpenOne.GateBANKNOW.Service.StreamService</w:t>
                            </w:r>
                            <w:proofErr w:type="spellEnd"/>
                            <w:r w:rsidRPr="001C5438">
                              <w:rPr>
                                <w:sz w:val="16"/>
                                <w:szCs w:val="16"/>
                                <w:lang w:val="en-US"/>
                              </w:rPr>
                              <w:t xml:space="preserv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StreamBehavior</w:t>
                            </w:r>
                            <w:proofErr w:type="spellEnd"/>
                            <w:r w:rsidRPr="001C5438">
                              <w:rPr>
                                <w:sz w:val="16"/>
                                <w:szCs w:val="16"/>
                                <w:lang w:val="en-US"/>
                              </w:rPr>
                              <w:t>"&gt;</w:t>
                            </w:r>
                          </w:p>
                          <w:p w14:paraId="43966599" w14:textId="77777777" w:rsidR="00643150" w:rsidRPr="001C5438" w:rsidRDefault="00643150" w:rsidP="001C5438">
                            <w:pPr>
                              <w:rPr>
                                <w:sz w:val="16"/>
                                <w:szCs w:val="16"/>
                                <w:lang w:val="en-US"/>
                              </w:rPr>
                            </w:pPr>
                            <w:r w:rsidRPr="001C5438">
                              <w:rPr>
                                <w:sz w:val="16"/>
                                <w:szCs w:val="16"/>
                                <w:lang w:val="en-US"/>
                              </w:rPr>
                              <w:t xml:space="preserve">          &lt;endpoint address="" binding="</w:t>
                            </w:r>
                            <w:proofErr w:type="spellStart"/>
                            <w:r w:rsidRPr="001C5438">
                              <w:rPr>
                                <w:sz w:val="16"/>
                                <w:szCs w:val="16"/>
                                <w:lang w:val="en-US"/>
                              </w:rPr>
                              <w:t>basicHttpBinding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StreamBinding</w:t>
                            </w:r>
                            <w:proofErr w:type="spellEnd"/>
                            <w:r w:rsidRPr="001C5438">
                              <w:rPr>
                                <w:sz w:val="16"/>
                                <w:szCs w:val="16"/>
                                <w:lang w:val="en-US"/>
                              </w:rPr>
                              <w:t>" co</w:t>
                            </w:r>
                            <w:r w:rsidRPr="001C5438">
                              <w:rPr>
                                <w:sz w:val="16"/>
                                <w:szCs w:val="16"/>
                                <w:lang w:val="en-US"/>
                              </w:rPr>
                              <w:t>n</w:t>
                            </w:r>
                            <w:r w:rsidRPr="001C5438">
                              <w:rPr>
                                <w:sz w:val="16"/>
                                <w:szCs w:val="16"/>
                                <w:lang w:val="en-US"/>
                              </w:rPr>
                              <w:t>tract="Cic.OpenOne.GateBANKNOW.Service.Contract.IStreamService</w:t>
                            </w:r>
                            <w:proofErr w:type="gramStart"/>
                            <w:r w:rsidRPr="001C5438">
                              <w:rPr>
                                <w:sz w:val="16"/>
                                <w:szCs w:val="16"/>
                                <w:lang w:val="en-US"/>
                              </w:rPr>
                              <w:t xml:space="preserve">"  </w:t>
                            </w:r>
                            <w:proofErr w:type="spellStart"/>
                            <w:r w:rsidRPr="001C5438">
                              <w:rPr>
                                <w:sz w:val="16"/>
                                <w:szCs w:val="16"/>
                                <w:lang w:val="en-US"/>
                              </w:rPr>
                              <w:t>bindingNamespace</w:t>
                            </w:r>
                            <w:proofErr w:type="spellEnd"/>
                            <w:proofErr w:type="gramEnd"/>
                            <w:r w:rsidRPr="001C5438">
                              <w:rPr>
                                <w:sz w:val="16"/>
                                <w:szCs w:val="16"/>
                                <w:lang w:val="en-US"/>
                              </w:rPr>
                              <w:t>="http://cic-software.de/</w:t>
                            </w:r>
                            <w:proofErr w:type="spellStart"/>
                            <w:r w:rsidRPr="001C5438">
                              <w:rPr>
                                <w:sz w:val="16"/>
                                <w:szCs w:val="16"/>
                                <w:lang w:val="en-US"/>
                              </w:rPr>
                              <w:t>GateBANKNOW</w:t>
                            </w:r>
                            <w:proofErr w:type="spellEnd"/>
                            <w:r w:rsidRPr="001C5438">
                              <w:rPr>
                                <w:sz w:val="16"/>
                                <w:szCs w:val="16"/>
                                <w:lang w:val="en-US"/>
                              </w:rPr>
                              <w:t>"&gt;</w:t>
                            </w:r>
                          </w:p>
                          <w:p w14:paraId="7BC4799E"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3B7A96D6" w14:textId="77777777" w:rsidR="00643150" w:rsidRPr="001C5438" w:rsidRDefault="00643150" w:rsidP="001C5438">
                            <w:pPr>
                              <w:rPr>
                                <w:sz w:val="16"/>
                                <w:szCs w:val="16"/>
                                <w:lang w:val="en-US"/>
                              </w:rPr>
                            </w:pPr>
                            <w:r w:rsidRPr="001C5438">
                              <w:rPr>
                                <w:sz w:val="16"/>
                                <w:szCs w:val="16"/>
                                <w:lang w:val="en-US"/>
                              </w:rPr>
                              <w:t xml:space="preserve">            &lt;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"/&gt;</w:t>
                            </w:r>
                          </w:p>
                          <w:p w14:paraId="68F973EB" w14:textId="77777777" w:rsidR="00643150" w:rsidRPr="001C5438" w:rsidRDefault="00643150" w:rsidP="001C5438">
                            <w:pPr>
                              <w:rPr>
                                <w:sz w:val="16"/>
                                <w:szCs w:val="16"/>
                                <w:lang w:val="en-US"/>
                              </w:rPr>
                            </w:pPr>
                            <w:r w:rsidRPr="001C5438">
                              <w:rPr>
                                <w:sz w:val="16"/>
                                <w:szCs w:val="16"/>
                                <w:lang w:val="en-US"/>
                              </w:rPr>
                              <w:t xml:space="preserve">          &lt;/identity&gt;</w:t>
                            </w:r>
                          </w:p>
                          <w:p w14:paraId="44E0F8F4" w14:textId="77777777" w:rsidR="00643150" w:rsidRPr="001C5438" w:rsidRDefault="00643150" w:rsidP="001C5438">
                            <w:pPr>
                              <w:rPr>
                                <w:sz w:val="16"/>
                                <w:szCs w:val="16"/>
                                <w:lang w:val="en-US"/>
                              </w:rPr>
                            </w:pPr>
                            <w:r w:rsidRPr="001C5438">
                              <w:rPr>
                                <w:sz w:val="16"/>
                                <w:szCs w:val="16"/>
                                <w:lang w:val="en-US"/>
                              </w:rPr>
                              <w:t xml:space="preserve">          &lt;/endpoint&gt;      </w:t>
                            </w:r>
                          </w:p>
                          <w:p w14:paraId="05BB88C7" w14:textId="77777777" w:rsidR="00643150" w:rsidRPr="001C5438" w:rsidRDefault="00643150" w:rsidP="001C5438">
                            <w:pPr>
                              <w:rPr>
                                <w:sz w:val="16"/>
                                <w:szCs w:val="16"/>
                                <w:lang w:val="en-US"/>
                              </w:rPr>
                            </w:pPr>
                            <w:r w:rsidRPr="001C5438">
                              <w:rPr>
                                <w:sz w:val="16"/>
                                <w:szCs w:val="16"/>
                                <w:lang w:val="en-US"/>
                              </w:rPr>
                              <w:t xml:space="preserve">          &lt;endpoint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mexHttpsBinding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="StreamServicePortMex2" contract="</w:t>
                            </w:r>
                            <w:proofErr w:type="spellStart"/>
                            <w:r w:rsidRPr="001C5438">
                              <w:rPr>
                                <w:sz w:val="16"/>
                                <w:szCs w:val="16"/>
                                <w:lang w:val="en-US"/>
                              </w:rPr>
                              <w:t>IMetadataExchange</w:t>
                            </w:r>
                            <w:proofErr w:type="spellEnd"/>
                            <w:r w:rsidRPr="001C5438">
                              <w:rPr>
                                <w:sz w:val="16"/>
                                <w:szCs w:val="16"/>
                                <w:lang w:val="en-US"/>
                              </w:rPr>
                              <w:t xml:space="preserve">" </w:t>
                            </w:r>
                            <w:proofErr w:type="spellStart"/>
                            <w:r w:rsidRPr="001C5438">
                              <w:rPr>
                                <w:sz w:val="16"/>
                                <w:szCs w:val="16"/>
                                <w:lang w:val="en-US"/>
                              </w:rPr>
                              <w:t>bindingNamespace</w:t>
                            </w:r>
                            <w:proofErr w:type="spellEnd"/>
                            <w:r w:rsidRPr="001C5438">
                              <w:rPr>
                                <w:sz w:val="16"/>
                                <w:szCs w:val="16"/>
                                <w:lang w:val="en-US"/>
                              </w:rPr>
                              <w:t>="http://cic-software.de/</w:t>
                            </w:r>
                            <w:proofErr w:type="spellStart"/>
                            <w:r w:rsidRPr="001C5438">
                              <w:rPr>
                                <w:sz w:val="16"/>
                                <w:szCs w:val="16"/>
                                <w:lang w:val="en-US"/>
                              </w:rPr>
                              <w:t>GateBANKNOW</w:t>
                            </w:r>
                            <w:proofErr w:type="spellEnd"/>
                            <w:r w:rsidRPr="001C5438">
                              <w:rPr>
                                <w:sz w:val="16"/>
                                <w:szCs w:val="16"/>
                                <w:lang w:val="en-US"/>
                              </w:rPr>
                              <w:t>"/&gt;</w:t>
                            </w:r>
                          </w:p>
                          <w:p w14:paraId="35428D44"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&lt;/service&gt;</w:t>
                            </w:r>
                          </w:p>
                          <w:p w14:paraId="018FFD1E" w14:textId="77777777" w:rsidR="00643150" w:rsidRPr="001C5438" w:rsidRDefault="00643150" w:rsidP="001C5438">
                            <w:pPr>
                              <w:rPr>
                                <w:sz w:val="16"/>
                                <w:szCs w:val="16"/>
                                <w:lang w:val="en-US"/>
                              </w:rPr>
                            </w:pPr>
                          </w:p>
                          <w:p w14:paraId="79567CEC" w14:textId="77777777" w:rsidR="00643150" w:rsidRPr="001C5438" w:rsidRDefault="00643150" w:rsidP="001C5438">
                            <w:pPr>
                              <w:rPr>
                                <w:sz w:val="16"/>
                                <w:szCs w:val="16"/>
                                <w:lang w:val="en-US"/>
                              </w:rPr>
                            </w:pPr>
                            <w:proofErr w:type="gramStart"/>
                            <w:r w:rsidRPr="001C5438">
                              <w:rPr>
                                <w:sz w:val="16"/>
                                <w:szCs w:val="16"/>
                                <w:lang w:val="en-US"/>
                              </w:rPr>
                              <w:t>&lt;!--</w:t>
                            </w:r>
                            <w:proofErr w:type="gramEnd"/>
                            <w:r w:rsidRPr="001C5438">
                              <w:rPr>
                                <w:sz w:val="16"/>
                                <w:szCs w:val="16"/>
                                <w:lang w:val="en-US"/>
                              </w:rPr>
                              <w:t xml:space="preserve"> </w:t>
                            </w:r>
                            <w:proofErr w:type="spellStart"/>
                            <w:r w:rsidRPr="001C5438">
                              <w:rPr>
                                <w:sz w:val="16"/>
                                <w:szCs w:val="16"/>
                                <w:lang w:val="en-US"/>
                              </w:rPr>
                              <w:t>Fibu</w:t>
                            </w:r>
                            <w:proofErr w:type="spellEnd"/>
                            <w:r w:rsidRPr="001C5438">
                              <w:rPr>
                                <w:sz w:val="16"/>
                                <w:szCs w:val="16"/>
                                <w:lang w:val="en-US"/>
                              </w:rPr>
                              <w:t xml:space="preserve"> Binding --&gt;</w:t>
                            </w:r>
                          </w:p>
                          <w:p w14:paraId="06036F09" w14:textId="77777777" w:rsidR="00643150" w:rsidRPr="001C5438" w:rsidRDefault="00643150" w:rsidP="001C5438">
                            <w:pPr>
                              <w:rPr>
                                <w:sz w:val="16"/>
                                <w:szCs w:val="16"/>
                                <w:lang w:val="en-US"/>
                              </w:rPr>
                            </w:pPr>
                            <w:r w:rsidRPr="001C5438">
                              <w:rPr>
                                <w:sz w:val="16"/>
                                <w:szCs w:val="16"/>
                                <w:lang w:val="en-US"/>
                              </w:rPr>
                              <w:t xml:space="preserve">      &lt;service </w:t>
                            </w:r>
                            <w:proofErr w:type="spellStart"/>
                            <w:r w:rsidRPr="001C5438">
                              <w:rPr>
                                <w:sz w:val="16"/>
                                <w:szCs w:val="16"/>
                                <w:lang w:val="en-US"/>
                              </w:rPr>
                              <w:t>behaviorConfiguration</w:t>
                            </w:r>
                            <w:proofErr w:type="spellEnd"/>
                            <w:r w:rsidRPr="001C5438">
                              <w:rPr>
                                <w:sz w:val="16"/>
                                <w:szCs w:val="16"/>
                                <w:lang w:val="en-US"/>
                              </w:rPr>
                              <w:t>="</w:t>
                            </w:r>
                            <w:proofErr w:type="spellStart"/>
                            <w:r w:rsidRPr="001C5438">
                              <w:rPr>
                                <w:sz w:val="16"/>
                                <w:szCs w:val="16"/>
                                <w:lang w:val="en-US"/>
                              </w:rPr>
                              <w:t>Cic.OpenOne.Service.ServiceBehavior</w:t>
                            </w:r>
                            <w:proofErr w:type="spellEnd"/>
                            <w:r w:rsidRPr="001C5438">
                              <w:rPr>
                                <w:sz w:val="16"/>
                                <w:szCs w:val="16"/>
                                <w:lang w:val="en-US"/>
                              </w:rPr>
                              <w:t>" name="</w:t>
                            </w:r>
                            <w:proofErr w:type="spellStart"/>
                            <w:r w:rsidRPr="001C5438">
                              <w:rPr>
                                <w:sz w:val="16"/>
                                <w:szCs w:val="16"/>
                                <w:lang w:val="en-US"/>
                              </w:rPr>
                              <w:t>Cic.OpenOne.GateBANKNOW.Service.FibuService</w:t>
                            </w:r>
                            <w:proofErr w:type="spellEnd"/>
                            <w:r w:rsidRPr="001C5438">
                              <w:rPr>
                                <w:sz w:val="16"/>
                                <w:szCs w:val="16"/>
                                <w:lang w:val="en-US"/>
                              </w:rPr>
                              <w:t>"&gt;</w:t>
                            </w:r>
                          </w:p>
                          <w:p w14:paraId="4CC76524" w14:textId="77777777" w:rsidR="00643150" w:rsidRPr="001C5438" w:rsidRDefault="00643150" w:rsidP="001C5438">
                            <w:pPr>
                              <w:rPr>
                                <w:sz w:val="16"/>
                                <w:szCs w:val="16"/>
                                <w:lang w:val="en-US"/>
                              </w:rPr>
                            </w:pPr>
                            <w:r w:rsidRPr="001C5438">
                              <w:rPr>
                                <w:sz w:val="16"/>
                                <w:szCs w:val="16"/>
                                <w:lang w:val="en-US"/>
                              </w:rPr>
                              <w:t xml:space="preserve">        &lt;endpoint address="" binding="</w:t>
                            </w:r>
                            <w:proofErr w:type="spellStart"/>
                            <w:r w:rsidRPr="001C5438">
                              <w:rPr>
                                <w:sz w:val="16"/>
                                <w:szCs w:val="16"/>
                                <w:lang w:val="en-US"/>
                              </w:rPr>
                              <w:t>wsHttpBinding</w:t>
                            </w:r>
                            <w:proofErr w:type="spellEnd"/>
                            <w:r w:rsidRPr="001C5438">
                              <w:rPr>
                                <w:sz w:val="16"/>
                                <w:szCs w:val="16"/>
                                <w:lang w:val="en-US"/>
                              </w:rPr>
                              <w:t xml:space="preserve">" </w:t>
                            </w:r>
                            <w:proofErr w:type="spellStart"/>
                            <w:r w:rsidRPr="001C5438">
                              <w:rPr>
                                <w:sz w:val="16"/>
                                <w:szCs w:val="16"/>
                                <w:lang w:val="en-US"/>
                              </w:rPr>
                              <w:t>bindingConfiguration</w:t>
                            </w:r>
                            <w:proofErr w:type="spellEnd"/>
                            <w:r w:rsidRPr="001C5438">
                              <w:rPr>
                                <w:sz w:val="16"/>
                                <w:szCs w:val="16"/>
                                <w:lang w:val="en-US"/>
                              </w:rPr>
                              <w:t>="</w:t>
                            </w:r>
                            <w:proofErr w:type="spellStart"/>
                            <w:r w:rsidRPr="001C5438">
                              <w:rPr>
                                <w:sz w:val="16"/>
                                <w:szCs w:val="16"/>
                                <w:lang w:val="en-US"/>
                              </w:rPr>
                              <w:t>myWsHttpBinding</w:t>
                            </w:r>
                            <w:proofErr w:type="spellEnd"/>
                            <w:r w:rsidRPr="001C5438">
                              <w:rPr>
                                <w:sz w:val="16"/>
                                <w:szCs w:val="16"/>
                                <w:lang w:val="en-US"/>
                              </w:rPr>
                              <w:t>" co</w:t>
                            </w:r>
                            <w:r w:rsidRPr="001C5438">
                              <w:rPr>
                                <w:sz w:val="16"/>
                                <w:szCs w:val="16"/>
                                <w:lang w:val="en-US"/>
                              </w:rPr>
                              <w:t>n</w:t>
                            </w:r>
                            <w:r w:rsidRPr="001C5438">
                              <w:rPr>
                                <w:sz w:val="16"/>
                                <w:szCs w:val="16"/>
                                <w:lang w:val="en-US"/>
                              </w:rPr>
                              <w:t>tract="</w:t>
                            </w:r>
                            <w:proofErr w:type="spellStart"/>
                            <w:r w:rsidRPr="001C5438">
                              <w:rPr>
                                <w:sz w:val="16"/>
                                <w:szCs w:val="16"/>
                                <w:lang w:val="en-US"/>
                              </w:rPr>
                              <w:t>Cic.OpenOne.GateBANKNOW.Service.Contract.IFibuService</w:t>
                            </w:r>
                            <w:proofErr w:type="spellEnd"/>
                            <w:r w:rsidRPr="001C5438">
                              <w:rPr>
                                <w:sz w:val="16"/>
                                <w:szCs w:val="16"/>
                                <w:lang w:val="en-US"/>
                              </w:rPr>
                              <w:t xml:space="preserve">" </w:t>
                            </w:r>
                            <w:proofErr w:type="spellStart"/>
                            <w:r w:rsidRPr="001C5438">
                              <w:rPr>
                                <w:sz w:val="16"/>
                                <w:szCs w:val="16"/>
                                <w:lang w:val="en-US"/>
                              </w:rPr>
                              <w:t>bindingNamespace</w:t>
                            </w:r>
                            <w:proofErr w:type="spellEnd"/>
                            <w:r w:rsidRPr="001C5438">
                              <w:rPr>
                                <w:sz w:val="16"/>
                                <w:szCs w:val="16"/>
                                <w:lang w:val="en-US"/>
                              </w:rPr>
                              <w:t>="http://cic-software.de/</w:t>
                            </w:r>
                            <w:proofErr w:type="spellStart"/>
                            <w:r w:rsidRPr="001C5438">
                              <w:rPr>
                                <w:sz w:val="16"/>
                                <w:szCs w:val="16"/>
                                <w:lang w:val="en-US"/>
                              </w:rPr>
                              <w:t>GateBANKNOW</w:t>
                            </w:r>
                            <w:proofErr w:type="spellEnd"/>
                            <w:r w:rsidRPr="001C5438">
                              <w:rPr>
                                <w:sz w:val="16"/>
                                <w:szCs w:val="16"/>
                                <w:lang w:val="en-US"/>
                              </w:rPr>
                              <w:t>"&gt;</w:t>
                            </w:r>
                          </w:p>
                          <w:p w14:paraId="187FEAC0"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7E5D84F7" w14:textId="77777777" w:rsidR="00643150" w:rsidRPr="001C5438" w:rsidRDefault="00643150" w:rsidP="001C5438">
                            <w:pPr>
                              <w:rPr>
                                <w:sz w:val="16"/>
                                <w:szCs w:val="16"/>
                                <w:lang w:val="en-US"/>
                              </w:rPr>
                            </w:pPr>
                            <w:r w:rsidRPr="001C5438">
                              <w:rPr>
                                <w:sz w:val="16"/>
                                <w:szCs w:val="16"/>
                                <w:lang w:val="en-US"/>
                              </w:rPr>
                              <w:t xml:space="preserve">            &lt;</w:t>
                            </w:r>
                            <w:proofErr w:type="spellStart"/>
                            <w:r w:rsidRPr="001C5438">
                              <w:rPr>
                                <w:sz w:val="16"/>
                                <w:szCs w:val="16"/>
                                <w:lang w:val="en-US"/>
                              </w:rPr>
                              <w:t>dns</w:t>
                            </w:r>
                            <w:proofErr w:type="spellEnd"/>
                            <w:r w:rsidRPr="001C5438">
                              <w:rPr>
                                <w:sz w:val="16"/>
                                <w:szCs w:val="16"/>
                                <w:lang w:val="en-US"/>
                              </w:rPr>
                              <w:t xml:space="preserve"> value="</w:t>
                            </w:r>
                            <w:proofErr w:type="spellStart"/>
                            <w:r w:rsidRPr="001C5438">
                              <w:rPr>
                                <w:sz w:val="16"/>
                                <w:szCs w:val="16"/>
                                <w:lang w:val="en-US"/>
                              </w:rPr>
                              <w:t>localhost</w:t>
                            </w:r>
                            <w:proofErr w:type="spellEnd"/>
                            <w:r w:rsidRPr="001C5438">
                              <w:rPr>
                                <w:sz w:val="16"/>
                                <w:szCs w:val="16"/>
                                <w:lang w:val="en-US"/>
                              </w:rPr>
                              <w:t>" /&gt;</w:t>
                            </w:r>
                          </w:p>
                          <w:p w14:paraId="64C2E0EE" w14:textId="77777777" w:rsidR="00643150" w:rsidRPr="001C5438" w:rsidRDefault="00643150" w:rsidP="001C5438">
                            <w:pPr>
                              <w:rPr>
                                <w:sz w:val="16"/>
                                <w:szCs w:val="16"/>
                                <w:lang w:val="en-US"/>
                              </w:rPr>
                            </w:pPr>
                            <w:r w:rsidRPr="001C5438">
                              <w:rPr>
                                <w:sz w:val="16"/>
                                <w:szCs w:val="16"/>
                                <w:lang w:val="en-US"/>
                              </w:rPr>
                              <w:t xml:space="preserve">          &lt;/identity&gt;</w:t>
                            </w:r>
                          </w:p>
                          <w:p w14:paraId="233BE534" w14:textId="77777777" w:rsidR="00643150" w:rsidRPr="001C5438" w:rsidRDefault="00643150" w:rsidP="001C5438">
                            <w:pPr>
                              <w:rPr>
                                <w:sz w:val="16"/>
                                <w:szCs w:val="16"/>
                                <w:lang w:val="en-US"/>
                              </w:rPr>
                            </w:pPr>
                            <w:r w:rsidRPr="001C5438">
                              <w:rPr>
                                <w:sz w:val="16"/>
                                <w:szCs w:val="16"/>
                                <w:lang w:val="en-US"/>
                              </w:rPr>
                              <w:t xml:space="preserve">        &lt;/endpoint&gt;</w:t>
                            </w:r>
                          </w:p>
                          <w:p w14:paraId="4BD4AE18" w14:textId="77777777" w:rsidR="00643150" w:rsidRPr="001C5438" w:rsidRDefault="00643150" w:rsidP="001C5438">
                            <w:pPr>
                              <w:rPr>
                                <w:sz w:val="16"/>
                                <w:szCs w:val="16"/>
                                <w:lang w:val="en-US"/>
                              </w:rPr>
                            </w:pPr>
                            <w:r w:rsidRPr="001C5438">
                              <w:rPr>
                                <w:sz w:val="16"/>
                                <w:szCs w:val="16"/>
                                <w:lang w:val="en-US"/>
                              </w:rPr>
                              <w:t xml:space="preserve">        </w:t>
                            </w:r>
                            <w:proofErr w:type="gramStart"/>
                            <w:r w:rsidRPr="001C5438">
                              <w:rPr>
                                <w:sz w:val="16"/>
                                <w:szCs w:val="16"/>
                                <w:lang w:val="en-US"/>
                              </w:rPr>
                              <w:t>&lt;!--</w:t>
                            </w:r>
                            <w:proofErr w:type="gramEnd"/>
                            <w:r w:rsidRPr="001C5438">
                              <w:rPr>
                                <w:sz w:val="16"/>
                                <w:szCs w:val="16"/>
                                <w:lang w:val="en-US"/>
                              </w:rPr>
                              <w:t xml:space="preserve"> UNCOMMENT for SSL --&gt;</w:t>
                            </w:r>
                          </w:p>
                          <w:p w14:paraId="39279D05" w14:textId="77777777" w:rsidR="00643150" w:rsidRPr="001C5438" w:rsidRDefault="00643150" w:rsidP="001C5438">
                            <w:pPr>
                              <w:rPr>
                                <w:sz w:val="16"/>
                                <w:szCs w:val="16"/>
                                <w:lang w:val="en-US"/>
                              </w:rPr>
                            </w:pPr>
                            <w:r w:rsidRPr="001C5438">
                              <w:rPr>
                                <w:sz w:val="16"/>
                                <w:szCs w:val="16"/>
                                <w:lang w:val="en-US"/>
                              </w:rPr>
                              <w:t xml:space="preserve">        &lt;endpoint address="</w:t>
                            </w:r>
                            <w:proofErr w:type="spellStart"/>
                            <w:r w:rsidRPr="001C5438">
                              <w:rPr>
                                <w:sz w:val="16"/>
                                <w:szCs w:val="16"/>
                                <w:lang w:val="en-US"/>
                              </w:rPr>
                              <w:t>mex</w:t>
                            </w:r>
                            <w:proofErr w:type="spellEnd"/>
                            <w:r w:rsidRPr="001C5438">
                              <w:rPr>
                                <w:sz w:val="16"/>
                                <w:szCs w:val="16"/>
                                <w:lang w:val="en-US"/>
                              </w:rPr>
                              <w:t>" binding="</w:t>
                            </w:r>
                            <w:proofErr w:type="spellStart"/>
                            <w:r w:rsidRPr="001C5438">
                              <w:rPr>
                                <w:sz w:val="16"/>
                                <w:szCs w:val="16"/>
                                <w:lang w:val="en-US"/>
                              </w:rPr>
                              <w:t>mexHttpBinding</w:t>
                            </w:r>
                            <w:proofErr w:type="spellEnd"/>
                            <w:r w:rsidRPr="001C5438">
                              <w:rPr>
                                <w:sz w:val="16"/>
                                <w:szCs w:val="16"/>
                                <w:lang w:val="en-US"/>
                              </w:rPr>
                              <w:t xml:space="preserve">" </w:t>
                            </w:r>
                            <w:proofErr w:type="spellStart"/>
                            <w:r w:rsidRPr="001C5438">
                              <w:rPr>
                                <w:sz w:val="16"/>
                                <w:szCs w:val="16"/>
                                <w:lang w:val="en-US"/>
                              </w:rPr>
                              <w:t>bindingName</w:t>
                            </w:r>
                            <w:proofErr w:type="spellEnd"/>
                            <w:r w:rsidRPr="001C5438">
                              <w:rPr>
                                <w:sz w:val="16"/>
                                <w:szCs w:val="16"/>
                                <w:lang w:val="en-US"/>
                              </w:rPr>
                              <w:t>="FibuServicePortMex2" contract="</w:t>
                            </w:r>
                            <w:proofErr w:type="spellStart"/>
                            <w:r w:rsidRPr="001C5438">
                              <w:rPr>
                                <w:sz w:val="16"/>
                                <w:szCs w:val="16"/>
                                <w:lang w:val="en-US"/>
                              </w:rPr>
                              <w:t>IMetadataExchange</w:t>
                            </w:r>
                            <w:proofErr w:type="spellEnd"/>
                            <w:r w:rsidRPr="001C5438">
                              <w:rPr>
                                <w:sz w:val="16"/>
                                <w:szCs w:val="16"/>
                                <w:lang w:val="en-US"/>
                              </w:rPr>
                              <w:t xml:space="preserve">" </w:t>
                            </w:r>
                            <w:proofErr w:type="spellStart"/>
                            <w:r w:rsidRPr="001C5438">
                              <w:rPr>
                                <w:sz w:val="16"/>
                                <w:szCs w:val="16"/>
                                <w:lang w:val="en-US"/>
                              </w:rPr>
                              <w:t>bindingNamespace</w:t>
                            </w:r>
                            <w:proofErr w:type="spellEnd"/>
                            <w:r w:rsidRPr="001C5438">
                              <w:rPr>
                                <w:sz w:val="16"/>
                                <w:szCs w:val="16"/>
                                <w:lang w:val="en-US"/>
                              </w:rPr>
                              <w:t>="http://cic-software.de/</w:t>
                            </w:r>
                            <w:proofErr w:type="spellStart"/>
                            <w:r w:rsidRPr="001C5438">
                              <w:rPr>
                                <w:sz w:val="16"/>
                                <w:szCs w:val="16"/>
                                <w:lang w:val="en-US"/>
                              </w:rPr>
                              <w:t>GateBANKNOW</w:t>
                            </w:r>
                            <w:proofErr w:type="spellEnd"/>
                            <w:r w:rsidRPr="001C5438">
                              <w:rPr>
                                <w:sz w:val="16"/>
                                <w:szCs w:val="16"/>
                                <w:lang w:val="en-US"/>
                              </w:rPr>
                              <w:t>" /&gt;</w:t>
                            </w:r>
                          </w:p>
                          <w:p w14:paraId="3FBF9B8A" w14:textId="77777777" w:rsidR="00643150" w:rsidRPr="001C5438" w:rsidRDefault="00643150" w:rsidP="001C5438">
                            <w:pPr>
                              <w:rPr>
                                <w:sz w:val="16"/>
                                <w:szCs w:val="16"/>
                              </w:rPr>
                            </w:pPr>
                            <w:r w:rsidRPr="001C5438">
                              <w:rPr>
                                <w:sz w:val="16"/>
                                <w:szCs w:val="16"/>
                                <w:lang w:val="en-US"/>
                              </w:rPr>
                              <w:t xml:space="preserve">      </w:t>
                            </w:r>
                            <w:r w:rsidRPr="001C5438">
                              <w:rPr>
                                <w:sz w:val="16"/>
                                <w:szCs w:val="16"/>
                              </w:rPr>
                              <w:t>&lt;/</w:t>
                            </w:r>
                            <w:proofErr w:type="spellStart"/>
                            <w:r w:rsidRPr="001C5438">
                              <w:rPr>
                                <w:sz w:val="16"/>
                                <w:szCs w:val="16"/>
                              </w:rPr>
                              <w:t>service</w:t>
                            </w:r>
                            <w:proofErr w:type="spellEnd"/>
                            <w:r w:rsidRPr="001C5438">
                              <w:rPr>
                                <w:sz w:val="16"/>
                                <w:szCs w:val="16"/>
                              </w:rPr>
                              <w:t>&gt;</w:t>
                            </w:r>
                          </w:p>
                          <w:p w14:paraId="29143996" w14:textId="34BEC4FD" w:rsidR="00643150" w:rsidRDefault="00643150" w:rsidP="001C5438">
                            <w:pPr>
                              <w:rPr>
                                <w:sz w:val="16"/>
                                <w:szCs w:val="16"/>
                              </w:rPr>
                            </w:pPr>
                            <w:r w:rsidRPr="001C5438">
                              <w:rPr>
                                <w:sz w:val="16"/>
                                <w:szCs w:val="16"/>
                              </w:rPr>
                              <w:t xml:space="preserve">    &lt;/</w:t>
                            </w:r>
                            <w:proofErr w:type="spellStart"/>
                            <w:r w:rsidRPr="001C5438">
                              <w:rPr>
                                <w:sz w:val="16"/>
                                <w:szCs w:val="16"/>
                              </w:rPr>
                              <w:t>services</w:t>
                            </w:r>
                            <w:proofErr w:type="spellEnd"/>
                            <w:r w:rsidRPr="001C5438">
                              <w:rPr>
                                <w:sz w:val="16"/>
                                <w:szCs w:val="16"/>
                              </w:rPr>
                              <w:t>&gt;</w:t>
                            </w:r>
                            <w:r w:rsidRPr="001C5438">
                              <w:rPr>
                                <w:sz w:val="16"/>
                                <w:szCs w:val="16"/>
                              </w:rPr>
                              <w:tab/>
                            </w:r>
                          </w:p>
                          <w:p w14:paraId="07F206A3" w14:textId="77777777" w:rsidR="00643150" w:rsidRPr="001C5438" w:rsidRDefault="00643150" w:rsidP="001C5438">
                            <w:pPr>
                              <w:rPr>
                                <w:lang w:val="en-US"/>
                              </w:rPr>
                            </w:pPr>
                          </w:p>
                          <w:p w14:paraId="6AF55834" w14:textId="77777777" w:rsidR="00643150" w:rsidRPr="00212AD8" w:rsidRDefault="00643150" w:rsidP="001C5438">
                            <w:r w:rsidRPr="00212AD8">
                              <w:tab/>
                            </w:r>
                            <w:r w:rsidRPr="00212AD8">
                              <w:tab/>
                            </w:r>
                            <w:r w:rsidRPr="00212AD8">
                              <w:tab/>
                            </w:r>
                          </w:p>
                          <w:p w14:paraId="6145BD8C" w14:textId="77777777" w:rsidR="00643150" w:rsidRPr="00212AD8" w:rsidRDefault="00643150" w:rsidP="001C5438"/>
                          <w:p w14:paraId="4B858B09" w14:textId="77777777" w:rsidR="00643150" w:rsidRPr="00212AD8" w:rsidRDefault="00643150" w:rsidP="001C5438">
                            <w:r w:rsidRPr="00212AD8">
                              <w:tab/>
                            </w:r>
                            <w:r w:rsidRPr="00212AD8">
                              <w:tab/>
                            </w:r>
                          </w:p>
                          <w:p w14:paraId="5D33B6AD" w14:textId="77777777" w:rsidR="00643150" w:rsidRPr="00212AD8" w:rsidRDefault="00643150" w:rsidP="001C5438"/>
                          <w:p w14:paraId="23F405F5" w14:textId="77777777" w:rsidR="00643150" w:rsidRPr="00212AD8" w:rsidRDefault="00643150" w:rsidP="001C5438"/>
                          <w:p w14:paraId="63954C30" w14:textId="77777777" w:rsidR="00643150" w:rsidRPr="00212AD8" w:rsidRDefault="00643150" w:rsidP="001C5438"/>
                          <w:p w14:paraId="7198B283" w14:textId="77777777" w:rsidR="00643150" w:rsidRPr="00212AD8" w:rsidRDefault="00643150" w:rsidP="001C5438"/>
                          <w:p w14:paraId="0A054D12" w14:textId="77777777" w:rsidR="00643150" w:rsidRPr="00212AD8" w:rsidRDefault="00643150" w:rsidP="001C5438"/>
                          <w:p w14:paraId="086A5A39" w14:textId="77777777" w:rsidR="00643150" w:rsidRPr="00212AD8" w:rsidRDefault="00643150" w:rsidP="001C5438"/>
                          <w:p w14:paraId="7313F666" w14:textId="77777777" w:rsidR="00643150" w:rsidRPr="00212AD8" w:rsidRDefault="00643150" w:rsidP="001C5438"/>
                          <w:p w14:paraId="5FE0A203" w14:textId="77777777" w:rsidR="00643150" w:rsidRPr="00212AD8" w:rsidRDefault="00643150" w:rsidP="001C5438"/>
                          <w:p w14:paraId="47B429C7" w14:textId="77777777" w:rsidR="00643150" w:rsidRPr="00212AD8" w:rsidRDefault="00643150" w:rsidP="001C5438"/>
                          <w:p w14:paraId="65B38537" w14:textId="77777777" w:rsidR="00643150" w:rsidRPr="00212AD8" w:rsidRDefault="00643150" w:rsidP="001C5438"/>
                          <w:p w14:paraId="330A8B96" w14:textId="77777777" w:rsidR="00643150" w:rsidRPr="00212AD8" w:rsidRDefault="00643150" w:rsidP="001C5438"/>
                          <w:p w14:paraId="3699D5F4" w14:textId="77777777" w:rsidR="00643150" w:rsidRPr="00212AD8" w:rsidRDefault="00643150" w:rsidP="001C5438"/>
                          <w:p w14:paraId="46B1D106" w14:textId="77777777" w:rsidR="00643150" w:rsidRPr="00212AD8" w:rsidRDefault="00643150" w:rsidP="001C5438"/>
                          <w:p w14:paraId="2EACB5C9" w14:textId="77777777" w:rsidR="00643150" w:rsidRPr="00212AD8" w:rsidRDefault="00643150" w:rsidP="001C5438"/>
                          <w:p w14:paraId="32C6BB5C" w14:textId="77777777" w:rsidR="00643150" w:rsidRPr="00212AD8" w:rsidRDefault="00643150" w:rsidP="001C5438"/>
                          <w:p w14:paraId="0D0E7C03" w14:textId="77777777" w:rsidR="00643150" w:rsidRPr="00212AD8" w:rsidRDefault="00643150" w:rsidP="001C5438"/>
                          <w:p w14:paraId="7FB82C6B" w14:textId="77777777" w:rsidR="00643150" w:rsidRPr="00212AD8" w:rsidRDefault="00643150" w:rsidP="001C5438"/>
                          <w:p w14:paraId="578D00F4" w14:textId="77777777" w:rsidR="00643150" w:rsidRPr="00212AD8" w:rsidRDefault="00643150" w:rsidP="001C5438"/>
                          <w:p w14:paraId="576A62B0" w14:textId="77777777" w:rsidR="00643150" w:rsidRPr="00212AD8" w:rsidRDefault="00643150" w:rsidP="001C5438"/>
                          <w:p w14:paraId="2758CFCF" w14:textId="77777777" w:rsidR="00643150" w:rsidRPr="00212AD8" w:rsidRDefault="00643150" w:rsidP="001C5438"/>
                          <w:p w14:paraId="1528F1D2" w14:textId="77777777" w:rsidR="00643150" w:rsidRPr="00212AD8" w:rsidRDefault="00643150" w:rsidP="001C5438"/>
                          <w:p w14:paraId="5ED1D2EA" w14:textId="77777777" w:rsidR="00643150" w:rsidRPr="00212AD8" w:rsidRDefault="00643150" w:rsidP="001C5438"/>
                          <w:p w14:paraId="32953BBE" w14:textId="77777777" w:rsidR="00643150" w:rsidRPr="00212AD8" w:rsidRDefault="00643150" w:rsidP="001C5438"/>
                          <w:p w14:paraId="2221AE9C" w14:textId="77777777" w:rsidR="00643150" w:rsidRPr="00212AD8" w:rsidRDefault="00643150" w:rsidP="001C5438"/>
                          <w:p w14:paraId="01344E33" w14:textId="77777777" w:rsidR="00643150" w:rsidRPr="00212AD8" w:rsidRDefault="00643150" w:rsidP="001C5438"/>
                          <w:p w14:paraId="4EA89E7E" w14:textId="77777777" w:rsidR="00643150" w:rsidRPr="00212AD8" w:rsidRDefault="00643150" w:rsidP="001C5438"/>
                          <w:p w14:paraId="35D528CF" w14:textId="77777777" w:rsidR="00643150" w:rsidRPr="00212AD8" w:rsidRDefault="00643150" w:rsidP="001C5438"/>
                          <w:p w14:paraId="4D8B54C1" w14:textId="77777777" w:rsidR="00643150" w:rsidRPr="00212AD8" w:rsidRDefault="00643150" w:rsidP="001C5438"/>
                          <w:p w14:paraId="753F5BDB" w14:textId="77777777" w:rsidR="00643150" w:rsidRPr="00212AD8" w:rsidRDefault="00643150" w:rsidP="001C5438"/>
                          <w:p w14:paraId="1AB3E868" w14:textId="77777777" w:rsidR="00643150" w:rsidRPr="00212AD8" w:rsidRDefault="00643150" w:rsidP="001C5438"/>
                          <w:p w14:paraId="02E79D66" w14:textId="77777777" w:rsidR="00643150" w:rsidRPr="00212AD8" w:rsidRDefault="00643150" w:rsidP="001C5438"/>
                          <w:p w14:paraId="0A8E0DB4" w14:textId="77777777" w:rsidR="00643150" w:rsidRPr="00212AD8" w:rsidRDefault="00643150" w:rsidP="001C5438"/>
                        </w:txbxContent>
                      </wps:txbx>
                      <wps:bodyPr rot="0" vert="horz" wrap="square" lIns="91440" tIns="45720" rIns="91440" bIns="45720" anchor="t" anchorCtr="0" upright="1">
                        <a:noAutofit/>
                      </wps:bodyPr>
                    </wps:wsp>
                  </a:graphicData>
                </a:graphic>
              </wp:inline>
            </w:drawing>
          </mc:Choice>
          <mc:Fallback>
            <w:pict>
              <v:shape id="Textfeld 58" o:spid="_x0000_s1032" type="#_x0000_t202" style="width:454.2pt;height:50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" fillcolor="#dbe5f1" strokecolor="#95b3d7">
                <v:textbox>
                  <w:txbxContent>
                    <w:p w14:paraId="58E7B76E" w14:textId="77777777" w:rsidR="00643150" w:rsidRPr="001C5438" w:rsidRDefault="00643150" w:rsidP="001C5438">
                      <w:pPr>
                        <w:rPr>
                          <w:sz w:val="16"/>
                          <w:szCs w:val="16"/>
                          <w:lang w:val="en-US"/>
                        </w:rPr>
                      </w:pPr>
                      <w:r w:rsidRPr="001C5438">
                        <w:rPr>
                          <w:sz w:val="16"/>
                          <w:szCs w:val="16"/>
                          <w:lang w:val="en-US"/>
                        </w:rPr>
                        <w:t>&lt;service behaviorConfiguration="Cic.OpenOne.Service.ServiceBehavior" name="Cic.OpenOne.GateBANKNOW.Service.AuskunftService"&gt;</w:t>
                      </w:r>
                    </w:p>
                    <w:p w14:paraId="4C74E2EF"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&lt;endpoint address="" binding="wsHttpBinding" bindingConfiguration="myWsHttpBinding" co</w:t>
                      </w:r>
                      <w:r w:rsidRPr="001C5438">
                        <w:rPr>
                          <w:sz w:val="16"/>
                          <w:szCs w:val="16"/>
                          <w:lang w:val="en-US"/>
                        </w:rPr>
                        <w:t>n</w:t>
                      </w:r>
                      <w:r w:rsidRPr="001C5438">
                        <w:rPr>
                          <w:sz w:val="16"/>
                          <w:szCs w:val="16"/>
                          <w:lang w:val="en-US"/>
                        </w:rPr>
                        <w:t>tract="Cic.OpenOne.GateBANKNOW.Service.Contract.IAuskunftService" bindingNamespace="http://cic-software.de/GateBANKNOW/AuskunftService"&gt;</w:t>
                      </w:r>
                    </w:p>
                    <w:p w14:paraId="3B32BAD9"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w:t>
                      </w:r>
                      <w:proofErr w:type="gramStart"/>
                      <w:r w:rsidRPr="001C5438">
                        <w:rPr>
                          <w:sz w:val="16"/>
                          <w:szCs w:val="16"/>
                          <w:lang w:val="en-US"/>
                        </w:rPr>
                        <w:t>identity</w:t>
                      </w:r>
                      <w:proofErr w:type="gramEnd"/>
                      <w:r w:rsidRPr="001C5438">
                        <w:rPr>
                          <w:sz w:val="16"/>
                          <w:szCs w:val="16"/>
                          <w:lang w:val="en-US"/>
                        </w:rPr>
                        <w:t>&gt;</w:t>
                      </w:r>
                    </w:p>
                    <w:p w14:paraId="2436F060"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&lt;dns value="localhost" /&gt;</w:t>
                      </w:r>
                    </w:p>
                    <w:p w14:paraId="6AB048AC" w14:textId="77777777" w:rsidR="00643150" w:rsidRPr="001C5438" w:rsidRDefault="00643150" w:rsidP="001C5438">
                      <w:pPr>
                        <w:rPr>
                          <w:sz w:val="16"/>
                          <w:szCs w:val="16"/>
                          <w:lang w:val="en-US"/>
                        </w:rPr>
                      </w:pPr>
                      <w:r w:rsidRPr="001C5438">
                        <w:rPr>
                          <w:sz w:val="16"/>
                          <w:szCs w:val="16"/>
                          <w:lang w:val="en-US"/>
                        </w:rPr>
                        <w:t xml:space="preserve">            &lt;/identity&gt;</w:t>
                      </w:r>
                    </w:p>
                    <w:p w14:paraId="07E0D85D" w14:textId="77777777" w:rsidR="00643150" w:rsidRPr="001C5438" w:rsidRDefault="00643150" w:rsidP="001C5438">
                      <w:pPr>
                        <w:rPr>
                          <w:sz w:val="16"/>
                          <w:szCs w:val="16"/>
                          <w:lang w:val="en-US"/>
                        </w:rPr>
                      </w:pPr>
                      <w:r w:rsidRPr="001C5438">
                        <w:rPr>
                          <w:sz w:val="16"/>
                          <w:szCs w:val="16"/>
                          <w:lang w:val="en-US"/>
                        </w:rPr>
                        <w:t xml:space="preserve">        &lt;/endpoint&gt;</w:t>
                      </w:r>
                    </w:p>
                    <w:p w14:paraId="57D90E26" w14:textId="77777777" w:rsidR="00643150" w:rsidRPr="001C5438" w:rsidRDefault="00643150" w:rsidP="001C5438">
                      <w:pPr>
                        <w:rPr>
                          <w:sz w:val="16"/>
                          <w:szCs w:val="16"/>
                          <w:lang w:val="en-US"/>
                        </w:rPr>
                      </w:pPr>
                      <w:r w:rsidRPr="001C5438">
                        <w:rPr>
                          <w:sz w:val="16"/>
                          <w:szCs w:val="16"/>
                          <w:lang w:val="en-US"/>
                        </w:rPr>
                        <w:t xml:space="preserve">        &lt;endpoint address="mex" binding="mexHttpsBinding" bindingName="AuskunftServicePortMex1" contract="IMetadataExchange" bindingNamespace="http://cic-software.de/GateBANKNOW/AuskunftService" /&gt;</w:t>
                      </w:r>
                    </w:p>
                    <w:p w14:paraId="3D00A1A5" w14:textId="77777777" w:rsidR="00643150" w:rsidRPr="001C5438" w:rsidRDefault="00643150" w:rsidP="001C5438">
                      <w:pPr>
                        <w:rPr>
                          <w:sz w:val="16"/>
                          <w:szCs w:val="16"/>
                          <w:lang w:val="en-US"/>
                        </w:rPr>
                      </w:pPr>
                      <w:r w:rsidRPr="001C5438">
                        <w:rPr>
                          <w:sz w:val="16"/>
                          <w:szCs w:val="16"/>
                          <w:lang w:val="en-US"/>
                        </w:rPr>
                        <w:t xml:space="preserve">       &lt;/service&gt;</w:t>
                      </w:r>
                    </w:p>
                    <w:p w14:paraId="5C46089D" w14:textId="77777777" w:rsidR="00643150" w:rsidRPr="001C5438" w:rsidRDefault="00643150" w:rsidP="001C5438">
                      <w:pPr>
                        <w:rPr>
                          <w:sz w:val="16"/>
                          <w:szCs w:val="16"/>
                          <w:lang w:val="en-US"/>
                        </w:rPr>
                      </w:pPr>
                    </w:p>
                    <w:p w14:paraId="05C5486E" w14:textId="77777777" w:rsidR="00643150" w:rsidRPr="001C5438" w:rsidRDefault="00643150" w:rsidP="001C5438">
                      <w:pPr>
                        <w:rPr>
                          <w:sz w:val="16"/>
                          <w:szCs w:val="16"/>
                          <w:lang w:val="en-US"/>
                        </w:rPr>
                      </w:pPr>
                      <w:r w:rsidRPr="001C5438">
                        <w:rPr>
                          <w:sz w:val="16"/>
                          <w:szCs w:val="16"/>
                          <w:lang w:val="en-US"/>
                        </w:rPr>
                        <w:t xml:space="preserve">       &lt;service behaviorConfiguration="Cic.OpenOne.Service.ServiceBehavior" name="Cic.OpenOne.GateBANKNOW.Service.StateService"&gt;</w:t>
                      </w:r>
                    </w:p>
                    <w:p w14:paraId="7C784BD2" w14:textId="77777777" w:rsidR="00643150" w:rsidRPr="001C5438" w:rsidRDefault="00643150" w:rsidP="001C5438">
                      <w:pPr>
                        <w:rPr>
                          <w:sz w:val="16"/>
                          <w:szCs w:val="16"/>
                          <w:lang w:val="en-US"/>
                        </w:rPr>
                      </w:pPr>
                      <w:r w:rsidRPr="001C5438">
                        <w:rPr>
                          <w:sz w:val="16"/>
                          <w:szCs w:val="16"/>
                          <w:lang w:val="en-US"/>
                        </w:rPr>
                        <w:t xml:space="preserve">        &lt;endpoint address="" binding="wsHttpBinding" bindingConfiguration="myWsHttpBinding" co</w:t>
                      </w:r>
                      <w:r w:rsidRPr="001C5438">
                        <w:rPr>
                          <w:sz w:val="16"/>
                          <w:szCs w:val="16"/>
                          <w:lang w:val="en-US"/>
                        </w:rPr>
                        <w:t>n</w:t>
                      </w:r>
                      <w:r w:rsidRPr="001C5438">
                        <w:rPr>
                          <w:sz w:val="16"/>
                          <w:szCs w:val="16"/>
                          <w:lang w:val="en-US"/>
                        </w:rPr>
                        <w:t>tract="Cic.OpenOne.GateBANKNOW.Service.Contract.IStateService" bindingNamespace="http://cic-software.de/GateBANKNOW/StateService"&gt;</w:t>
                      </w:r>
                    </w:p>
                    <w:p w14:paraId="2E01A968"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10CCC6D6" w14:textId="77777777" w:rsidR="00643150" w:rsidRPr="001C5438" w:rsidRDefault="00643150" w:rsidP="001C5438">
                      <w:pPr>
                        <w:rPr>
                          <w:sz w:val="16"/>
                          <w:szCs w:val="16"/>
                          <w:lang w:val="en-US"/>
                        </w:rPr>
                      </w:pPr>
                      <w:r w:rsidRPr="001C5438">
                        <w:rPr>
                          <w:sz w:val="16"/>
                          <w:szCs w:val="16"/>
                          <w:lang w:val="en-US"/>
                        </w:rPr>
                        <w:t xml:space="preserve">            &lt;dns value="localhost" /&gt;</w:t>
                      </w:r>
                    </w:p>
                    <w:p w14:paraId="1AF4C13B" w14:textId="77777777" w:rsidR="00643150" w:rsidRPr="001C5438" w:rsidRDefault="00643150" w:rsidP="001C5438">
                      <w:pPr>
                        <w:rPr>
                          <w:sz w:val="16"/>
                          <w:szCs w:val="16"/>
                          <w:lang w:val="en-US"/>
                        </w:rPr>
                      </w:pPr>
                      <w:r w:rsidRPr="001C5438">
                        <w:rPr>
                          <w:sz w:val="16"/>
                          <w:szCs w:val="16"/>
                          <w:lang w:val="en-US"/>
                        </w:rPr>
                        <w:t xml:space="preserve">          &lt;/identity&gt;</w:t>
                      </w:r>
                    </w:p>
                    <w:p w14:paraId="3AA5C4D5" w14:textId="77777777" w:rsidR="00643150" w:rsidRPr="001C5438" w:rsidRDefault="00643150" w:rsidP="001C5438">
                      <w:pPr>
                        <w:rPr>
                          <w:sz w:val="16"/>
                          <w:szCs w:val="16"/>
                          <w:lang w:val="en-US"/>
                        </w:rPr>
                      </w:pPr>
                      <w:r w:rsidRPr="001C5438">
                        <w:rPr>
                          <w:sz w:val="16"/>
                          <w:szCs w:val="16"/>
                          <w:lang w:val="en-US"/>
                        </w:rPr>
                        <w:t xml:space="preserve">        &lt;/endpoint&gt;</w:t>
                      </w:r>
                    </w:p>
                    <w:p w14:paraId="047CF567" w14:textId="77777777" w:rsidR="00643150" w:rsidRPr="001C5438" w:rsidRDefault="00643150" w:rsidP="001C5438">
                      <w:pPr>
                        <w:rPr>
                          <w:sz w:val="16"/>
                          <w:szCs w:val="16"/>
                          <w:lang w:val="en-US"/>
                        </w:rPr>
                      </w:pPr>
                      <w:r w:rsidRPr="001C5438">
                        <w:rPr>
                          <w:sz w:val="16"/>
                          <w:szCs w:val="16"/>
                          <w:lang w:val="en-US"/>
                        </w:rPr>
                        <w:t xml:space="preserve">        &lt;endpoint address="mex" binding="mexHttpsBinding" bindingName="AuskunftServicePortMex1" contract="IMetadataExchange" bindingNamespace="http://cic-software.de/GateBANKNOW/StateService" /&gt;</w:t>
                      </w:r>
                    </w:p>
                    <w:p w14:paraId="48DF119C" w14:textId="77777777" w:rsidR="00643150" w:rsidRPr="001C5438" w:rsidRDefault="00643150" w:rsidP="001C5438">
                      <w:pPr>
                        <w:rPr>
                          <w:sz w:val="16"/>
                          <w:szCs w:val="16"/>
                          <w:lang w:val="en-US"/>
                        </w:rPr>
                      </w:pPr>
                      <w:r w:rsidRPr="001C5438">
                        <w:rPr>
                          <w:sz w:val="16"/>
                          <w:szCs w:val="16"/>
                          <w:lang w:val="en-US"/>
                        </w:rPr>
                        <w:t xml:space="preserve">       &lt;/service&gt;</w:t>
                      </w:r>
                    </w:p>
                    <w:p w14:paraId="30B3796C" w14:textId="77777777" w:rsidR="00643150" w:rsidRPr="001C5438" w:rsidRDefault="00643150" w:rsidP="001C5438">
                      <w:pPr>
                        <w:rPr>
                          <w:sz w:val="16"/>
                          <w:szCs w:val="16"/>
                          <w:lang w:val="en-US"/>
                        </w:rPr>
                      </w:pPr>
                    </w:p>
                    <w:p w14:paraId="7045DF5A"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 xml:space="preserve">   &lt;service name="Cic.OpenOne.GateBANKNOW.Service.StreamService" behaviorConfiguration="StreamBehavior"&gt;</w:t>
                      </w:r>
                    </w:p>
                    <w:p w14:paraId="43966599" w14:textId="77777777" w:rsidR="00643150" w:rsidRPr="001C5438" w:rsidRDefault="00643150" w:rsidP="001C5438">
                      <w:pPr>
                        <w:rPr>
                          <w:sz w:val="16"/>
                          <w:szCs w:val="16"/>
                          <w:lang w:val="en-US"/>
                        </w:rPr>
                      </w:pPr>
                      <w:r w:rsidRPr="001C5438">
                        <w:rPr>
                          <w:sz w:val="16"/>
                          <w:szCs w:val="16"/>
                          <w:lang w:val="en-US"/>
                        </w:rPr>
                        <w:t xml:space="preserve">          &lt;endpoint address="" binding="basicHttpBinding" bindingConfiguration="StreamBinding" co</w:t>
                      </w:r>
                      <w:r w:rsidRPr="001C5438">
                        <w:rPr>
                          <w:sz w:val="16"/>
                          <w:szCs w:val="16"/>
                          <w:lang w:val="en-US"/>
                        </w:rPr>
                        <w:t>n</w:t>
                      </w:r>
                      <w:r w:rsidRPr="001C5438">
                        <w:rPr>
                          <w:sz w:val="16"/>
                          <w:szCs w:val="16"/>
                          <w:lang w:val="en-US"/>
                        </w:rPr>
                        <w:t>tract="Cic.OpenOne.GateBANKNOW.Service.Contract.IStreamService</w:t>
                      </w:r>
                      <w:proofErr w:type="gramStart"/>
                      <w:r w:rsidRPr="001C5438">
                        <w:rPr>
                          <w:sz w:val="16"/>
                          <w:szCs w:val="16"/>
                          <w:lang w:val="en-US"/>
                        </w:rPr>
                        <w:t>"  bindingNamespace</w:t>
                      </w:r>
                      <w:proofErr w:type="gramEnd"/>
                      <w:r w:rsidRPr="001C5438">
                        <w:rPr>
                          <w:sz w:val="16"/>
                          <w:szCs w:val="16"/>
                          <w:lang w:val="en-US"/>
                        </w:rPr>
                        <w:t>="http://cic-software.de/GateBANKNOW"&gt;</w:t>
                      </w:r>
                    </w:p>
                    <w:p w14:paraId="7BC4799E"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3B7A96D6" w14:textId="77777777" w:rsidR="00643150" w:rsidRPr="001C5438" w:rsidRDefault="00643150" w:rsidP="001C5438">
                      <w:pPr>
                        <w:rPr>
                          <w:sz w:val="16"/>
                          <w:szCs w:val="16"/>
                          <w:lang w:val="en-US"/>
                        </w:rPr>
                      </w:pPr>
                      <w:r w:rsidRPr="001C5438">
                        <w:rPr>
                          <w:sz w:val="16"/>
                          <w:szCs w:val="16"/>
                          <w:lang w:val="en-US"/>
                        </w:rPr>
                        <w:t xml:space="preserve">            &lt;dns value="localhost"/&gt;</w:t>
                      </w:r>
                    </w:p>
                    <w:p w14:paraId="68F973EB" w14:textId="77777777" w:rsidR="00643150" w:rsidRPr="001C5438" w:rsidRDefault="00643150" w:rsidP="001C5438">
                      <w:pPr>
                        <w:rPr>
                          <w:sz w:val="16"/>
                          <w:szCs w:val="16"/>
                          <w:lang w:val="en-US"/>
                        </w:rPr>
                      </w:pPr>
                      <w:r w:rsidRPr="001C5438">
                        <w:rPr>
                          <w:sz w:val="16"/>
                          <w:szCs w:val="16"/>
                          <w:lang w:val="en-US"/>
                        </w:rPr>
                        <w:t xml:space="preserve">          &lt;/identity&gt;</w:t>
                      </w:r>
                    </w:p>
                    <w:p w14:paraId="44E0F8F4" w14:textId="77777777" w:rsidR="00643150" w:rsidRPr="001C5438" w:rsidRDefault="00643150" w:rsidP="001C5438">
                      <w:pPr>
                        <w:rPr>
                          <w:sz w:val="16"/>
                          <w:szCs w:val="16"/>
                          <w:lang w:val="en-US"/>
                        </w:rPr>
                      </w:pPr>
                      <w:r w:rsidRPr="001C5438">
                        <w:rPr>
                          <w:sz w:val="16"/>
                          <w:szCs w:val="16"/>
                          <w:lang w:val="en-US"/>
                        </w:rPr>
                        <w:t xml:space="preserve">          &lt;/endpoint&gt;      </w:t>
                      </w:r>
                    </w:p>
                    <w:p w14:paraId="05BB88C7" w14:textId="77777777" w:rsidR="00643150" w:rsidRPr="001C5438" w:rsidRDefault="00643150" w:rsidP="001C5438">
                      <w:pPr>
                        <w:rPr>
                          <w:sz w:val="16"/>
                          <w:szCs w:val="16"/>
                          <w:lang w:val="en-US"/>
                        </w:rPr>
                      </w:pPr>
                      <w:r w:rsidRPr="001C5438">
                        <w:rPr>
                          <w:sz w:val="16"/>
                          <w:szCs w:val="16"/>
                          <w:lang w:val="en-US"/>
                        </w:rPr>
                        <w:t xml:space="preserve">          &lt;endpoint address="mex" binding="mexHttpsBinding" bindingName="StreamServicePortMex2" contract="IMetadataExchange" bindingNamespace="http://cic-software.de/GateBANKNOW"/&gt;</w:t>
                      </w:r>
                    </w:p>
                    <w:p w14:paraId="35428D44" w14:textId="77777777" w:rsidR="00643150" w:rsidRPr="001C5438" w:rsidRDefault="00643150" w:rsidP="001C5438">
                      <w:pPr>
                        <w:rPr>
                          <w:sz w:val="16"/>
                          <w:szCs w:val="16"/>
                          <w:lang w:val="en-US"/>
                        </w:rPr>
                      </w:pPr>
                      <w:r w:rsidRPr="001C5438">
                        <w:rPr>
                          <w:sz w:val="16"/>
                          <w:szCs w:val="16"/>
                          <w:lang w:val="en-US"/>
                        </w:rPr>
                        <w:t xml:space="preserve">      </w:t>
                      </w:r>
                      <w:r w:rsidRPr="001C5438">
                        <w:rPr>
                          <w:sz w:val="16"/>
                          <w:szCs w:val="16"/>
                          <w:lang w:val="en-US"/>
                        </w:rPr>
                        <w:tab/>
                        <w:t>&lt;/service&gt;</w:t>
                      </w:r>
                    </w:p>
                    <w:p w14:paraId="018FFD1E" w14:textId="77777777" w:rsidR="00643150" w:rsidRPr="001C5438" w:rsidRDefault="00643150" w:rsidP="001C5438">
                      <w:pPr>
                        <w:rPr>
                          <w:sz w:val="16"/>
                          <w:szCs w:val="16"/>
                          <w:lang w:val="en-US"/>
                        </w:rPr>
                      </w:pPr>
                    </w:p>
                    <w:p w14:paraId="79567CEC" w14:textId="77777777" w:rsidR="00643150" w:rsidRPr="001C5438" w:rsidRDefault="00643150" w:rsidP="001C5438">
                      <w:pPr>
                        <w:rPr>
                          <w:sz w:val="16"/>
                          <w:szCs w:val="16"/>
                          <w:lang w:val="en-US"/>
                        </w:rPr>
                      </w:pPr>
                      <w:proofErr w:type="gramStart"/>
                      <w:r w:rsidRPr="001C5438">
                        <w:rPr>
                          <w:sz w:val="16"/>
                          <w:szCs w:val="16"/>
                          <w:lang w:val="en-US"/>
                        </w:rPr>
                        <w:t>&lt;!--</w:t>
                      </w:r>
                      <w:proofErr w:type="gramEnd"/>
                      <w:r w:rsidRPr="001C5438">
                        <w:rPr>
                          <w:sz w:val="16"/>
                          <w:szCs w:val="16"/>
                          <w:lang w:val="en-US"/>
                        </w:rPr>
                        <w:t xml:space="preserve"> Fibu Binding --&gt;</w:t>
                      </w:r>
                    </w:p>
                    <w:p w14:paraId="06036F09" w14:textId="77777777" w:rsidR="00643150" w:rsidRPr="001C5438" w:rsidRDefault="00643150" w:rsidP="001C5438">
                      <w:pPr>
                        <w:rPr>
                          <w:sz w:val="16"/>
                          <w:szCs w:val="16"/>
                          <w:lang w:val="en-US"/>
                        </w:rPr>
                      </w:pPr>
                      <w:r w:rsidRPr="001C5438">
                        <w:rPr>
                          <w:sz w:val="16"/>
                          <w:szCs w:val="16"/>
                          <w:lang w:val="en-US"/>
                        </w:rPr>
                        <w:t xml:space="preserve">      &lt;service behaviorConfiguration="Cic.OpenOne.Service.ServiceBehavior" name="Cic.OpenOne.GateBANKNOW.Service.FibuService"&gt;</w:t>
                      </w:r>
                    </w:p>
                    <w:p w14:paraId="4CC76524" w14:textId="77777777" w:rsidR="00643150" w:rsidRPr="001C5438" w:rsidRDefault="00643150" w:rsidP="001C5438">
                      <w:pPr>
                        <w:rPr>
                          <w:sz w:val="16"/>
                          <w:szCs w:val="16"/>
                          <w:lang w:val="en-US"/>
                        </w:rPr>
                      </w:pPr>
                      <w:r w:rsidRPr="001C5438">
                        <w:rPr>
                          <w:sz w:val="16"/>
                          <w:szCs w:val="16"/>
                          <w:lang w:val="en-US"/>
                        </w:rPr>
                        <w:t xml:space="preserve">        &lt;endpoint address="" binding="wsHttpBinding" bindingConfiguration="myWsHttpBinding" co</w:t>
                      </w:r>
                      <w:r w:rsidRPr="001C5438">
                        <w:rPr>
                          <w:sz w:val="16"/>
                          <w:szCs w:val="16"/>
                          <w:lang w:val="en-US"/>
                        </w:rPr>
                        <w:t>n</w:t>
                      </w:r>
                      <w:r w:rsidRPr="001C5438">
                        <w:rPr>
                          <w:sz w:val="16"/>
                          <w:szCs w:val="16"/>
                          <w:lang w:val="en-US"/>
                        </w:rPr>
                        <w:t>tract="Cic.OpenOne.GateBANKNOW.Service.Contract.IFibuService" bindingNamespace="http://cic-software.de/GateBANKNOW"&gt;</w:t>
                      </w:r>
                    </w:p>
                    <w:p w14:paraId="187FEAC0" w14:textId="77777777" w:rsidR="00643150" w:rsidRPr="001C5438" w:rsidRDefault="00643150" w:rsidP="001C5438">
                      <w:pPr>
                        <w:rPr>
                          <w:sz w:val="16"/>
                          <w:szCs w:val="16"/>
                          <w:lang w:val="en-US"/>
                        </w:rPr>
                      </w:pPr>
                      <w:r w:rsidRPr="001C5438">
                        <w:rPr>
                          <w:sz w:val="16"/>
                          <w:szCs w:val="16"/>
                          <w:lang w:val="en-US"/>
                        </w:rPr>
                        <w:t xml:space="preserve">          &lt;</w:t>
                      </w:r>
                      <w:proofErr w:type="gramStart"/>
                      <w:r w:rsidRPr="001C5438">
                        <w:rPr>
                          <w:sz w:val="16"/>
                          <w:szCs w:val="16"/>
                          <w:lang w:val="en-US"/>
                        </w:rPr>
                        <w:t>identity</w:t>
                      </w:r>
                      <w:proofErr w:type="gramEnd"/>
                      <w:r w:rsidRPr="001C5438">
                        <w:rPr>
                          <w:sz w:val="16"/>
                          <w:szCs w:val="16"/>
                          <w:lang w:val="en-US"/>
                        </w:rPr>
                        <w:t>&gt;</w:t>
                      </w:r>
                    </w:p>
                    <w:p w14:paraId="7E5D84F7" w14:textId="77777777" w:rsidR="00643150" w:rsidRPr="001C5438" w:rsidRDefault="00643150" w:rsidP="001C5438">
                      <w:pPr>
                        <w:rPr>
                          <w:sz w:val="16"/>
                          <w:szCs w:val="16"/>
                          <w:lang w:val="en-US"/>
                        </w:rPr>
                      </w:pPr>
                      <w:r w:rsidRPr="001C5438">
                        <w:rPr>
                          <w:sz w:val="16"/>
                          <w:szCs w:val="16"/>
                          <w:lang w:val="en-US"/>
                        </w:rPr>
                        <w:t xml:space="preserve">            &lt;dns value="localhost" /&gt;</w:t>
                      </w:r>
                    </w:p>
                    <w:p w14:paraId="64C2E0EE" w14:textId="77777777" w:rsidR="00643150" w:rsidRPr="001C5438" w:rsidRDefault="00643150" w:rsidP="001C5438">
                      <w:pPr>
                        <w:rPr>
                          <w:sz w:val="16"/>
                          <w:szCs w:val="16"/>
                          <w:lang w:val="en-US"/>
                        </w:rPr>
                      </w:pPr>
                      <w:r w:rsidRPr="001C5438">
                        <w:rPr>
                          <w:sz w:val="16"/>
                          <w:szCs w:val="16"/>
                          <w:lang w:val="en-US"/>
                        </w:rPr>
                        <w:t xml:space="preserve">          &lt;/identity&gt;</w:t>
                      </w:r>
                    </w:p>
                    <w:p w14:paraId="233BE534" w14:textId="77777777" w:rsidR="00643150" w:rsidRPr="001C5438" w:rsidRDefault="00643150" w:rsidP="001C5438">
                      <w:pPr>
                        <w:rPr>
                          <w:sz w:val="16"/>
                          <w:szCs w:val="16"/>
                          <w:lang w:val="en-US"/>
                        </w:rPr>
                      </w:pPr>
                      <w:r w:rsidRPr="001C5438">
                        <w:rPr>
                          <w:sz w:val="16"/>
                          <w:szCs w:val="16"/>
                          <w:lang w:val="en-US"/>
                        </w:rPr>
                        <w:t xml:space="preserve">        &lt;/endpoint&gt;</w:t>
                      </w:r>
                    </w:p>
                    <w:p w14:paraId="4BD4AE18" w14:textId="77777777" w:rsidR="00643150" w:rsidRPr="001C5438" w:rsidRDefault="00643150" w:rsidP="001C5438">
                      <w:pPr>
                        <w:rPr>
                          <w:sz w:val="16"/>
                          <w:szCs w:val="16"/>
                          <w:lang w:val="en-US"/>
                        </w:rPr>
                      </w:pPr>
                      <w:r w:rsidRPr="001C5438">
                        <w:rPr>
                          <w:sz w:val="16"/>
                          <w:szCs w:val="16"/>
                          <w:lang w:val="en-US"/>
                        </w:rPr>
                        <w:t xml:space="preserve">        </w:t>
                      </w:r>
                      <w:proofErr w:type="gramStart"/>
                      <w:r w:rsidRPr="001C5438">
                        <w:rPr>
                          <w:sz w:val="16"/>
                          <w:szCs w:val="16"/>
                          <w:lang w:val="en-US"/>
                        </w:rPr>
                        <w:t>&lt;!--</w:t>
                      </w:r>
                      <w:proofErr w:type="gramEnd"/>
                      <w:r w:rsidRPr="001C5438">
                        <w:rPr>
                          <w:sz w:val="16"/>
                          <w:szCs w:val="16"/>
                          <w:lang w:val="en-US"/>
                        </w:rPr>
                        <w:t xml:space="preserve"> UNCOMMENT for SSL --&gt;</w:t>
                      </w:r>
                    </w:p>
                    <w:p w14:paraId="39279D05" w14:textId="77777777" w:rsidR="00643150" w:rsidRPr="001C5438" w:rsidRDefault="00643150" w:rsidP="001C5438">
                      <w:pPr>
                        <w:rPr>
                          <w:sz w:val="16"/>
                          <w:szCs w:val="16"/>
                          <w:lang w:val="en-US"/>
                        </w:rPr>
                      </w:pPr>
                      <w:r w:rsidRPr="001C5438">
                        <w:rPr>
                          <w:sz w:val="16"/>
                          <w:szCs w:val="16"/>
                          <w:lang w:val="en-US"/>
                        </w:rPr>
                        <w:t xml:space="preserve">        &lt;endpoint address="mex" binding="mexHttpBinding" bindingName="FibuServicePortMex2" contract="IMetadataExchange" bindingNamespace="http://cic-software.de/GateBANKNOW" /&gt;</w:t>
                      </w:r>
                    </w:p>
                    <w:p w14:paraId="3FBF9B8A" w14:textId="77777777" w:rsidR="00643150" w:rsidRPr="001C5438" w:rsidRDefault="00643150" w:rsidP="001C5438">
                      <w:pPr>
                        <w:rPr>
                          <w:sz w:val="16"/>
                          <w:szCs w:val="16"/>
                        </w:rPr>
                      </w:pPr>
                      <w:r w:rsidRPr="001C5438">
                        <w:rPr>
                          <w:sz w:val="16"/>
                          <w:szCs w:val="16"/>
                          <w:lang w:val="en-US"/>
                        </w:rPr>
                        <w:t xml:space="preserve">      </w:t>
                      </w:r>
                      <w:r w:rsidRPr="001C5438">
                        <w:rPr>
                          <w:sz w:val="16"/>
                          <w:szCs w:val="16"/>
                        </w:rPr>
                        <w:t>&lt;/service&gt;</w:t>
                      </w:r>
                    </w:p>
                    <w:p w14:paraId="29143996" w14:textId="34BEC4FD" w:rsidR="00643150" w:rsidRDefault="00643150" w:rsidP="001C5438">
                      <w:pPr>
                        <w:rPr>
                          <w:sz w:val="16"/>
                          <w:szCs w:val="16"/>
                        </w:rPr>
                      </w:pPr>
                      <w:r w:rsidRPr="001C5438">
                        <w:rPr>
                          <w:sz w:val="16"/>
                          <w:szCs w:val="16"/>
                        </w:rPr>
                        <w:t xml:space="preserve">    &lt;/services&gt;</w:t>
                      </w:r>
                      <w:r w:rsidRPr="001C5438">
                        <w:rPr>
                          <w:sz w:val="16"/>
                          <w:szCs w:val="16"/>
                        </w:rPr>
                        <w:tab/>
                      </w:r>
                    </w:p>
                    <w:p w14:paraId="07F206A3" w14:textId="77777777" w:rsidR="00643150" w:rsidRPr="001C5438" w:rsidRDefault="00643150" w:rsidP="001C5438">
                      <w:pPr>
                        <w:rPr>
                          <w:lang w:val="en-US"/>
                        </w:rPr>
                      </w:pPr>
                    </w:p>
                    <w:p w14:paraId="6AF55834" w14:textId="77777777" w:rsidR="00643150" w:rsidRPr="00212AD8" w:rsidRDefault="00643150" w:rsidP="001C5438">
                      <w:r w:rsidRPr="00212AD8">
                        <w:tab/>
                      </w:r>
                      <w:r w:rsidRPr="00212AD8">
                        <w:tab/>
                      </w:r>
                      <w:r w:rsidRPr="00212AD8">
                        <w:tab/>
                      </w:r>
                    </w:p>
                    <w:p w14:paraId="6145BD8C" w14:textId="77777777" w:rsidR="00643150" w:rsidRPr="00212AD8" w:rsidRDefault="00643150" w:rsidP="001C5438"/>
                    <w:p w14:paraId="4B858B09" w14:textId="77777777" w:rsidR="00643150" w:rsidRPr="00212AD8" w:rsidRDefault="00643150" w:rsidP="001C5438">
                      <w:r w:rsidRPr="00212AD8">
                        <w:tab/>
                      </w:r>
                      <w:r w:rsidRPr="00212AD8">
                        <w:tab/>
                      </w:r>
                    </w:p>
                    <w:p w14:paraId="5D33B6AD" w14:textId="77777777" w:rsidR="00643150" w:rsidRPr="00212AD8" w:rsidRDefault="00643150" w:rsidP="001C5438"/>
                    <w:p w14:paraId="23F405F5" w14:textId="77777777" w:rsidR="00643150" w:rsidRPr="00212AD8" w:rsidRDefault="00643150" w:rsidP="001C5438"/>
                    <w:p w14:paraId="63954C30" w14:textId="77777777" w:rsidR="00643150" w:rsidRPr="00212AD8" w:rsidRDefault="00643150" w:rsidP="001C5438"/>
                    <w:p w14:paraId="7198B283" w14:textId="77777777" w:rsidR="00643150" w:rsidRPr="00212AD8" w:rsidRDefault="00643150" w:rsidP="001C5438"/>
                    <w:p w14:paraId="0A054D12" w14:textId="77777777" w:rsidR="00643150" w:rsidRPr="00212AD8" w:rsidRDefault="00643150" w:rsidP="001C5438"/>
                    <w:p w14:paraId="086A5A39" w14:textId="77777777" w:rsidR="00643150" w:rsidRPr="00212AD8" w:rsidRDefault="00643150" w:rsidP="001C5438"/>
                    <w:p w14:paraId="7313F666" w14:textId="77777777" w:rsidR="00643150" w:rsidRPr="00212AD8" w:rsidRDefault="00643150" w:rsidP="001C5438"/>
                    <w:p w14:paraId="5FE0A203" w14:textId="77777777" w:rsidR="00643150" w:rsidRPr="00212AD8" w:rsidRDefault="00643150" w:rsidP="001C5438"/>
                    <w:p w14:paraId="47B429C7" w14:textId="77777777" w:rsidR="00643150" w:rsidRPr="00212AD8" w:rsidRDefault="00643150" w:rsidP="001C5438"/>
                    <w:p w14:paraId="65B38537" w14:textId="77777777" w:rsidR="00643150" w:rsidRPr="00212AD8" w:rsidRDefault="00643150" w:rsidP="001C5438"/>
                    <w:p w14:paraId="330A8B96" w14:textId="77777777" w:rsidR="00643150" w:rsidRPr="00212AD8" w:rsidRDefault="00643150" w:rsidP="001C5438"/>
                    <w:p w14:paraId="3699D5F4" w14:textId="77777777" w:rsidR="00643150" w:rsidRPr="00212AD8" w:rsidRDefault="00643150" w:rsidP="001C5438"/>
                    <w:p w14:paraId="46B1D106" w14:textId="77777777" w:rsidR="00643150" w:rsidRPr="00212AD8" w:rsidRDefault="00643150" w:rsidP="001C5438"/>
                    <w:p w14:paraId="2EACB5C9" w14:textId="77777777" w:rsidR="00643150" w:rsidRPr="00212AD8" w:rsidRDefault="00643150" w:rsidP="001C5438"/>
                    <w:p w14:paraId="32C6BB5C" w14:textId="77777777" w:rsidR="00643150" w:rsidRPr="00212AD8" w:rsidRDefault="00643150" w:rsidP="001C5438"/>
                    <w:p w14:paraId="0D0E7C03" w14:textId="77777777" w:rsidR="00643150" w:rsidRPr="00212AD8" w:rsidRDefault="00643150" w:rsidP="001C5438"/>
                    <w:p w14:paraId="7FB82C6B" w14:textId="77777777" w:rsidR="00643150" w:rsidRPr="00212AD8" w:rsidRDefault="00643150" w:rsidP="001C5438"/>
                    <w:p w14:paraId="578D00F4" w14:textId="77777777" w:rsidR="00643150" w:rsidRPr="00212AD8" w:rsidRDefault="00643150" w:rsidP="001C5438"/>
                    <w:p w14:paraId="576A62B0" w14:textId="77777777" w:rsidR="00643150" w:rsidRPr="00212AD8" w:rsidRDefault="00643150" w:rsidP="001C5438"/>
                    <w:p w14:paraId="2758CFCF" w14:textId="77777777" w:rsidR="00643150" w:rsidRPr="00212AD8" w:rsidRDefault="00643150" w:rsidP="001C5438"/>
                    <w:p w14:paraId="1528F1D2" w14:textId="77777777" w:rsidR="00643150" w:rsidRPr="00212AD8" w:rsidRDefault="00643150" w:rsidP="001C5438"/>
                    <w:p w14:paraId="5ED1D2EA" w14:textId="77777777" w:rsidR="00643150" w:rsidRPr="00212AD8" w:rsidRDefault="00643150" w:rsidP="001C5438"/>
                    <w:p w14:paraId="32953BBE" w14:textId="77777777" w:rsidR="00643150" w:rsidRPr="00212AD8" w:rsidRDefault="00643150" w:rsidP="001C5438"/>
                    <w:p w14:paraId="2221AE9C" w14:textId="77777777" w:rsidR="00643150" w:rsidRPr="00212AD8" w:rsidRDefault="00643150" w:rsidP="001C5438"/>
                    <w:p w14:paraId="01344E33" w14:textId="77777777" w:rsidR="00643150" w:rsidRPr="00212AD8" w:rsidRDefault="00643150" w:rsidP="001C5438"/>
                    <w:p w14:paraId="4EA89E7E" w14:textId="77777777" w:rsidR="00643150" w:rsidRPr="00212AD8" w:rsidRDefault="00643150" w:rsidP="001C5438"/>
                    <w:p w14:paraId="35D528CF" w14:textId="77777777" w:rsidR="00643150" w:rsidRPr="00212AD8" w:rsidRDefault="00643150" w:rsidP="001C5438"/>
                    <w:p w14:paraId="4D8B54C1" w14:textId="77777777" w:rsidR="00643150" w:rsidRPr="00212AD8" w:rsidRDefault="00643150" w:rsidP="001C5438"/>
                    <w:p w14:paraId="753F5BDB" w14:textId="77777777" w:rsidR="00643150" w:rsidRPr="00212AD8" w:rsidRDefault="00643150" w:rsidP="001C5438"/>
                    <w:p w14:paraId="1AB3E868" w14:textId="77777777" w:rsidR="00643150" w:rsidRPr="00212AD8" w:rsidRDefault="00643150" w:rsidP="001C5438"/>
                    <w:p w14:paraId="02E79D66" w14:textId="77777777" w:rsidR="00643150" w:rsidRPr="00212AD8" w:rsidRDefault="00643150" w:rsidP="001C5438"/>
                    <w:p w14:paraId="0A8E0DB4" w14:textId="77777777" w:rsidR="00643150" w:rsidRPr="00212AD8" w:rsidRDefault="00643150" w:rsidP="001C5438"/>
                  </w:txbxContent>
                </v:textbox>
                <w10:anchorlock/>
              </v:shape>
            </w:pict>
          </mc:Fallback>
        </mc:AlternateContent>
      </w:r>
      <w:r w:rsidR="002B6D58">
        <w:br w:type="page"/>
      </w:r>
    </w:p>
    <w:p w14:paraId="2E4E87ED" w14:textId="77777777" w:rsidR="00F32129" w:rsidRDefault="00F32129" w:rsidP="00761709"/>
    <w:p w14:paraId="15C1560F" w14:textId="22E8E4DE" w:rsidR="00F32129" w:rsidRDefault="00F32129" w:rsidP="00F32129">
      <w:pPr>
        <w:pStyle w:val="berschrift3"/>
      </w:pPr>
      <w:bookmarkStart w:id="55" w:name="_Toc361132789"/>
      <w:r>
        <w:t>Parameterliste Service Definition</w:t>
      </w:r>
      <w:bookmarkEnd w:id="55"/>
    </w:p>
    <w:p w14:paraId="734CDD4D" w14:textId="77777777" w:rsidR="00F32129" w:rsidRDefault="00F32129"/>
    <w:tbl>
      <w:tblPr>
        <w:tblStyle w:val="Tabellenraster"/>
        <w:tblW w:w="0" w:type="auto"/>
        <w:tblLook w:val="04A0" w:firstRow="1" w:lastRow="0" w:firstColumn="1" w:lastColumn="0" w:noHBand="0" w:noVBand="1"/>
      </w:tblPr>
      <w:tblGrid>
        <w:gridCol w:w="3051"/>
        <w:gridCol w:w="4715"/>
        <w:gridCol w:w="848"/>
        <w:gridCol w:w="686"/>
      </w:tblGrid>
      <w:tr w:rsidR="0037661D" w14:paraId="108CBACD" w14:textId="41400F3E" w:rsidTr="008A6147">
        <w:tc>
          <w:tcPr>
            <w:tcW w:w="3051" w:type="dxa"/>
          </w:tcPr>
          <w:p w14:paraId="66E943A5" w14:textId="49135D71" w:rsidR="0037661D" w:rsidRDefault="0037661D">
            <w:r>
              <w:t>Service Name</w:t>
            </w:r>
          </w:p>
        </w:tc>
        <w:tc>
          <w:tcPr>
            <w:tcW w:w="4715" w:type="dxa"/>
          </w:tcPr>
          <w:p w14:paraId="1DD5077B" w14:textId="06F4871B" w:rsidR="0037661D" w:rsidRDefault="0037661D">
            <w:r>
              <w:t>Beschreibung</w:t>
            </w:r>
          </w:p>
        </w:tc>
        <w:tc>
          <w:tcPr>
            <w:tcW w:w="848" w:type="dxa"/>
          </w:tcPr>
          <w:p w14:paraId="6AE48875" w14:textId="22F73BAD" w:rsidR="0037661D" w:rsidRDefault="0037661D">
            <w:r>
              <w:t>B2B</w:t>
            </w:r>
          </w:p>
        </w:tc>
        <w:tc>
          <w:tcPr>
            <w:tcW w:w="686" w:type="dxa"/>
          </w:tcPr>
          <w:p w14:paraId="51958C0C" w14:textId="01B91F83" w:rsidR="0037661D" w:rsidRDefault="0037661D">
            <w:r>
              <w:t>EAI</w:t>
            </w:r>
          </w:p>
        </w:tc>
      </w:tr>
      <w:tr w:rsidR="0037661D" w14:paraId="0D40AA4F" w14:textId="712A8FFC" w:rsidTr="008A6147">
        <w:tc>
          <w:tcPr>
            <w:tcW w:w="3051" w:type="dxa"/>
          </w:tcPr>
          <w:p w14:paraId="01E6F808" w14:textId="2110DCA3" w:rsidR="0037661D" w:rsidRDefault="0037661D">
            <w:proofErr w:type="spellStart"/>
            <w:r w:rsidRPr="0037661D">
              <w:t>createOrUpdateAntragService</w:t>
            </w:r>
            <w:proofErr w:type="spellEnd"/>
          </w:p>
        </w:tc>
        <w:tc>
          <w:tcPr>
            <w:tcW w:w="4715" w:type="dxa"/>
          </w:tcPr>
          <w:p w14:paraId="14C60F2B" w14:textId="76B222D2" w:rsidR="0037661D" w:rsidRDefault="0037661D" w:rsidP="0037661D">
            <w:proofErr w:type="spellStart"/>
            <w:r>
              <w:t>WebService</w:t>
            </w:r>
            <w:proofErr w:type="spellEnd"/>
            <w:r>
              <w:t xml:space="preserve"> um Anträge zu Erzeugen </w:t>
            </w:r>
          </w:p>
        </w:tc>
        <w:tc>
          <w:tcPr>
            <w:tcW w:w="848" w:type="dxa"/>
          </w:tcPr>
          <w:p w14:paraId="19A27463" w14:textId="4EF17D2E" w:rsidR="0037661D" w:rsidRDefault="008A6147">
            <w:r>
              <w:t>X</w:t>
            </w:r>
          </w:p>
        </w:tc>
        <w:tc>
          <w:tcPr>
            <w:tcW w:w="686" w:type="dxa"/>
          </w:tcPr>
          <w:p w14:paraId="08E29868" w14:textId="35FA98E4" w:rsidR="0037661D" w:rsidRDefault="0037661D">
            <w:r>
              <w:t>X</w:t>
            </w:r>
          </w:p>
        </w:tc>
      </w:tr>
      <w:tr w:rsidR="0037661D" w14:paraId="77BFD9CB" w14:textId="77FD89CC" w:rsidTr="008A6147">
        <w:tc>
          <w:tcPr>
            <w:tcW w:w="3051" w:type="dxa"/>
          </w:tcPr>
          <w:p w14:paraId="04D26056" w14:textId="2AA33C73" w:rsidR="0037661D" w:rsidRDefault="0037661D">
            <w:proofErr w:type="spellStart"/>
            <w:r w:rsidRPr="0037661D">
              <w:t>createOrUpdateAngebotService</w:t>
            </w:r>
            <w:proofErr w:type="spellEnd"/>
          </w:p>
        </w:tc>
        <w:tc>
          <w:tcPr>
            <w:tcW w:w="4715" w:type="dxa"/>
          </w:tcPr>
          <w:p w14:paraId="15C6693C" w14:textId="2AEEC2E8" w:rsidR="0037661D" w:rsidRDefault="0037661D" w:rsidP="0037661D">
            <w:proofErr w:type="spellStart"/>
            <w:r>
              <w:t>WebService</w:t>
            </w:r>
            <w:proofErr w:type="spellEnd"/>
            <w:r>
              <w:t xml:space="preserve"> um Angebote zu </w:t>
            </w:r>
            <w:proofErr w:type="spellStart"/>
            <w:r>
              <w:t>Erzeugen</w:t>
            </w:r>
            <w:proofErr w:type="spellEnd"/>
            <w:r>
              <w:t xml:space="preserve">, </w:t>
            </w:r>
          </w:p>
        </w:tc>
        <w:tc>
          <w:tcPr>
            <w:tcW w:w="848" w:type="dxa"/>
          </w:tcPr>
          <w:p w14:paraId="25CE036D" w14:textId="215C271A" w:rsidR="0037661D" w:rsidRDefault="008A6147">
            <w:r>
              <w:t>X</w:t>
            </w:r>
          </w:p>
        </w:tc>
        <w:tc>
          <w:tcPr>
            <w:tcW w:w="686" w:type="dxa"/>
          </w:tcPr>
          <w:p w14:paraId="549C43E8" w14:textId="471EACF8" w:rsidR="0037661D" w:rsidRDefault="0037661D">
            <w:r>
              <w:t>X</w:t>
            </w:r>
          </w:p>
        </w:tc>
      </w:tr>
      <w:tr w:rsidR="0037661D" w14:paraId="0B0AB45F" w14:textId="09E5EB3C" w:rsidTr="008A6147">
        <w:tc>
          <w:tcPr>
            <w:tcW w:w="3051" w:type="dxa"/>
          </w:tcPr>
          <w:p w14:paraId="16132707" w14:textId="115BE4D6" w:rsidR="0037661D" w:rsidRDefault="0037661D">
            <w:proofErr w:type="spellStart"/>
            <w:r w:rsidRPr="0037661D">
              <w:t>changeAngebotService</w:t>
            </w:r>
            <w:proofErr w:type="spellEnd"/>
          </w:p>
        </w:tc>
        <w:tc>
          <w:tcPr>
            <w:tcW w:w="4715" w:type="dxa"/>
          </w:tcPr>
          <w:p w14:paraId="77CCE8C5" w14:textId="458DAE6B" w:rsidR="0037661D" w:rsidRDefault="0037661D" w:rsidP="0037661D">
            <w:proofErr w:type="spellStart"/>
            <w:r>
              <w:t>WebService</w:t>
            </w:r>
            <w:proofErr w:type="spellEnd"/>
            <w:r>
              <w:t xml:space="preserve"> um Änderungen an Angebote zu spe</w:t>
            </w:r>
            <w:r>
              <w:t>i</w:t>
            </w:r>
            <w:r>
              <w:t>chern</w:t>
            </w:r>
          </w:p>
        </w:tc>
        <w:tc>
          <w:tcPr>
            <w:tcW w:w="848" w:type="dxa"/>
          </w:tcPr>
          <w:p w14:paraId="482B6799" w14:textId="6754DEAB" w:rsidR="0037661D" w:rsidRDefault="008A6147">
            <w:r>
              <w:t>X</w:t>
            </w:r>
          </w:p>
        </w:tc>
        <w:tc>
          <w:tcPr>
            <w:tcW w:w="686" w:type="dxa"/>
          </w:tcPr>
          <w:p w14:paraId="547E0901" w14:textId="676907C6" w:rsidR="0037661D" w:rsidRDefault="0037661D">
            <w:r>
              <w:t>X</w:t>
            </w:r>
          </w:p>
        </w:tc>
      </w:tr>
      <w:tr w:rsidR="0037661D" w14:paraId="7575F3B5" w14:textId="022C4BA6" w:rsidTr="008A6147">
        <w:tc>
          <w:tcPr>
            <w:tcW w:w="3051" w:type="dxa"/>
          </w:tcPr>
          <w:p w14:paraId="34B65C15" w14:textId="02CCBD6B" w:rsidR="0037661D" w:rsidRDefault="0037661D">
            <w:proofErr w:type="spellStart"/>
            <w:r w:rsidRPr="0037661D">
              <w:t>changeAntragService</w:t>
            </w:r>
            <w:proofErr w:type="spellEnd"/>
          </w:p>
        </w:tc>
        <w:tc>
          <w:tcPr>
            <w:tcW w:w="4715" w:type="dxa"/>
          </w:tcPr>
          <w:p w14:paraId="52F7549D" w14:textId="5F698F0E" w:rsidR="0037661D" w:rsidRDefault="0037661D" w:rsidP="0037661D">
            <w:proofErr w:type="spellStart"/>
            <w:r>
              <w:t>WebService</w:t>
            </w:r>
            <w:proofErr w:type="spellEnd"/>
            <w:r>
              <w:t xml:space="preserve"> um Änderungen an Anträgen zu spe</w:t>
            </w:r>
            <w:r>
              <w:t>i</w:t>
            </w:r>
            <w:r>
              <w:t>chern</w:t>
            </w:r>
          </w:p>
        </w:tc>
        <w:tc>
          <w:tcPr>
            <w:tcW w:w="848" w:type="dxa"/>
          </w:tcPr>
          <w:p w14:paraId="57C1C881" w14:textId="3DEF383D" w:rsidR="0037661D" w:rsidRDefault="008A6147">
            <w:r>
              <w:t>X</w:t>
            </w:r>
          </w:p>
        </w:tc>
        <w:tc>
          <w:tcPr>
            <w:tcW w:w="686" w:type="dxa"/>
          </w:tcPr>
          <w:p w14:paraId="785EE270" w14:textId="6FA1FF79" w:rsidR="0037661D" w:rsidRDefault="0037661D">
            <w:r>
              <w:t>X</w:t>
            </w:r>
          </w:p>
        </w:tc>
      </w:tr>
      <w:tr w:rsidR="0037661D" w14:paraId="241B6AD1" w14:textId="6B21D94D" w:rsidTr="008A6147">
        <w:tc>
          <w:tcPr>
            <w:tcW w:w="3051" w:type="dxa"/>
          </w:tcPr>
          <w:p w14:paraId="01C8F887" w14:textId="7D864A65" w:rsidR="0037661D" w:rsidRPr="0037661D" w:rsidRDefault="0037661D">
            <w:proofErr w:type="spellStart"/>
            <w:r w:rsidRPr="0037661D">
              <w:t>AuskunftService</w:t>
            </w:r>
            <w:proofErr w:type="spellEnd"/>
          </w:p>
        </w:tc>
        <w:tc>
          <w:tcPr>
            <w:tcW w:w="4715" w:type="dxa"/>
          </w:tcPr>
          <w:p w14:paraId="15F2F130" w14:textId="0C854321" w:rsidR="0037661D" w:rsidRDefault="0037661D" w:rsidP="0037661D">
            <w:proofErr w:type="spellStart"/>
            <w:r>
              <w:t>WebService</w:t>
            </w:r>
            <w:proofErr w:type="spellEnd"/>
            <w:r>
              <w:t xml:space="preserve"> für die Auskünfte</w:t>
            </w:r>
          </w:p>
        </w:tc>
        <w:tc>
          <w:tcPr>
            <w:tcW w:w="848" w:type="dxa"/>
          </w:tcPr>
          <w:p w14:paraId="6EDBEDA5" w14:textId="2507B38A" w:rsidR="0037661D" w:rsidRDefault="008A6147">
            <w:r>
              <w:t>X</w:t>
            </w:r>
          </w:p>
        </w:tc>
        <w:tc>
          <w:tcPr>
            <w:tcW w:w="686" w:type="dxa"/>
          </w:tcPr>
          <w:p w14:paraId="0C9A3E0F" w14:textId="6F6D02FB" w:rsidR="0037661D" w:rsidRDefault="0037661D">
            <w:r>
              <w:t>X</w:t>
            </w:r>
          </w:p>
        </w:tc>
      </w:tr>
      <w:tr w:rsidR="0037661D" w14:paraId="3E277C34" w14:textId="144B8C42" w:rsidTr="008A6147">
        <w:tc>
          <w:tcPr>
            <w:tcW w:w="3051" w:type="dxa"/>
          </w:tcPr>
          <w:p w14:paraId="6DA3C3AE" w14:textId="367FF277" w:rsidR="0037661D" w:rsidRPr="0037661D" w:rsidRDefault="0037661D">
            <w:proofErr w:type="spellStart"/>
            <w:r w:rsidRPr="0037661D">
              <w:t>StateService</w:t>
            </w:r>
            <w:proofErr w:type="spellEnd"/>
          </w:p>
        </w:tc>
        <w:tc>
          <w:tcPr>
            <w:tcW w:w="4715" w:type="dxa"/>
          </w:tcPr>
          <w:p w14:paraId="3E96E6F8" w14:textId="15A8AAE8" w:rsidR="0037661D" w:rsidRDefault="0037661D">
            <w:proofErr w:type="spellStart"/>
            <w:r>
              <w:t>WebService</w:t>
            </w:r>
            <w:proofErr w:type="spellEnd"/>
            <w:r>
              <w:t xml:space="preserve"> für die Abfrage des Status des </w:t>
            </w:r>
            <w:proofErr w:type="spellStart"/>
            <w:r>
              <w:t>Web</w:t>
            </w:r>
            <w:r>
              <w:t>S</w:t>
            </w:r>
            <w:r>
              <w:t>ervices</w:t>
            </w:r>
            <w:proofErr w:type="spellEnd"/>
          </w:p>
        </w:tc>
        <w:tc>
          <w:tcPr>
            <w:tcW w:w="848" w:type="dxa"/>
          </w:tcPr>
          <w:p w14:paraId="4885782D" w14:textId="77777777" w:rsidR="0037661D" w:rsidRDefault="0037661D"/>
        </w:tc>
        <w:tc>
          <w:tcPr>
            <w:tcW w:w="686" w:type="dxa"/>
          </w:tcPr>
          <w:p w14:paraId="31508C68" w14:textId="02B14CB8" w:rsidR="0037661D" w:rsidRDefault="0037661D">
            <w:r>
              <w:t>X</w:t>
            </w:r>
          </w:p>
        </w:tc>
      </w:tr>
      <w:tr w:rsidR="0037661D" w14:paraId="7BE9E25C" w14:textId="7A272FBE" w:rsidTr="008A6147">
        <w:tc>
          <w:tcPr>
            <w:tcW w:w="3051" w:type="dxa"/>
          </w:tcPr>
          <w:p w14:paraId="3BEBCBCB" w14:textId="711819E2" w:rsidR="0037661D" w:rsidRPr="0037661D" w:rsidRDefault="0037661D">
            <w:proofErr w:type="spellStart"/>
            <w:r w:rsidRPr="0037661D">
              <w:t>StreamService</w:t>
            </w:r>
            <w:proofErr w:type="spellEnd"/>
          </w:p>
        </w:tc>
        <w:tc>
          <w:tcPr>
            <w:tcW w:w="4715" w:type="dxa"/>
          </w:tcPr>
          <w:p w14:paraId="5FF6034F" w14:textId="441847A7" w:rsidR="0037661D" w:rsidRDefault="0037661D">
            <w:proofErr w:type="spellStart"/>
            <w:r>
              <w:t>WebService</w:t>
            </w:r>
            <w:proofErr w:type="spellEnd"/>
            <w:r>
              <w:t xml:space="preserve"> für den </w:t>
            </w:r>
            <w:proofErr w:type="spellStart"/>
            <w:r>
              <w:t>SimpleService</w:t>
            </w:r>
            <w:proofErr w:type="spellEnd"/>
          </w:p>
        </w:tc>
        <w:tc>
          <w:tcPr>
            <w:tcW w:w="848" w:type="dxa"/>
          </w:tcPr>
          <w:p w14:paraId="5E2DBBB3" w14:textId="337F8BFA" w:rsidR="0037661D" w:rsidRDefault="008A6147">
            <w:r>
              <w:t>X</w:t>
            </w:r>
          </w:p>
        </w:tc>
        <w:tc>
          <w:tcPr>
            <w:tcW w:w="686" w:type="dxa"/>
          </w:tcPr>
          <w:p w14:paraId="4C5F948B" w14:textId="72819DDE" w:rsidR="0037661D" w:rsidRDefault="0037661D">
            <w:r>
              <w:t>X</w:t>
            </w:r>
          </w:p>
        </w:tc>
      </w:tr>
      <w:tr w:rsidR="0037661D" w14:paraId="3BECFCEF" w14:textId="09D27064" w:rsidTr="008A6147">
        <w:tc>
          <w:tcPr>
            <w:tcW w:w="3051" w:type="dxa"/>
          </w:tcPr>
          <w:p w14:paraId="7B36283A" w14:textId="501BA7B6" w:rsidR="0037661D" w:rsidRPr="0037661D" w:rsidRDefault="0037661D">
            <w:proofErr w:type="spellStart"/>
            <w:r w:rsidRPr="0037661D">
              <w:t>FibuService</w:t>
            </w:r>
            <w:proofErr w:type="spellEnd"/>
          </w:p>
        </w:tc>
        <w:tc>
          <w:tcPr>
            <w:tcW w:w="4715" w:type="dxa"/>
          </w:tcPr>
          <w:p w14:paraId="67B23D77" w14:textId="7192436F" w:rsidR="0037661D" w:rsidRDefault="0037661D">
            <w:proofErr w:type="spellStart"/>
            <w:r>
              <w:t>WebService</w:t>
            </w:r>
            <w:proofErr w:type="spellEnd"/>
            <w:r>
              <w:t xml:space="preserve"> für den </w:t>
            </w:r>
            <w:proofErr w:type="spellStart"/>
            <w:r>
              <w:t>FibuService</w:t>
            </w:r>
            <w:proofErr w:type="spellEnd"/>
            <w:r>
              <w:t xml:space="preserve">; Aufruf vom </w:t>
            </w:r>
            <w:proofErr w:type="spellStart"/>
            <w:r>
              <w:t>EAIJob</w:t>
            </w:r>
            <w:proofErr w:type="spellEnd"/>
          </w:p>
        </w:tc>
        <w:tc>
          <w:tcPr>
            <w:tcW w:w="848" w:type="dxa"/>
          </w:tcPr>
          <w:p w14:paraId="1938613E" w14:textId="77777777" w:rsidR="0037661D" w:rsidRDefault="0037661D"/>
        </w:tc>
        <w:tc>
          <w:tcPr>
            <w:tcW w:w="686" w:type="dxa"/>
          </w:tcPr>
          <w:p w14:paraId="3B72CB67" w14:textId="77777777" w:rsidR="0037661D" w:rsidRDefault="0037661D">
            <w:r>
              <w:t>X</w:t>
            </w:r>
          </w:p>
          <w:p w14:paraId="692E6246" w14:textId="1331E7D9" w:rsidR="0037661D" w:rsidRDefault="0037661D"/>
        </w:tc>
      </w:tr>
      <w:tr w:rsidR="0037661D" w14:paraId="1291BDC6" w14:textId="77777777" w:rsidTr="008A6147">
        <w:tc>
          <w:tcPr>
            <w:tcW w:w="3051" w:type="dxa"/>
          </w:tcPr>
          <w:p w14:paraId="122B9837" w14:textId="77777777" w:rsidR="0037661D" w:rsidRDefault="0037661D">
            <w:proofErr w:type="spellStart"/>
            <w:r w:rsidRPr="0037661D">
              <w:t>CarConfigurator</w:t>
            </w:r>
            <w:proofErr w:type="spellEnd"/>
          </w:p>
          <w:p w14:paraId="1A931BF6" w14:textId="2D7B3D2A" w:rsidR="0037661D" w:rsidRPr="0037661D" w:rsidRDefault="0037661D">
            <w:r>
              <w:t>(nicht in Auszug)</w:t>
            </w:r>
          </w:p>
        </w:tc>
        <w:tc>
          <w:tcPr>
            <w:tcW w:w="4715" w:type="dxa"/>
          </w:tcPr>
          <w:p w14:paraId="18A46CBC" w14:textId="40F4DB09" w:rsidR="0037661D" w:rsidRDefault="0037661D">
            <w:proofErr w:type="spellStart"/>
            <w:r>
              <w:t>WebService</w:t>
            </w:r>
            <w:proofErr w:type="spellEnd"/>
            <w:r>
              <w:t xml:space="preserve"> für den Aufruf des </w:t>
            </w:r>
            <w:proofErr w:type="spellStart"/>
            <w:r w:rsidR="008A6147" w:rsidRPr="008A6147">
              <w:t>CarConfigurator</w:t>
            </w:r>
            <w:proofErr w:type="spellEnd"/>
          </w:p>
        </w:tc>
        <w:tc>
          <w:tcPr>
            <w:tcW w:w="848" w:type="dxa"/>
          </w:tcPr>
          <w:p w14:paraId="76EC1CE5" w14:textId="0C83C063" w:rsidR="0037661D" w:rsidRDefault="008A6147">
            <w:r>
              <w:t>X</w:t>
            </w:r>
          </w:p>
        </w:tc>
        <w:tc>
          <w:tcPr>
            <w:tcW w:w="686" w:type="dxa"/>
          </w:tcPr>
          <w:p w14:paraId="5B1D6AA9" w14:textId="77777777" w:rsidR="0037661D" w:rsidRDefault="0037661D"/>
        </w:tc>
      </w:tr>
      <w:tr w:rsidR="008A6147" w14:paraId="75295D69" w14:textId="77777777" w:rsidTr="008A6147">
        <w:tc>
          <w:tcPr>
            <w:tcW w:w="3051" w:type="dxa"/>
          </w:tcPr>
          <w:p w14:paraId="53B9F416" w14:textId="77777777" w:rsidR="008A6147" w:rsidRDefault="008A6147">
            <w:proofErr w:type="spellStart"/>
            <w:r w:rsidRPr="008A6147">
              <w:t>createOrUpdateKundeService</w:t>
            </w:r>
            <w:proofErr w:type="spellEnd"/>
          </w:p>
          <w:p w14:paraId="3FBB3614" w14:textId="1A4191AC" w:rsidR="008A6147" w:rsidRPr="0037661D" w:rsidRDefault="008A6147">
            <w:r>
              <w:t>(nicht in Auszug)</w:t>
            </w:r>
          </w:p>
        </w:tc>
        <w:tc>
          <w:tcPr>
            <w:tcW w:w="4715" w:type="dxa"/>
          </w:tcPr>
          <w:p w14:paraId="0C16796E" w14:textId="671BC9D3" w:rsidR="008A6147" w:rsidRDefault="008A6147">
            <w:proofErr w:type="spellStart"/>
            <w:r>
              <w:t>WebService</w:t>
            </w:r>
            <w:proofErr w:type="spellEnd"/>
            <w:r>
              <w:t xml:space="preserve"> für das Erzeugen eines B2B Kunden</w:t>
            </w:r>
          </w:p>
        </w:tc>
        <w:tc>
          <w:tcPr>
            <w:tcW w:w="848" w:type="dxa"/>
          </w:tcPr>
          <w:p w14:paraId="553D3478" w14:textId="607E44A1" w:rsidR="008A6147" w:rsidRDefault="008A6147">
            <w:r>
              <w:t>X</w:t>
            </w:r>
          </w:p>
        </w:tc>
        <w:tc>
          <w:tcPr>
            <w:tcW w:w="686" w:type="dxa"/>
          </w:tcPr>
          <w:p w14:paraId="2812D2AF" w14:textId="77777777" w:rsidR="008A6147" w:rsidRDefault="008A6147"/>
        </w:tc>
      </w:tr>
      <w:tr w:rsidR="008A6147" w14:paraId="2DF4208C" w14:textId="77777777" w:rsidTr="008A6147">
        <w:tc>
          <w:tcPr>
            <w:tcW w:w="3051" w:type="dxa"/>
          </w:tcPr>
          <w:p w14:paraId="6603A263" w14:textId="77777777" w:rsidR="008A6147" w:rsidRDefault="008A6147">
            <w:proofErr w:type="spellStart"/>
            <w:r w:rsidRPr="008A6147">
              <w:t>createSchnellkalkulationService</w:t>
            </w:r>
            <w:proofErr w:type="spellEnd"/>
          </w:p>
          <w:p w14:paraId="2F8EC723" w14:textId="34799C3D" w:rsidR="008A6147" w:rsidRPr="008A6147" w:rsidRDefault="008A6147">
            <w:r>
              <w:t>(nicht in Auszug)</w:t>
            </w:r>
          </w:p>
        </w:tc>
        <w:tc>
          <w:tcPr>
            <w:tcW w:w="4715" w:type="dxa"/>
          </w:tcPr>
          <w:p w14:paraId="137A4D14" w14:textId="525E64ED" w:rsidR="008A6147" w:rsidRDefault="008A6147" w:rsidP="008A6147">
            <w:proofErr w:type="spellStart"/>
            <w:r>
              <w:t>WebService</w:t>
            </w:r>
            <w:proofErr w:type="spellEnd"/>
            <w:r>
              <w:t xml:space="preserve"> für die Schnellkalkulation im B2B</w:t>
            </w:r>
          </w:p>
        </w:tc>
        <w:tc>
          <w:tcPr>
            <w:tcW w:w="848" w:type="dxa"/>
          </w:tcPr>
          <w:p w14:paraId="55EBB70E" w14:textId="0A52BED4" w:rsidR="008A6147" w:rsidRDefault="008A6147">
            <w:r>
              <w:t>X</w:t>
            </w:r>
          </w:p>
        </w:tc>
        <w:tc>
          <w:tcPr>
            <w:tcW w:w="686" w:type="dxa"/>
          </w:tcPr>
          <w:p w14:paraId="4EDA762B" w14:textId="77777777" w:rsidR="008A6147" w:rsidRDefault="008A6147"/>
        </w:tc>
      </w:tr>
      <w:tr w:rsidR="008A6147" w14:paraId="2474E355" w14:textId="77777777" w:rsidTr="008A6147">
        <w:tc>
          <w:tcPr>
            <w:tcW w:w="3051" w:type="dxa"/>
          </w:tcPr>
          <w:p w14:paraId="7E3DA5BD" w14:textId="77777777" w:rsidR="008A6147" w:rsidRDefault="008A6147">
            <w:proofErr w:type="spellStart"/>
            <w:r w:rsidRPr="008A6147">
              <w:t>getBuchwertService</w:t>
            </w:r>
            <w:proofErr w:type="spellEnd"/>
          </w:p>
          <w:p w14:paraId="421A8340" w14:textId="057C87F6" w:rsidR="008A6147" w:rsidRPr="008A6147" w:rsidRDefault="008A6147" w:rsidP="008A6147">
            <w:r>
              <w:t>(nicht in Auszug)</w:t>
            </w:r>
          </w:p>
        </w:tc>
        <w:tc>
          <w:tcPr>
            <w:tcW w:w="4715" w:type="dxa"/>
          </w:tcPr>
          <w:p w14:paraId="0E2A04DF" w14:textId="52FD053F" w:rsidR="008A6147" w:rsidRDefault="008A6147" w:rsidP="008A6147">
            <w:proofErr w:type="spellStart"/>
            <w:r>
              <w:t>WebService</w:t>
            </w:r>
            <w:proofErr w:type="spellEnd"/>
            <w:r>
              <w:t xml:space="preserve"> für die Ermittlung des Buchwertes</w:t>
            </w:r>
          </w:p>
        </w:tc>
        <w:tc>
          <w:tcPr>
            <w:tcW w:w="848" w:type="dxa"/>
          </w:tcPr>
          <w:p w14:paraId="7D099196" w14:textId="4FBF2086" w:rsidR="008A6147" w:rsidRDefault="008A6147">
            <w:r>
              <w:t>X</w:t>
            </w:r>
          </w:p>
        </w:tc>
        <w:tc>
          <w:tcPr>
            <w:tcW w:w="686" w:type="dxa"/>
          </w:tcPr>
          <w:p w14:paraId="732318A2" w14:textId="77777777" w:rsidR="008A6147" w:rsidRDefault="008A6147"/>
        </w:tc>
      </w:tr>
      <w:tr w:rsidR="008A6147" w14:paraId="3F6B8707" w14:textId="77777777" w:rsidTr="008A6147">
        <w:tc>
          <w:tcPr>
            <w:tcW w:w="3051" w:type="dxa"/>
          </w:tcPr>
          <w:p w14:paraId="0411409B" w14:textId="77777777" w:rsidR="008A6147" w:rsidRDefault="008A6147">
            <w:proofErr w:type="spellStart"/>
            <w:r w:rsidRPr="008A6147">
              <w:t>getPartnerZusatzdatenService</w:t>
            </w:r>
            <w:proofErr w:type="spellEnd"/>
          </w:p>
          <w:p w14:paraId="0B1F123C" w14:textId="5A02EA8B" w:rsidR="008A6147" w:rsidRPr="008A6147" w:rsidRDefault="008A6147">
            <w:r>
              <w:t>(nicht in Auszug)</w:t>
            </w:r>
          </w:p>
        </w:tc>
        <w:tc>
          <w:tcPr>
            <w:tcW w:w="4715" w:type="dxa"/>
          </w:tcPr>
          <w:p w14:paraId="420B4251" w14:textId="4E9036E3" w:rsidR="008A6147" w:rsidRDefault="008A6147" w:rsidP="008A6147">
            <w:proofErr w:type="spellStart"/>
            <w:r>
              <w:t>WebService</w:t>
            </w:r>
            <w:proofErr w:type="spellEnd"/>
            <w:r>
              <w:t xml:space="preserve"> für die Ermittlung der Partner Zusat</w:t>
            </w:r>
            <w:r>
              <w:t>z</w:t>
            </w:r>
            <w:r>
              <w:t>daten</w:t>
            </w:r>
          </w:p>
        </w:tc>
        <w:tc>
          <w:tcPr>
            <w:tcW w:w="848" w:type="dxa"/>
          </w:tcPr>
          <w:p w14:paraId="44FBF1F2" w14:textId="0D967377" w:rsidR="008A6147" w:rsidRDefault="008A6147">
            <w:r>
              <w:t>X</w:t>
            </w:r>
          </w:p>
        </w:tc>
        <w:tc>
          <w:tcPr>
            <w:tcW w:w="686" w:type="dxa"/>
          </w:tcPr>
          <w:p w14:paraId="107DA68F" w14:textId="77777777" w:rsidR="008A6147" w:rsidRDefault="008A6147"/>
        </w:tc>
      </w:tr>
      <w:tr w:rsidR="008A6147" w14:paraId="460229FA" w14:textId="77777777" w:rsidTr="008A6147">
        <w:tc>
          <w:tcPr>
            <w:tcW w:w="3051" w:type="dxa"/>
          </w:tcPr>
          <w:p w14:paraId="55D5DEAE" w14:textId="77777777" w:rsidR="008A6147" w:rsidRDefault="008A6147">
            <w:proofErr w:type="spellStart"/>
            <w:r w:rsidRPr="008A6147">
              <w:t>loginPartnerService</w:t>
            </w:r>
            <w:proofErr w:type="spellEnd"/>
          </w:p>
          <w:p w14:paraId="4579F9A3" w14:textId="7B7FEDA9" w:rsidR="008A6147" w:rsidRPr="008A6147" w:rsidRDefault="008A6147">
            <w:r>
              <w:t>(nicht in Auszug)</w:t>
            </w:r>
          </w:p>
        </w:tc>
        <w:tc>
          <w:tcPr>
            <w:tcW w:w="4715" w:type="dxa"/>
          </w:tcPr>
          <w:p w14:paraId="736ABCE0" w14:textId="00B79356" w:rsidR="008A6147" w:rsidRDefault="008A6147" w:rsidP="008A6147">
            <w:proofErr w:type="spellStart"/>
            <w:r>
              <w:t>WebService</w:t>
            </w:r>
            <w:proofErr w:type="spellEnd"/>
            <w:r>
              <w:t xml:space="preserve"> für das Login im B2B</w:t>
            </w:r>
          </w:p>
        </w:tc>
        <w:tc>
          <w:tcPr>
            <w:tcW w:w="848" w:type="dxa"/>
          </w:tcPr>
          <w:p w14:paraId="60DCD555" w14:textId="1D9BFB19" w:rsidR="008A6147" w:rsidRDefault="008A6147">
            <w:r>
              <w:t>X</w:t>
            </w:r>
          </w:p>
        </w:tc>
        <w:tc>
          <w:tcPr>
            <w:tcW w:w="686" w:type="dxa"/>
          </w:tcPr>
          <w:p w14:paraId="12F116BE" w14:textId="77777777" w:rsidR="008A6147" w:rsidRDefault="008A6147"/>
        </w:tc>
      </w:tr>
      <w:tr w:rsidR="008A6147" w14:paraId="4208CA29" w14:textId="77777777" w:rsidTr="008A6147">
        <w:tc>
          <w:tcPr>
            <w:tcW w:w="3051" w:type="dxa"/>
          </w:tcPr>
          <w:p w14:paraId="22CD6D51" w14:textId="77777777" w:rsidR="008A6147" w:rsidRDefault="008A6147">
            <w:proofErr w:type="spellStart"/>
            <w:r w:rsidRPr="008A6147">
              <w:t>printAngebotService</w:t>
            </w:r>
            <w:proofErr w:type="spellEnd"/>
          </w:p>
          <w:p w14:paraId="64672CF2" w14:textId="3DE77692" w:rsidR="008A6147" w:rsidRPr="008A6147" w:rsidRDefault="008A6147">
            <w:r>
              <w:t>(nicht in Auszug)</w:t>
            </w:r>
          </w:p>
        </w:tc>
        <w:tc>
          <w:tcPr>
            <w:tcW w:w="4715" w:type="dxa"/>
          </w:tcPr>
          <w:p w14:paraId="65343F5D" w14:textId="73BC9714" w:rsidR="008A6147" w:rsidRDefault="008A6147" w:rsidP="008A6147">
            <w:proofErr w:type="spellStart"/>
            <w:r>
              <w:t>WebService</w:t>
            </w:r>
            <w:proofErr w:type="spellEnd"/>
            <w:r>
              <w:t xml:space="preserve"> für das Drucken von Angeboten im B2B</w:t>
            </w:r>
          </w:p>
        </w:tc>
        <w:tc>
          <w:tcPr>
            <w:tcW w:w="848" w:type="dxa"/>
          </w:tcPr>
          <w:p w14:paraId="206FD1DE" w14:textId="24FCC484" w:rsidR="008A6147" w:rsidRDefault="008A6147">
            <w:r>
              <w:t>X</w:t>
            </w:r>
          </w:p>
        </w:tc>
        <w:tc>
          <w:tcPr>
            <w:tcW w:w="686" w:type="dxa"/>
          </w:tcPr>
          <w:p w14:paraId="7CD2E785" w14:textId="77777777" w:rsidR="008A6147" w:rsidRDefault="008A6147"/>
        </w:tc>
      </w:tr>
      <w:tr w:rsidR="008A6147" w14:paraId="1B7D3905" w14:textId="77777777" w:rsidTr="008A6147">
        <w:tc>
          <w:tcPr>
            <w:tcW w:w="3051" w:type="dxa"/>
          </w:tcPr>
          <w:p w14:paraId="67CDCD8C" w14:textId="77777777" w:rsidR="008A6147" w:rsidRDefault="008A6147">
            <w:proofErr w:type="spellStart"/>
            <w:r w:rsidRPr="008A6147">
              <w:t>printAntragService</w:t>
            </w:r>
            <w:proofErr w:type="spellEnd"/>
          </w:p>
          <w:p w14:paraId="7B9DF0B4" w14:textId="07C4742F" w:rsidR="008A6147" w:rsidRPr="008A6147" w:rsidRDefault="008A6147">
            <w:r>
              <w:t>(nicht in Auszug)</w:t>
            </w:r>
          </w:p>
        </w:tc>
        <w:tc>
          <w:tcPr>
            <w:tcW w:w="4715" w:type="dxa"/>
          </w:tcPr>
          <w:p w14:paraId="752836C7" w14:textId="07898C8B" w:rsidR="008A6147" w:rsidRDefault="008A6147" w:rsidP="008A6147">
            <w:proofErr w:type="spellStart"/>
            <w:r>
              <w:t>WebService</w:t>
            </w:r>
            <w:proofErr w:type="spellEnd"/>
            <w:r>
              <w:t xml:space="preserve"> für das Drucken von Anträgen im B2B</w:t>
            </w:r>
          </w:p>
        </w:tc>
        <w:tc>
          <w:tcPr>
            <w:tcW w:w="848" w:type="dxa"/>
          </w:tcPr>
          <w:p w14:paraId="22CA6735" w14:textId="42E15D9A" w:rsidR="008A6147" w:rsidRDefault="008A6147">
            <w:r>
              <w:t>X</w:t>
            </w:r>
          </w:p>
        </w:tc>
        <w:tc>
          <w:tcPr>
            <w:tcW w:w="686" w:type="dxa"/>
          </w:tcPr>
          <w:p w14:paraId="49E619EB" w14:textId="77777777" w:rsidR="008A6147" w:rsidRDefault="008A6147"/>
        </w:tc>
      </w:tr>
      <w:tr w:rsidR="008A6147" w14:paraId="13C61985" w14:textId="77777777" w:rsidTr="008A6147">
        <w:tc>
          <w:tcPr>
            <w:tcW w:w="3051" w:type="dxa"/>
          </w:tcPr>
          <w:p w14:paraId="7F1C080D" w14:textId="77777777" w:rsidR="008A6147" w:rsidRDefault="008A6147">
            <w:proofErr w:type="spellStart"/>
            <w:r w:rsidRPr="008A6147">
              <w:t>searchAngebotService</w:t>
            </w:r>
            <w:proofErr w:type="spellEnd"/>
          </w:p>
          <w:p w14:paraId="53894E6F" w14:textId="716DC7D1" w:rsidR="008A6147" w:rsidRPr="008A6147" w:rsidRDefault="008A6147">
            <w:r>
              <w:t>(nicht in Auszug)</w:t>
            </w:r>
          </w:p>
        </w:tc>
        <w:tc>
          <w:tcPr>
            <w:tcW w:w="4715" w:type="dxa"/>
          </w:tcPr>
          <w:p w14:paraId="5592CD5E" w14:textId="2B135BFC" w:rsidR="008A6147" w:rsidRDefault="008A6147" w:rsidP="008A6147">
            <w:proofErr w:type="spellStart"/>
            <w:r>
              <w:t>WebService</w:t>
            </w:r>
            <w:proofErr w:type="spellEnd"/>
            <w:r>
              <w:t xml:space="preserve"> für das Suchen von Angeboten im B2B</w:t>
            </w:r>
          </w:p>
        </w:tc>
        <w:tc>
          <w:tcPr>
            <w:tcW w:w="848" w:type="dxa"/>
          </w:tcPr>
          <w:p w14:paraId="7BDD6F34" w14:textId="20BC9A8E" w:rsidR="008A6147" w:rsidRDefault="008A6147">
            <w:r>
              <w:t>X</w:t>
            </w:r>
          </w:p>
        </w:tc>
        <w:tc>
          <w:tcPr>
            <w:tcW w:w="686" w:type="dxa"/>
          </w:tcPr>
          <w:p w14:paraId="790018D8" w14:textId="77777777" w:rsidR="008A6147" w:rsidRDefault="008A6147"/>
        </w:tc>
      </w:tr>
      <w:tr w:rsidR="008A6147" w14:paraId="12D6F007" w14:textId="77777777" w:rsidTr="008A6147">
        <w:tc>
          <w:tcPr>
            <w:tcW w:w="3051" w:type="dxa"/>
          </w:tcPr>
          <w:p w14:paraId="4A02A98C" w14:textId="77777777" w:rsidR="008A6147" w:rsidRDefault="008A6147">
            <w:proofErr w:type="spellStart"/>
            <w:r w:rsidRPr="008A6147">
              <w:t>searchAntragService</w:t>
            </w:r>
            <w:proofErr w:type="spellEnd"/>
          </w:p>
          <w:p w14:paraId="281E76D1" w14:textId="632F4F20" w:rsidR="008A6147" w:rsidRPr="008A6147" w:rsidRDefault="008A6147">
            <w:r>
              <w:t>(nicht in Auszug)</w:t>
            </w:r>
          </w:p>
        </w:tc>
        <w:tc>
          <w:tcPr>
            <w:tcW w:w="4715" w:type="dxa"/>
          </w:tcPr>
          <w:p w14:paraId="33C0F95B" w14:textId="55474511" w:rsidR="008A6147" w:rsidRDefault="008A6147" w:rsidP="008A6147">
            <w:proofErr w:type="spellStart"/>
            <w:r>
              <w:t>WebService</w:t>
            </w:r>
            <w:proofErr w:type="spellEnd"/>
            <w:r>
              <w:t xml:space="preserve"> für das Suchen von Anträgen im B2B</w:t>
            </w:r>
          </w:p>
        </w:tc>
        <w:tc>
          <w:tcPr>
            <w:tcW w:w="848" w:type="dxa"/>
          </w:tcPr>
          <w:p w14:paraId="0D2AF233" w14:textId="2A317811" w:rsidR="008A6147" w:rsidRDefault="008A6147">
            <w:r>
              <w:t>X</w:t>
            </w:r>
          </w:p>
        </w:tc>
        <w:tc>
          <w:tcPr>
            <w:tcW w:w="686" w:type="dxa"/>
          </w:tcPr>
          <w:p w14:paraId="439A55B6" w14:textId="77777777" w:rsidR="008A6147" w:rsidRDefault="008A6147"/>
        </w:tc>
      </w:tr>
      <w:tr w:rsidR="008A6147" w14:paraId="61210048" w14:textId="77777777" w:rsidTr="008A6147">
        <w:tc>
          <w:tcPr>
            <w:tcW w:w="3051" w:type="dxa"/>
          </w:tcPr>
          <w:p w14:paraId="0E96E21C" w14:textId="4D6D026B" w:rsidR="008A6147" w:rsidRDefault="008A6147">
            <w:proofErr w:type="spellStart"/>
            <w:r w:rsidRPr="008A6147">
              <w:t>searchKundeServic</w:t>
            </w:r>
            <w:r>
              <w:t>e</w:t>
            </w:r>
            <w:proofErr w:type="spellEnd"/>
          </w:p>
          <w:p w14:paraId="1EDDBC66" w14:textId="78E18157" w:rsidR="008A6147" w:rsidRPr="008A6147" w:rsidRDefault="008A6147">
            <w:r>
              <w:t>(nicht in Auszug)</w:t>
            </w:r>
          </w:p>
        </w:tc>
        <w:tc>
          <w:tcPr>
            <w:tcW w:w="4715" w:type="dxa"/>
          </w:tcPr>
          <w:p w14:paraId="3B9169CD" w14:textId="031B006B" w:rsidR="008A6147" w:rsidRDefault="008A6147" w:rsidP="008A6147">
            <w:proofErr w:type="spellStart"/>
            <w:r>
              <w:t>WebService</w:t>
            </w:r>
            <w:proofErr w:type="spellEnd"/>
            <w:r>
              <w:t xml:space="preserve"> für das Suchen von Kunden im B2B</w:t>
            </w:r>
          </w:p>
        </w:tc>
        <w:tc>
          <w:tcPr>
            <w:tcW w:w="848" w:type="dxa"/>
          </w:tcPr>
          <w:p w14:paraId="5494A1A8" w14:textId="3DEBBCB9" w:rsidR="008A6147" w:rsidRDefault="008A6147">
            <w:r>
              <w:t>X</w:t>
            </w:r>
          </w:p>
        </w:tc>
        <w:tc>
          <w:tcPr>
            <w:tcW w:w="686" w:type="dxa"/>
          </w:tcPr>
          <w:p w14:paraId="650A8F1C" w14:textId="77777777" w:rsidR="008A6147" w:rsidRDefault="008A6147"/>
        </w:tc>
      </w:tr>
      <w:tr w:rsidR="008A6147" w14:paraId="755C574D" w14:textId="77777777" w:rsidTr="008A6147">
        <w:tc>
          <w:tcPr>
            <w:tcW w:w="3051" w:type="dxa"/>
          </w:tcPr>
          <w:p w14:paraId="6167C3FD" w14:textId="51FE637A" w:rsidR="008A6147" w:rsidRPr="008A6147" w:rsidRDefault="008A6147">
            <w:proofErr w:type="spellStart"/>
            <w:r w:rsidRPr="008A6147">
              <w:t>searchVertragService</w:t>
            </w:r>
            <w:proofErr w:type="spellEnd"/>
          </w:p>
        </w:tc>
        <w:tc>
          <w:tcPr>
            <w:tcW w:w="4715" w:type="dxa"/>
          </w:tcPr>
          <w:p w14:paraId="64D6B499" w14:textId="1ECE8A78" w:rsidR="008A6147" w:rsidRDefault="008A6147" w:rsidP="008A6147">
            <w:proofErr w:type="spellStart"/>
            <w:r>
              <w:t>WebService</w:t>
            </w:r>
            <w:proofErr w:type="spellEnd"/>
            <w:r>
              <w:t xml:space="preserve"> für das Suchen von Verträgen im B2B</w:t>
            </w:r>
          </w:p>
        </w:tc>
        <w:tc>
          <w:tcPr>
            <w:tcW w:w="848" w:type="dxa"/>
          </w:tcPr>
          <w:p w14:paraId="1BDB3CCF" w14:textId="74A2CFB8" w:rsidR="008A6147" w:rsidRDefault="008A6147">
            <w:r>
              <w:t>X</w:t>
            </w:r>
          </w:p>
        </w:tc>
        <w:tc>
          <w:tcPr>
            <w:tcW w:w="686" w:type="dxa"/>
          </w:tcPr>
          <w:p w14:paraId="44B881E7" w14:textId="77777777" w:rsidR="008A6147" w:rsidRDefault="008A6147"/>
        </w:tc>
      </w:tr>
    </w:tbl>
    <w:p w14:paraId="350F3173" w14:textId="5BA0D530" w:rsidR="00F32129" w:rsidRDefault="00F32129">
      <w:r>
        <w:br w:type="page"/>
      </w:r>
    </w:p>
    <w:p w14:paraId="441F89A6" w14:textId="77777777" w:rsidR="00F32129" w:rsidRPr="00F32129" w:rsidRDefault="00F32129" w:rsidP="00F32129"/>
    <w:p w14:paraId="034D4483" w14:textId="77777777" w:rsidR="00547D9B" w:rsidRPr="002B6D58" w:rsidRDefault="00547D9B" w:rsidP="00761709"/>
    <w:p w14:paraId="681AE68D" w14:textId="77777777" w:rsidR="00547D9B" w:rsidRDefault="00547D9B" w:rsidP="00761709"/>
    <w:p w14:paraId="6B0B944C" w14:textId="77777777" w:rsidR="00547D9B" w:rsidRPr="00547D9B" w:rsidRDefault="00547D9B" w:rsidP="00761709"/>
    <w:p w14:paraId="7016E279" w14:textId="77777777" w:rsidR="0037661D" w:rsidRDefault="0037661D" w:rsidP="0037661D">
      <w:pPr>
        <w:pStyle w:val="berschrift2"/>
      </w:pPr>
      <w:bookmarkStart w:id="56" w:name="_Toc361132790"/>
      <w:proofErr w:type="spellStart"/>
      <w:r>
        <w:t>WebService</w:t>
      </w:r>
      <w:proofErr w:type="spellEnd"/>
      <w:r>
        <w:t xml:space="preserve"> Verhalten (</w:t>
      </w:r>
      <w:proofErr w:type="spellStart"/>
      <w:r>
        <w:t>Behaviors</w:t>
      </w:r>
      <w:proofErr w:type="spellEnd"/>
      <w:r>
        <w:t xml:space="preserve"> Tag)</w:t>
      </w:r>
      <w:bookmarkEnd w:id="56"/>
    </w:p>
    <w:p w14:paraId="38FB39C3" w14:textId="77777777" w:rsidR="0037661D" w:rsidRDefault="0037661D" w:rsidP="0037661D"/>
    <w:p w14:paraId="409CD3CE" w14:textId="0B28E8AC" w:rsidR="0037661D" w:rsidRPr="00DD1EBE" w:rsidRDefault="0037661D" w:rsidP="0037661D">
      <w:r>
        <w:t xml:space="preserve">Im </w:t>
      </w:r>
      <w:proofErr w:type="spellStart"/>
      <w:r>
        <w:t>Behaviors</w:t>
      </w:r>
      <w:proofErr w:type="spellEnd"/>
      <w:r>
        <w:t xml:space="preserve"> Tag wird das Verhalten der </w:t>
      </w:r>
      <w:proofErr w:type="spellStart"/>
      <w:r>
        <w:t>WebServices</w:t>
      </w:r>
      <w:proofErr w:type="spellEnd"/>
      <w:r>
        <w:t xml:space="preserve"> konfiguriert. Ausgehende https Verbindungen nutzen den hier definierten Zertifikats Store.</w:t>
      </w:r>
    </w:p>
    <w:p w14:paraId="5B764FA4" w14:textId="46F53873" w:rsidR="0037661D" w:rsidRPr="000F6D34" w:rsidRDefault="0037661D" w:rsidP="0037661D"/>
    <w:p w14:paraId="64DA1D31" w14:textId="77777777" w:rsidR="0037661D" w:rsidRPr="000F6D34" w:rsidRDefault="0037661D" w:rsidP="0037661D">
      <w:r w:rsidRPr="000F6D34">
        <w:rPr>
          <w:noProof/>
          <w:lang w:eastAsia="de-DE"/>
        </w:rPr>
        <mc:AlternateContent>
          <mc:Choice Requires="wps">
            <w:drawing>
              <wp:inline distT="0" distB="0" distL="0" distR="0" wp14:anchorId="75A74F15" wp14:editId="3B1F263E">
                <wp:extent cx="5814647" cy="3093720"/>
                <wp:effectExtent l="0" t="0" r="15240" b="11430"/>
                <wp:docPr id="29" name="Textfeld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647" cy="3093720"/>
                        </a:xfrm>
                        <a:prstGeom prst="rect">
                          <a:avLst/>
                        </a:prstGeom>
                        <a:solidFill>
                          <a:srgbClr val="DBE5F1"/>
                        </a:solidFill>
                        <a:ln w="9525">
                          <a:solidFill>
                            <a:srgbClr val="95B3D7"/>
                          </a:solidFill>
                          <a:miter lim="800000"/>
                          <a:headEnd/>
                          <a:tailEnd/>
                        </a:ln>
                      </wps:spPr>
                      <wps:txbx>
                        <w:txbxContent>
                          <w:p w14:paraId="5E4ADADE" w14:textId="77777777" w:rsidR="00643150" w:rsidRPr="0037661D" w:rsidRDefault="00643150" w:rsidP="0037661D">
                            <w:pPr>
                              <w:rPr>
                                <w:sz w:val="16"/>
                                <w:szCs w:val="16"/>
                                <w:lang w:val="en-US"/>
                              </w:rPr>
                            </w:pPr>
                            <w:r w:rsidRPr="0037661D">
                              <w:rPr>
                                <w:sz w:val="16"/>
                                <w:szCs w:val="16"/>
                                <w:lang w:val="en-US"/>
                              </w:rPr>
                              <w:t>&lt;behavior name="</w:t>
                            </w:r>
                            <w:proofErr w:type="spellStart"/>
                            <w:r w:rsidRPr="0037661D">
                              <w:rPr>
                                <w:sz w:val="16"/>
                                <w:szCs w:val="16"/>
                                <w:lang w:val="en-US"/>
                              </w:rPr>
                              <w:t>Cic.OpenOne.Service.ServiceBehavior</w:t>
                            </w:r>
                            <w:proofErr w:type="spellEnd"/>
                            <w:r w:rsidRPr="0037661D">
                              <w:rPr>
                                <w:sz w:val="16"/>
                                <w:szCs w:val="16"/>
                                <w:lang w:val="en-US"/>
                              </w:rPr>
                              <w:t>"&gt;</w:t>
                            </w:r>
                          </w:p>
                          <w:p w14:paraId="78BB56DA"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proofErr w:type="gramStart"/>
                            <w:r w:rsidRPr="0037661D">
                              <w:rPr>
                                <w:sz w:val="16"/>
                                <w:szCs w:val="16"/>
                                <w:lang w:val="en-US"/>
                              </w:rPr>
                              <w:t>serviceMetadata</w:t>
                            </w:r>
                            <w:proofErr w:type="spellEnd"/>
                            <w:r w:rsidRPr="0037661D">
                              <w:rPr>
                                <w:sz w:val="16"/>
                                <w:szCs w:val="16"/>
                                <w:lang w:val="en-US"/>
                              </w:rPr>
                              <w:t xml:space="preserve">  </w:t>
                            </w:r>
                            <w:proofErr w:type="spellStart"/>
                            <w:r w:rsidRPr="0037661D">
                              <w:rPr>
                                <w:sz w:val="16"/>
                                <w:szCs w:val="16"/>
                                <w:lang w:val="en-US"/>
                              </w:rPr>
                              <w:t>httpGetEnabled</w:t>
                            </w:r>
                            <w:proofErr w:type="spellEnd"/>
                            <w:proofErr w:type="gramEnd"/>
                            <w:r w:rsidRPr="0037661D">
                              <w:rPr>
                                <w:sz w:val="16"/>
                                <w:szCs w:val="16"/>
                                <w:lang w:val="en-US"/>
                              </w:rPr>
                              <w:t xml:space="preserve">="false" </w:t>
                            </w:r>
                            <w:proofErr w:type="spellStart"/>
                            <w:r w:rsidRPr="0037661D">
                              <w:rPr>
                                <w:sz w:val="16"/>
                                <w:szCs w:val="16"/>
                                <w:lang w:val="en-US"/>
                              </w:rPr>
                              <w:t>httpsGetEnabled</w:t>
                            </w:r>
                            <w:proofErr w:type="spellEnd"/>
                            <w:r w:rsidRPr="0037661D">
                              <w:rPr>
                                <w:sz w:val="16"/>
                                <w:szCs w:val="16"/>
                                <w:lang w:val="en-US"/>
                              </w:rPr>
                              <w:t>="true"/&gt;</w:t>
                            </w:r>
                          </w:p>
                          <w:p w14:paraId="45FFF217"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r w:rsidRPr="0037661D">
                              <w:rPr>
                                <w:sz w:val="16"/>
                                <w:szCs w:val="16"/>
                                <w:lang w:val="en-US"/>
                              </w:rPr>
                              <w:t>serviceThrottling</w:t>
                            </w:r>
                            <w:proofErr w:type="spellEnd"/>
                            <w:r w:rsidRPr="0037661D">
                              <w:rPr>
                                <w:sz w:val="16"/>
                                <w:szCs w:val="16"/>
                                <w:lang w:val="en-US"/>
                              </w:rPr>
                              <w:t xml:space="preserve"> </w:t>
                            </w:r>
                            <w:proofErr w:type="spellStart"/>
                            <w:r w:rsidRPr="0037661D">
                              <w:rPr>
                                <w:sz w:val="16"/>
                                <w:szCs w:val="16"/>
                                <w:lang w:val="en-US"/>
                              </w:rPr>
                              <w:t>maxConcurrentCalls</w:t>
                            </w:r>
                            <w:proofErr w:type="spellEnd"/>
                            <w:r w:rsidRPr="0037661D">
                              <w:rPr>
                                <w:sz w:val="16"/>
                                <w:szCs w:val="16"/>
                                <w:lang w:val="en-US"/>
                              </w:rPr>
                              <w:t xml:space="preserve">="75" </w:t>
                            </w:r>
                            <w:proofErr w:type="spellStart"/>
                            <w:r w:rsidRPr="0037661D">
                              <w:rPr>
                                <w:sz w:val="16"/>
                                <w:szCs w:val="16"/>
                                <w:lang w:val="en-US"/>
                              </w:rPr>
                              <w:t>maxConcurrentInstances</w:t>
                            </w:r>
                            <w:proofErr w:type="spellEnd"/>
                            <w:r w:rsidRPr="0037661D">
                              <w:rPr>
                                <w:sz w:val="16"/>
                                <w:szCs w:val="16"/>
                                <w:lang w:val="en-US"/>
                              </w:rPr>
                              <w:t xml:space="preserve">="105" </w:t>
                            </w:r>
                            <w:proofErr w:type="spellStart"/>
                            <w:r w:rsidRPr="0037661D">
                              <w:rPr>
                                <w:sz w:val="16"/>
                                <w:szCs w:val="16"/>
                                <w:lang w:val="en-US"/>
                              </w:rPr>
                              <w:t>maxConcurrentSessions</w:t>
                            </w:r>
                            <w:proofErr w:type="spellEnd"/>
                            <w:r w:rsidRPr="0037661D">
                              <w:rPr>
                                <w:sz w:val="16"/>
                                <w:szCs w:val="16"/>
                                <w:lang w:val="en-US"/>
                              </w:rPr>
                              <w:t xml:space="preserve">="30"/&gt; </w:t>
                            </w:r>
                          </w:p>
                          <w:p w14:paraId="06F730CE"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proofErr w:type="gramStart"/>
                            <w:r w:rsidRPr="0037661D">
                              <w:rPr>
                                <w:sz w:val="16"/>
                                <w:szCs w:val="16"/>
                                <w:lang w:val="en-US"/>
                              </w:rPr>
                              <w:t>&lt;!--</w:t>
                            </w:r>
                            <w:proofErr w:type="gramEnd"/>
                            <w:r w:rsidRPr="0037661D">
                              <w:rPr>
                                <w:sz w:val="16"/>
                                <w:szCs w:val="16"/>
                                <w:lang w:val="en-US"/>
                              </w:rPr>
                              <w:t xml:space="preserve"> //set </w:t>
                            </w:r>
                            <w:proofErr w:type="spellStart"/>
                            <w:r w:rsidRPr="0037661D">
                              <w:rPr>
                                <w:sz w:val="16"/>
                                <w:szCs w:val="16"/>
                                <w:lang w:val="en-US"/>
                              </w:rPr>
                              <w:t>httpsgetenabled</w:t>
                            </w:r>
                            <w:proofErr w:type="spellEnd"/>
                            <w:r w:rsidRPr="0037661D">
                              <w:rPr>
                                <w:sz w:val="16"/>
                                <w:szCs w:val="16"/>
                                <w:lang w:val="en-US"/>
                              </w:rPr>
                              <w:t xml:space="preserve"> only to true if the server supports https and has a certif</w:t>
                            </w:r>
                            <w:r w:rsidRPr="0037661D">
                              <w:rPr>
                                <w:sz w:val="16"/>
                                <w:szCs w:val="16"/>
                                <w:lang w:val="en-US"/>
                              </w:rPr>
                              <w:t>i</w:t>
                            </w:r>
                            <w:r w:rsidRPr="0037661D">
                              <w:rPr>
                                <w:sz w:val="16"/>
                                <w:szCs w:val="16"/>
                                <w:lang w:val="en-US"/>
                              </w:rPr>
                              <w:t>cate installed! --&gt;</w:t>
                            </w:r>
                          </w:p>
                          <w:p w14:paraId="5417F725"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r w:rsidRPr="0037661D">
                              <w:rPr>
                                <w:sz w:val="16"/>
                                <w:szCs w:val="16"/>
                                <w:lang w:val="en-US"/>
                              </w:rPr>
                              <w:t>serviceDebug</w:t>
                            </w:r>
                            <w:proofErr w:type="spellEnd"/>
                            <w:r w:rsidRPr="0037661D">
                              <w:rPr>
                                <w:sz w:val="16"/>
                                <w:szCs w:val="16"/>
                                <w:lang w:val="en-US"/>
                              </w:rPr>
                              <w:t xml:space="preserve"> </w:t>
                            </w:r>
                            <w:proofErr w:type="spellStart"/>
                            <w:r w:rsidRPr="0037661D">
                              <w:rPr>
                                <w:sz w:val="16"/>
                                <w:szCs w:val="16"/>
                                <w:lang w:val="en-US"/>
                              </w:rPr>
                              <w:t>includeExceptionDetailInFaults</w:t>
                            </w:r>
                            <w:proofErr w:type="spellEnd"/>
                            <w:r w:rsidRPr="0037661D">
                              <w:rPr>
                                <w:sz w:val="16"/>
                                <w:szCs w:val="16"/>
                                <w:lang w:val="en-US"/>
                              </w:rPr>
                              <w:t>="true"/&gt;</w:t>
                            </w:r>
                          </w:p>
                          <w:p w14:paraId="36713C01"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&lt;/behavior&gt;</w:t>
                            </w:r>
                          </w:p>
                          <w:p w14:paraId="3117CBFB" w14:textId="77777777" w:rsidR="00643150" w:rsidRPr="0037661D" w:rsidRDefault="00643150" w:rsidP="0037661D">
                            <w:pPr>
                              <w:rPr>
                                <w:sz w:val="16"/>
                                <w:szCs w:val="16"/>
                                <w:lang w:val="en-US"/>
                              </w:rPr>
                            </w:pPr>
                          </w:p>
                          <w:p w14:paraId="78F918F3" w14:textId="77777777" w:rsidR="00643150" w:rsidRPr="0037661D" w:rsidRDefault="00643150" w:rsidP="0037661D">
                            <w:pPr>
                              <w:rPr>
                                <w:sz w:val="16"/>
                                <w:szCs w:val="16"/>
                                <w:lang w:val="en-US"/>
                              </w:rPr>
                            </w:pPr>
                          </w:p>
                          <w:p w14:paraId="073F0809"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&lt;behavior name="</w:t>
                            </w:r>
                            <w:proofErr w:type="spellStart"/>
                            <w:r w:rsidRPr="0037661D">
                              <w:rPr>
                                <w:sz w:val="16"/>
                                <w:szCs w:val="16"/>
                                <w:lang w:val="en-US"/>
                              </w:rPr>
                              <w:t>StreamBehavior</w:t>
                            </w:r>
                            <w:proofErr w:type="spellEnd"/>
                            <w:r w:rsidRPr="0037661D">
                              <w:rPr>
                                <w:sz w:val="16"/>
                                <w:szCs w:val="16"/>
                                <w:lang w:val="en-US"/>
                              </w:rPr>
                              <w:t>"&gt;</w:t>
                            </w:r>
                          </w:p>
                          <w:p w14:paraId="1823E803" w14:textId="77777777" w:rsidR="00643150" w:rsidRPr="0037661D" w:rsidRDefault="00643150" w:rsidP="0037661D">
                            <w:pPr>
                              <w:rPr>
                                <w:sz w:val="16"/>
                                <w:szCs w:val="16"/>
                                <w:lang w:val="en-US"/>
                              </w:rPr>
                            </w:pPr>
                            <w:r w:rsidRPr="0037661D">
                              <w:rPr>
                                <w:sz w:val="16"/>
                                <w:szCs w:val="16"/>
                                <w:lang w:val="en-US"/>
                              </w:rPr>
                              <w:t xml:space="preserve">          </w:t>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r w:rsidRPr="0037661D">
                              <w:rPr>
                                <w:sz w:val="16"/>
                                <w:szCs w:val="16"/>
                                <w:lang w:val="en-US"/>
                              </w:rPr>
                              <w:t>serviceMetadata</w:t>
                            </w:r>
                            <w:proofErr w:type="spellEnd"/>
                            <w:r w:rsidRPr="0037661D">
                              <w:rPr>
                                <w:sz w:val="16"/>
                                <w:szCs w:val="16"/>
                                <w:lang w:val="en-US"/>
                              </w:rPr>
                              <w:t xml:space="preserve"> </w:t>
                            </w:r>
                            <w:proofErr w:type="spellStart"/>
                            <w:r w:rsidRPr="0037661D">
                              <w:rPr>
                                <w:sz w:val="16"/>
                                <w:szCs w:val="16"/>
                                <w:lang w:val="en-US"/>
                              </w:rPr>
                              <w:t>httpGetEnabled</w:t>
                            </w:r>
                            <w:proofErr w:type="spellEnd"/>
                            <w:r w:rsidRPr="0037661D">
                              <w:rPr>
                                <w:sz w:val="16"/>
                                <w:szCs w:val="16"/>
                                <w:lang w:val="en-US"/>
                              </w:rPr>
                              <w:t xml:space="preserve">="True" </w:t>
                            </w:r>
                            <w:proofErr w:type="spellStart"/>
                            <w:r w:rsidRPr="0037661D">
                              <w:rPr>
                                <w:sz w:val="16"/>
                                <w:szCs w:val="16"/>
                                <w:lang w:val="en-US"/>
                              </w:rPr>
                              <w:t>httpsGetEnabled</w:t>
                            </w:r>
                            <w:proofErr w:type="spellEnd"/>
                            <w:r w:rsidRPr="0037661D">
                              <w:rPr>
                                <w:sz w:val="16"/>
                                <w:szCs w:val="16"/>
                                <w:lang w:val="en-US"/>
                              </w:rPr>
                              <w:t>="false"/&gt;</w:t>
                            </w:r>
                          </w:p>
                          <w:p w14:paraId="34886B0C" w14:textId="77777777" w:rsidR="00643150" w:rsidRPr="0037661D" w:rsidRDefault="00643150" w:rsidP="0037661D">
                            <w:pPr>
                              <w:rPr>
                                <w:sz w:val="16"/>
                                <w:szCs w:val="16"/>
                                <w:lang w:val="en-US"/>
                              </w:rPr>
                            </w:pPr>
                            <w:r w:rsidRPr="0037661D">
                              <w:rPr>
                                <w:sz w:val="16"/>
                                <w:szCs w:val="16"/>
                                <w:lang w:val="en-US"/>
                              </w:rPr>
                              <w:t xml:space="preserve">          </w:t>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r w:rsidRPr="0037661D">
                              <w:rPr>
                                <w:sz w:val="16"/>
                                <w:szCs w:val="16"/>
                                <w:lang w:val="en-US"/>
                              </w:rPr>
                              <w:t>serviceDebug</w:t>
                            </w:r>
                            <w:proofErr w:type="spellEnd"/>
                            <w:r w:rsidRPr="0037661D">
                              <w:rPr>
                                <w:sz w:val="16"/>
                                <w:szCs w:val="16"/>
                                <w:lang w:val="en-US"/>
                              </w:rPr>
                              <w:t xml:space="preserve"> </w:t>
                            </w:r>
                            <w:proofErr w:type="spellStart"/>
                            <w:r w:rsidRPr="0037661D">
                              <w:rPr>
                                <w:sz w:val="16"/>
                                <w:szCs w:val="16"/>
                                <w:lang w:val="en-US"/>
                              </w:rPr>
                              <w:t>includeExceptionDetailInFaults</w:t>
                            </w:r>
                            <w:proofErr w:type="spellEnd"/>
                            <w:r w:rsidRPr="0037661D">
                              <w:rPr>
                                <w:sz w:val="16"/>
                                <w:szCs w:val="16"/>
                                <w:lang w:val="en-US"/>
                              </w:rPr>
                              <w:t>="False"/&gt;</w:t>
                            </w:r>
                          </w:p>
                          <w:p w14:paraId="707F686C" w14:textId="77777777" w:rsidR="00643150" w:rsidRPr="0037661D" w:rsidRDefault="00643150" w:rsidP="0037661D">
                            <w:pPr>
                              <w:rPr>
                                <w:sz w:val="16"/>
                                <w:szCs w:val="16"/>
                                <w:lang w:val="en-US"/>
                              </w:rPr>
                            </w:pPr>
                            <w:r w:rsidRPr="0037661D">
                              <w:rPr>
                                <w:sz w:val="16"/>
                                <w:szCs w:val="16"/>
                                <w:lang w:val="en-US"/>
                              </w:rPr>
                              <w:t xml:space="preserve">        </w:t>
                            </w:r>
                            <w:r w:rsidRPr="0037661D">
                              <w:rPr>
                                <w:sz w:val="16"/>
                                <w:szCs w:val="16"/>
                                <w:lang w:val="en-US"/>
                              </w:rPr>
                              <w:tab/>
                            </w:r>
                            <w:r w:rsidRPr="0037661D">
                              <w:rPr>
                                <w:sz w:val="16"/>
                                <w:szCs w:val="16"/>
                                <w:lang w:val="en-US"/>
                              </w:rPr>
                              <w:tab/>
                            </w:r>
                            <w:r w:rsidRPr="0037661D">
                              <w:rPr>
                                <w:sz w:val="16"/>
                                <w:szCs w:val="16"/>
                                <w:lang w:val="en-US"/>
                              </w:rPr>
                              <w:tab/>
                              <w:t>&lt;/behavior&gt;</w:t>
                            </w:r>
                          </w:p>
                          <w:p w14:paraId="62D5F8DC" w14:textId="77777777" w:rsidR="00643150" w:rsidRPr="0037661D" w:rsidRDefault="00643150" w:rsidP="0037661D">
                            <w:pPr>
                              <w:rPr>
                                <w:sz w:val="16"/>
                                <w:szCs w:val="16"/>
                                <w:lang w:val="en-US"/>
                              </w:rPr>
                            </w:pPr>
                          </w:p>
                          <w:p w14:paraId="45B8F2E7"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t>&lt;/</w:t>
                            </w:r>
                            <w:proofErr w:type="spellStart"/>
                            <w:r w:rsidRPr="0037661D">
                              <w:rPr>
                                <w:sz w:val="16"/>
                                <w:szCs w:val="16"/>
                                <w:lang w:val="en-US"/>
                              </w:rPr>
                              <w:t>serviceBehaviors</w:t>
                            </w:r>
                            <w:proofErr w:type="spellEnd"/>
                            <w:r w:rsidRPr="0037661D">
                              <w:rPr>
                                <w:sz w:val="16"/>
                                <w:szCs w:val="16"/>
                                <w:lang w:val="en-US"/>
                              </w:rPr>
                              <w:t>&gt;</w:t>
                            </w:r>
                          </w:p>
                          <w:p w14:paraId="634B5FBB"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t>&lt;</w:t>
                            </w:r>
                            <w:proofErr w:type="spellStart"/>
                            <w:proofErr w:type="gramStart"/>
                            <w:r w:rsidRPr="0037661D">
                              <w:rPr>
                                <w:sz w:val="16"/>
                                <w:szCs w:val="16"/>
                                <w:lang w:val="en-US"/>
                              </w:rPr>
                              <w:t>endpointBehaviors</w:t>
                            </w:r>
                            <w:proofErr w:type="spellEnd"/>
                            <w:proofErr w:type="gramEnd"/>
                            <w:r w:rsidRPr="0037661D">
                              <w:rPr>
                                <w:sz w:val="16"/>
                                <w:szCs w:val="16"/>
                                <w:lang w:val="en-US"/>
                              </w:rPr>
                              <w:t>&gt;</w:t>
                            </w:r>
                          </w:p>
                          <w:p w14:paraId="5DA484A4"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&lt;behavior name="</w:t>
                            </w:r>
                            <w:proofErr w:type="spellStart"/>
                            <w:r w:rsidRPr="0037661D">
                              <w:rPr>
                                <w:sz w:val="16"/>
                                <w:szCs w:val="16"/>
                                <w:lang w:val="en-US"/>
                              </w:rPr>
                              <w:t>myCertEndpointBehavior</w:t>
                            </w:r>
                            <w:proofErr w:type="spellEnd"/>
                            <w:r w:rsidRPr="0037661D">
                              <w:rPr>
                                <w:sz w:val="16"/>
                                <w:szCs w:val="16"/>
                                <w:lang w:val="en-US"/>
                              </w:rPr>
                              <w:t>"&gt;</w:t>
                            </w:r>
                          </w:p>
                          <w:p w14:paraId="0B815D26"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proofErr w:type="gramStart"/>
                            <w:r w:rsidRPr="0037661D">
                              <w:rPr>
                                <w:sz w:val="16"/>
                                <w:szCs w:val="16"/>
                                <w:lang w:val="en-US"/>
                              </w:rPr>
                              <w:t>clientCredentials</w:t>
                            </w:r>
                            <w:proofErr w:type="spellEnd"/>
                            <w:proofErr w:type="gramEnd"/>
                            <w:r w:rsidRPr="0037661D">
                              <w:rPr>
                                <w:sz w:val="16"/>
                                <w:szCs w:val="16"/>
                                <w:lang w:val="en-US"/>
                              </w:rPr>
                              <w:t>&gt;</w:t>
                            </w:r>
                          </w:p>
                          <w:p w14:paraId="7CDF3EE9"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spellStart"/>
                            <w:r w:rsidRPr="0037661D">
                              <w:rPr>
                                <w:sz w:val="16"/>
                                <w:szCs w:val="16"/>
                                <w:lang w:val="en-US"/>
                              </w:rPr>
                              <w:t>clientCertificate</w:t>
                            </w:r>
                            <w:proofErr w:type="spellEnd"/>
                            <w:r w:rsidRPr="0037661D">
                              <w:rPr>
                                <w:sz w:val="16"/>
                                <w:szCs w:val="16"/>
                                <w:lang w:val="en-US"/>
                              </w:rPr>
                              <w:t xml:space="preserve"> </w:t>
                            </w:r>
                            <w:proofErr w:type="spellStart"/>
                            <w:r w:rsidRPr="0037661D">
                              <w:rPr>
                                <w:sz w:val="16"/>
                                <w:szCs w:val="16"/>
                                <w:lang w:val="en-US"/>
                              </w:rPr>
                              <w:t>findValue</w:t>
                            </w:r>
                            <w:proofErr w:type="spellEnd"/>
                            <w:r w:rsidRPr="0037661D">
                              <w:rPr>
                                <w:sz w:val="16"/>
                                <w:szCs w:val="16"/>
                                <w:lang w:val="en-US"/>
                              </w:rPr>
                              <w:t>="</w:t>
                            </w:r>
                            <w:proofErr w:type="spellStart"/>
                            <w:r w:rsidRPr="0037661D">
                              <w:rPr>
                                <w:sz w:val="16"/>
                                <w:szCs w:val="16"/>
                                <w:lang w:val="en-US"/>
                              </w:rPr>
                              <w:t>SSLAuth</w:t>
                            </w:r>
                            <w:proofErr w:type="spellEnd"/>
                            <w:r w:rsidRPr="0037661D">
                              <w:rPr>
                                <w:sz w:val="16"/>
                                <w:szCs w:val="16"/>
                                <w:lang w:val="en-US"/>
                              </w:rPr>
                              <w:t xml:space="preserve">" </w:t>
                            </w:r>
                            <w:proofErr w:type="spellStart"/>
                            <w:r w:rsidRPr="0037661D">
                              <w:rPr>
                                <w:sz w:val="16"/>
                                <w:szCs w:val="16"/>
                                <w:lang w:val="en-US"/>
                              </w:rPr>
                              <w:t>storeLoc</w:t>
                            </w:r>
                            <w:r w:rsidRPr="0037661D">
                              <w:rPr>
                                <w:sz w:val="16"/>
                                <w:szCs w:val="16"/>
                                <w:lang w:val="en-US"/>
                              </w:rPr>
                              <w:t>a</w:t>
                            </w:r>
                            <w:r w:rsidRPr="0037661D">
                              <w:rPr>
                                <w:sz w:val="16"/>
                                <w:szCs w:val="16"/>
                                <w:lang w:val="en-US"/>
                              </w:rPr>
                              <w:t>tion</w:t>
                            </w:r>
                            <w:proofErr w:type="spellEnd"/>
                            <w:r w:rsidRPr="0037661D">
                              <w:rPr>
                                <w:sz w:val="16"/>
                                <w:szCs w:val="16"/>
                                <w:lang w:val="en-US"/>
                              </w:rPr>
                              <w:t>="</w:t>
                            </w:r>
                            <w:proofErr w:type="spellStart"/>
                            <w:r w:rsidRPr="0037661D">
                              <w:rPr>
                                <w:sz w:val="16"/>
                                <w:szCs w:val="16"/>
                                <w:lang w:val="en-US"/>
                              </w:rPr>
                              <w:t>LocalMachine</w:t>
                            </w:r>
                            <w:proofErr w:type="spellEnd"/>
                            <w:r w:rsidRPr="0037661D">
                              <w:rPr>
                                <w:sz w:val="16"/>
                                <w:szCs w:val="16"/>
                                <w:lang w:val="en-US"/>
                              </w:rPr>
                              <w:t>" x509FindType="</w:t>
                            </w:r>
                            <w:proofErr w:type="spellStart"/>
                            <w:r w:rsidRPr="0037661D">
                              <w:rPr>
                                <w:sz w:val="16"/>
                                <w:szCs w:val="16"/>
                                <w:lang w:val="en-US"/>
                              </w:rPr>
                              <w:t>FindBySubjectName</w:t>
                            </w:r>
                            <w:proofErr w:type="spellEnd"/>
                            <w:r w:rsidRPr="0037661D">
                              <w:rPr>
                                <w:sz w:val="16"/>
                                <w:szCs w:val="16"/>
                                <w:lang w:val="en-US"/>
                              </w:rPr>
                              <w:t>" /&gt;</w:t>
                            </w:r>
                          </w:p>
                          <w:p w14:paraId="1B7D751F" w14:textId="77777777" w:rsidR="00643150" w:rsidRPr="0037661D" w:rsidRDefault="00643150" w:rsidP="0037661D">
                            <w:pPr>
                              <w:rPr>
                                <w:sz w:val="16"/>
                                <w:szCs w:val="16"/>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rPr>
                              <w:t>&lt;/</w:t>
                            </w:r>
                            <w:proofErr w:type="spellStart"/>
                            <w:r w:rsidRPr="0037661D">
                              <w:rPr>
                                <w:sz w:val="16"/>
                                <w:szCs w:val="16"/>
                              </w:rPr>
                              <w:t>clientCredentials</w:t>
                            </w:r>
                            <w:proofErr w:type="spellEnd"/>
                            <w:r w:rsidRPr="0037661D">
                              <w:rPr>
                                <w:sz w:val="16"/>
                                <w:szCs w:val="16"/>
                              </w:rPr>
                              <w:t>&gt;</w:t>
                            </w:r>
                          </w:p>
                          <w:p w14:paraId="6CC581F1" w14:textId="3702DF22" w:rsidR="00643150" w:rsidRPr="0037661D" w:rsidRDefault="00643150" w:rsidP="0037661D">
                            <w:pPr>
                              <w:rPr>
                                <w:sz w:val="16"/>
                                <w:szCs w:val="16"/>
                              </w:rPr>
                            </w:pPr>
                            <w:r w:rsidRPr="0037661D">
                              <w:rPr>
                                <w:sz w:val="16"/>
                                <w:szCs w:val="16"/>
                              </w:rPr>
                              <w:tab/>
                            </w:r>
                            <w:r w:rsidRPr="0037661D">
                              <w:rPr>
                                <w:sz w:val="16"/>
                                <w:szCs w:val="16"/>
                              </w:rPr>
                              <w:tab/>
                            </w:r>
                            <w:r w:rsidRPr="0037661D">
                              <w:rPr>
                                <w:sz w:val="16"/>
                                <w:szCs w:val="16"/>
                              </w:rPr>
                              <w:tab/>
                            </w:r>
                            <w:r w:rsidRPr="0037661D">
                              <w:rPr>
                                <w:sz w:val="16"/>
                                <w:szCs w:val="16"/>
                              </w:rPr>
                              <w:tab/>
                              <w:t>&lt;/</w:t>
                            </w:r>
                            <w:proofErr w:type="spellStart"/>
                            <w:r w:rsidRPr="0037661D">
                              <w:rPr>
                                <w:sz w:val="16"/>
                                <w:szCs w:val="16"/>
                              </w:rPr>
                              <w:t>behavior</w:t>
                            </w:r>
                            <w:proofErr w:type="spellEnd"/>
                            <w:r w:rsidRPr="0037661D">
                              <w:rPr>
                                <w:sz w:val="16"/>
                                <w:szCs w:val="16"/>
                              </w:rPr>
                              <w:t>&gt;</w:t>
                            </w:r>
                          </w:p>
                        </w:txbxContent>
                      </wps:txbx>
                      <wps:bodyPr rot="0" vert="horz" wrap="square" lIns="91440" tIns="45720" rIns="91440" bIns="45720" anchor="t" anchorCtr="0" upright="1">
                        <a:noAutofit/>
                      </wps:bodyPr>
                    </wps:wsp>
                  </a:graphicData>
                </a:graphic>
              </wp:inline>
            </w:drawing>
          </mc:Choice>
          <mc:Fallback>
            <w:pict>
              <v:shape id="Textfeld 29" o:spid="_x0000_s1033" type="#_x0000_t202" style="width:457.85pt;height:2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" fillcolor="#dbe5f1" strokecolor="#95b3d7">
                <v:textbox>
                  <w:txbxContent>
                    <w:p w14:paraId="5E4ADADE" w14:textId="77777777" w:rsidR="00643150" w:rsidRPr="0037661D" w:rsidRDefault="00643150" w:rsidP="0037661D">
                      <w:pPr>
                        <w:rPr>
                          <w:sz w:val="16"/>
                          <w:szCs w:val="16"/>
                          <w:lang w:val="en-US"/>
                        </w:rPr>
                      </w:pPr>
                      <w:r w:rsidRPr="0037661D">
                        <w:rPr>
                          <w:sz w:val="16"/>
                          <w:szCs w:val="16"/>
                          <w:lang w:val="en-US"/>
                        </w:rPr>
                        <w:t>&lt;behavior name="Cic.OpenOne.Service.ServiceBehavior"&gt;</w:t>
                      </w:r>
                    </w:p>
                    <w:p w14:paraId="78BB56DA"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gramStart"/>
                      <w:r w:rsidRPr="0037661D">
                        <w:rPr>
                          <w:sz w:val="16"/>
                          <w:szCs w:val="16"/>
                          <w:lang w:val="en-US"/>
                        </w:rPr>
                        <w:t>serviceMetadata  httpGetEnabled</w:t>
                      </w:r>
                      <w:proofErr w:type="gramEnd"/>
                      <w:r w:rsidRPr="0037661D">
                        <w:rPr>
                          <w:sz w:val="16"/>
                          <w:szCs w:val="16"/>
                          <w:lang w:val="en-US"/>
                        </w:rPr>
                        <w:t>="false" httpsGetEnabled="true"/&gt;</w:t>
                      </w:r>
                    </w:p>
                    <w:p w14:paraId="45FFF217"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 xml:space="preserve">&lt;serviceThrottling maxConcurrentCalls="75" maxConcurrentInstances="105" maxConcurrentSessions="30"/&gt; </w:t>
                      </w:r>
                    </w:p>
                    <w:p w14:paraId="06F730CE"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proofErr w:type="gramStart"/>
                      <w:r w:rsidRPr="0037661D">
                        <w:rPr>
                          <w:sz w:val="16"/>
                          <w:szCs w:val="16"/>
                          <w:lang w:val="en-US"/>
                        </w:rPr>
                        <w:t>&lt;!--</w:t>
                      </w:r>
                      <w:proofErr w:type="gramEnd"/>
                      <w:r w:rsidRPr="0037661D">
                        <w:rPr>
                          <w:sz w:val="16"/>
                          <w:szCs w:val="16"/>
                          <w:lang w:val="en-US"/>
                        </w:rPr>
                        <w:t xml:space="preserve"> //set httpsgetenabled only to true if the server supports https and has a certif</w:t>
                      </w:r>
                      <w:r w:rsidRPr="0037661D">
                        <w:rPr>
                          <w:sz w:val="16"/>
                          <w:szCs w:val="16"/>
                          <w:lang w:val="en-US"/>
                        </w:rPr>
                        <w:t>i</w:t>
                      </w:r>
                      <w:r w:rsidRPr="0037661D">
                        <w:rPr>
                          <w:sz w:val="16"/>
                          <w:szCs w:val="16"/>
                          <w:lang w:val="en-US"/>
                        </w:rPr>
                        <w:t>cate installed! --&gt;</w:t>
                      </w:r>
                    </w:p>
                    <w:p w14:paraId="5417F725"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&lt;serviceDebug includeExceptionDetailInFaults="true"/&gt;</w:t>
                      </w:r>
                    </w:p>
                    <w:p w14:paraId="36713C01"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&lt;/behavior&gt;</w:t>
                      </w:r>
                    </w:p>
                    <w:p w14:paraId="3117CBFB" w14:textId="77777777" w:rsidR="00643150" w:rsidRPr="0037661D" w:rsidRDefault="00643150" w:rsidP="0037661D">
                      <w:pPr>
                        <w:rPr>
                          <w:sz w:val="16"/>
                          <w:szCs w:val="16"/>
                          <w:lang w:val="en-US"/>
                        </w:rPr>
                      </w:pPr>
                    </w:p>
                    <w:p w14:paraId="78F918F3" w14:textId="77777777" w:rsidR="00643150" w:rsidRPr="0037661D" w:rsidRDefault="00643150" w:rsidP="0037661D">
                      <w:pPr>
                        <w:rPr>
                          <w:sz w:val="16"/>
                          <w:szCs w:val="16"/>
                          <w:lang w:val="en-US"/>
                        </w:rPr>
                      </w:pPr>
                    </w:p>
                    <w:p w14:paraId="073F0809"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&lt;behavior name="StreamBehavior"&gt;</w:t>
                      </w:r>
                    </w:p>
                    <w:p w14:paraId="1823E803" w14:textId="77777777" w:rsidR="00643150" w:rsidRPr="0037661D" w:rsidRDefault="00643150" w:rsidP="0037661D">
                      <w:pPr>
                        <w:rPr>
                          <w:sz w:val="16"/>
                          <w:szCs w:val="16"/>
                          <w:lang w:val="en-US"/>
                        </w:rPr>
                      </w:pPr>
                      <w:r w:rsidRPr="0037661D">
                        <w:rPr>
                          <w:sz w:val="16"/>
                          <w:szCs w:val="16"/>
                          <w:lang w:val="en-US"/>
                        </w:rPr>
                        <w:t xml:space="preserve">          </w:t>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&lt;serviceMetadata httpGetEnabled="True" httpsGetEnabled="false"/&gt;</w:t>
                      </w:r>
                    </w:p>
                    <w:p w14:paraId="34886B0C" w14:textId="77777777" w:rsidR="00643150" w:rsidRPr="0037661D" w:rsidRDefault="00643150" w:rsidP="0037661D">
                      <w:pPr>
                        <w:rPr>
                          <w:sz w:val="16"/>
                          <w:szCs w:val="16"/>
                          <w:lang w:val="en-US"/>
                        </w:rPr>
                      </w:pPr>
                      <w:r w:rsidRPr="0037661D">
                        <w:rPr>
                          <w:sz w:val="16"/>
                          <w:szCs w:val="16"/>
                          <w:lang w:val="en-US"/>
                        </w:rPr>
                        <w:t xml:space="preserve">          </w:t>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&lt;serviceDebug includeExceptionDetailInFaults="False"/&gt;</w:t>
                      </w:r>
                    </w:p>
                    <w:p w14:paraId="707F686C" w14:textId="77777777" w:rsidR="00643150" w:rsidRPr="0037661D" w:rsidRDefault="00643150" w:rsidP="0037661D">
                      <w:pPr>
                        <w:rPr>
                          <w:sz w:val="16"/>
                          <w:szCs w:val="16"/>
                          <w:lang w:val="en-US"/>
                        </w:rPr>
                      </w:pPr>
                      <w:r w:rsidRPr="0037661D">
                        <w:rPr>
                          <w:sz w:val="16"/>
                          <w:szCs w:val="16"/>
                          <w:lang w:val="en-US"/>
                        </w:rPr>
                        <w:t xml:space="preserve">        </w:t>
                      </w:r>
                      <w:r w:rsidRPr="0037661D">
                        <w:rPr>
                          <w:sz w:val="16"/>
                          <w:szCs w:val="16"/>
                          <w:lang w:val="en-US"/>
                        </w:rPr>
                        <w:tab/>
                      </w:r>
                      <w:r w:rsidRPr="0037661D">
                        <w:rPr>
                          <w:sz w:val="16"/>
                          <w:szCs w:val="16"/>
                          <w:lang w:val="en-US"/>
                        </w:rPr>
                        <w:tab/>
                      </w:r>
                      <w:r w:rsidRPr="0037661D">
                        <w:rPr>
                          <w:sz w:val="16"/>
                          <w:szCs w:val="16"/>
                          <w:lang w:val="en-US"/>
                        </w:rPr>
                        <w:tab/>
                        <w:t>&lt;/behavior&gt;</w:t>
                      </w:r>
                    </w:p>
                    <w:p w14:paraId="62D5F8DC" w14:textId="77777777" w:rsidR="00643150" w:rsidRPr="0037661D" w:rsidRDefault="00643150" w:rsidP="0037661D">
                      <w:pPr>
                        <w:rPr>
                          <w:sz w:val="16"/>
                          <w:szCs w:val="16"/>
                          <w:lang w:val="en-US"/>
                        </w:rPr>
                      </w:pPr>
                    </w:p>
                    <w:p w14:paraId="45B8F2E7"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t>&lt;/serviceBehaviors&gt;</w:t>
                      </w:r>
                    </w:p>
                    <w:p w14:paraId="634B5FBB"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t>&lt;</w:t>
                      </w:r>
                      <w:proofErr w:type="gramStart"/>
                      <w:r w:rsidRPr="0037661D">
                        <w:rPr>
                          <w:sz w:val="16"/>
                          <w:szCs w:val="16"/>
                          <w:lang w:val="en-US"/>
                        </w:rPr>
                        <w:t>endpointBehaviors</w:t>
                      </w:r>
                      <w:proofErr w:type="gramEnd"/>
                      <w:r w:rsidRPr="0037661D">
                        <w:rPr>
                          <w:sz w:val="16"/>
                          <w:szCs w:val="16"/>
                          <w:lang w:val="en-US"/>
                        </w:rPr>
                        <w:t>&gt;</w:t>
                      </w:r>
                    </w:p>
                    <w:p w14:paraId="5DA484A4"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&lt;behavior name="myCertEndpointBehavior"&gt;</w:t>
                      </w:r>
                    </w:p>
                    <w:p w14:paraId="0B815D26"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w:t>
                      </w:r>
                      <w:proofErr w:type="gramStart"/>
                      <w:r w:rsidRPr="0037661D">
                        <w:rPr>
                          <w:sz w:val="16"/>
                          <w:szCs w:val="16"/>
                          <w:lang w:val="en-US"/>
                        </w:rPr>
                        <w:t>clientCredentials</w:t>
                      </w:r>
                      <w:proofErr w:type="gramEnd"/>
                      <w:r w:rsidRPr="0037661D">
                        <w:rPr>
                          <w:sz w:val="16"/>
                          <w:szCs w:val="16"/>
                          <w:lang w:val="en-US"/>
                        </w:rPr>
                        <w:t>&gt;</w:t>
                      </w:r>
                    </w:p>
                    <w:p w14:paraId="7CDF3EE9" w14:textId="77777777" w:rsidR="00643150" w:rsidRPr="0037661D" w:rsidRDefault="00643150" w:rsidP="0037661D">
                      <w:pPr>
                        <w:rPr>
                          <w:sz w:val="16"/>
                          <w:szCs w:val="16"/>
                          <w:lang w:val="en-US"/>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t>&lt;clientCertificate findValue="SSLAuth" storeLoc</w:t>
                      </w:r>
                      <w:r w:rsidRPr="0037661D">
                        <w:rPr>
                          <w:sz w:val="16"/>
                          <w:szCs w:val="16"/>
                          <w:lang w:val="en-US"/>
                        </w:rPr>
                        <w:t>a</w:t>
                      </w:r>
                      <w:r w:rsidRPr="0037661D">
                        <w:rPr>
                          <w:sz w:val="16"/>
                          <w:szCs w:val="16"/>
                          <w:lang w:val="en-US"/>
                        </w:rPr>
                        <w:t>tion="LocalMachine" x509FindType="FindBySubjectName" /&gt;</w:t>
                      </w:r>
                    </w:p>
                    <w:p w14:paraId="1B7D751F" w14:textId="77777777" w:rsidR="00643150" w:rsidRPr="0037661D" w:rsidRDefault="00643150" w:rsidP="0037661D">
                      <w:pPr>
                        <w:rPr>
                          <w:sz w:val="16"/>
                          <w:szCs w:val="16"/>
                        </w:rPr>
                      </w:pP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lang w:val="en-US"/>
                        </w:rPr>
                        <w:tab/>
                      </w:r>
                      <w:r w:rsidRPr="0037661D">
                        <w:rPr>
                          <w:sz w:val="16"/>
                          <w:szCs w:val="16"/>
                        </w:rPr>
                        <w:t>&lt;/clientCredentials&gt;</w:t>
                      </w:r>
                    </w:p>
                    <w:p w14:paraId="6CC581F1" w14:textId="3702DF22" w:rsidR="00643150" w:rsidRPr="0037661D" w:rsidRDefault="00643150" w:rsidP="0037661D">
                      <w:pPr>
                        <w:rPr>
                          <w:sz w:val="16"/>
                          <w:szCs w:val="16"/>
                        </w:rPr>
                      </w:pPr>
                      <w:r w:rsidRPr="0037661D">
                        <w:rPr>
                          <w:sz w:val="16"/>
                          <w:szCs w:val="16"/>
                        </w:rPr>
                        <w:tab/>
                      </w:r>
                      <w:r w:rsidRPr="0037661D">
                        <w:rPr>
                          <w:sz w:val="16"/>
                          <w:szCs w:val="16"/>
                        </w:rPr>
                        <w:tab/>
                      </w:r>
                      <w:r w:rsidRPr="0037661D">
                        <w:rPr>
                          <w:sz w:val="16"/>
                          <w:szCs w:val="16"/>
                        </w:rPr>
                        <w:tab/>
                      </w:r>
                      <w:r w:rsidRPr="0037661D">
                        <w:rPr>
                          <w:sz w:val="16"/>
                          <w:szCs w:val="16"/>
                        </w:rPr>
                        <w:tab/>
                        <w:t>&lt;/behavior&gt;</w:t>
                      </w:r>
                    </w:p>
                  </w:txbxContent>
                </v:textbox>
                <w10:anchorlock/>
              </v:shape>
            </w:pict>
          </mc:Fallback>
        </mc:AlternateContent>
      </w:r>
    </w:p>
    <w:p w14:paraId="1E9EE01B" w14:textId="77777777" w:rsidR="0037661D" w:rsidRPr="00547D9B" w:rsidRDefault="0037661D" w:rsidP="0037661D"/>
    <w:p w14:paraId="1889EAC0" w14:textId="1AA2B6A5" w:rsidR="00DD0061" w:rsidRDefault="00DD0061" w:rsidP="00761709">
      <w:pPr>
        <w:pStyle w:val="berschrift2"/>
      </w:pPr>
      <w:bookmarkStart w:id="57" w:name="_Toc361132791"/>
      <w:proofErr w:type="spellStart"/>
      <w:r>
        <w:t>DotConnect</w:t>
      </w:r>
      <w:proofErr w:type="spellEnd"/>
      <w:r>
        <w:t xml:space="preserve"> Dataprovider</w:t>
      </w:r>
      <w:bookmarkEnd w:id="54"/>
      <w:r w:rsidR="005E6406">
        <w:t xml:space="preserve"> (</w:t>
      </w:r>
      <w:proofErr w:type="spellStart"/>
      <w:r w:rsidR="005E6406" w:rsidRPr="00EB6D37">
        <w:t>DbProviderFactories</w:t>
      </w:r>
      <w:proofErr w:type="spellEnd"/>
      <w:r w:rsidR="005E6406">
        <w:t xml:space="preserve"> Tag)</w:t>
      </w:r>
      <w:bookmarkEnd w:id="57"/>
    </w:p>
    <w:p w14:paraId="288AC84F" w14:textId="77777777" w:rsidR="00212AD8" w:rsidRPr="00212AD8" w:rsidRDefault="00212AD8" w:rsidP="00761709"/>
    <w:p w14:paraId="7DFF80D8" w14:textId="130F760A" w:rsidR="00DD0061" w:rsidRPr="002B6D58" w:rsidRDefault="002B6D58" w:rsidP="00761709">
      <w:r w:rsidRPr="002B6D58">
        <w:t xml:space="preserve">Dieser Eintrag in der </w:t>
      </w:r>
      <w:proofErr w:type="spellStart"/>
      <w:r w:rsidRPr="002B6D58">
        <w:t>web.config</w:t>
      </w:r>
      <w:proofErr w:type="spellEnd"/>
      <w:r w:rsidRPr="002B6D58">
        <w:t xml:space="preserve"> ist für die Konfiguration des </w:t>
      </w:r>
      <w:proofErr w:type="spellStart"/>
      <w:r w:rsidRPr="002B6D58">
        <w:t>DevArt</w:t>
      </w:r>
      <w:proofErr w:type="spellEnd"/>
      <w:r w:rsidRPr="002B6D58">
        <w:t xml:space="preserve"> </w:t>
      </w:r>
      <w:proofErr w:type="spellStart"/>
      <w:r w:rsidRPr="002B6D58">
        <w:t>dot</w:t>
      </w:r>
      <w:proofErr w:type="spellEnd"/>
      <w:r w:rsidRPr="002B6D58">
        <w:t xml:space="preserve"> </w:t>
      </w:r>
      <w:proofErr w:type="spellStart"/>
      <w:r w:rsidRPr="002B6D58">
        <w:t>Connectors</w:t>
      </w:r>
      <w:proofErr w:type="spellEnd"/>
      <w:r w:rsidRPr="002B6D58">
        <w:t xml:space="preserve"> definiert.</w:t>
      </w:r>
    </w:p>
    <w:p w14:paraId="6215997F" w14:textId="4C449C5B" w:rsidR="00547D9B" w:rsidRPr="00547D9B" w:rsidRDefault="00547D9B" w:rsidP="00761709">
      <w:r w:rsidRPr="00547D9B">
        <w:t xml:space="preserve">Für mehr Information kann hier nachgelesen </w:t>
      </w:r>
      <w:r>
        <w:t>we</w:t>
      </w:r>
      <w:r w:rsidRPr="00547D9B">
        <w:t xml:space="preserve">rden: </w:t>
      </w:r>
      <w:hyperlink r:id="rId76" w:history="1">
        <w:r w:rsidRPr="00547D9B">
          <w:rPr>
            <w:rStyle w:val="Hyperlink"/>
          </w:rPr>
          <w:t>http://msdn.microsoft.com/de-de/library/system.data.common.dbproviderfactories.aspx</w:t>
        </w:r>
      </w:hyperlink>
    </w:p>
    <w:p w14:paraId="424D254A" w14:textId="77777777" w:rsidR="00DD0061" w:rsidRPr="00DD1EBE" w:rsidRDefault="00DD0061" w:rsidP="00761709"/>
    <w:p w14:paraId="249C52D0" w14:textId="3F29BD4D" w:rsidR="00DD0061" w:rsidRPr="000F6D34" w:rsidRDefault="00DD0061" w:rsidP="00761709"/>
    <w:p w14:paraId="1C21C19E" w14:textId="77777777" w:rsidR="00DD0061" w:rsidRPr="000F6D34" w:rsidRDefault="00DD0061" w:rsidP="00761709">
      <w:r w:rsidRPr="000F6D34">
        <w:rPr>
          <w:noProof/>
          <w:lang w:eastAsia="de-DE"/>
        </w:rPr>
        <mc:AlternateContent>
          <mc:Choice Requires="wps">
            <w:drawing>
              <wp:inline distT="0" distB="0" distL="0" distR="0" wp14:anchorId="76F4C686" wp14:editId="702BC13F">
                <wp:extent cx="5724940" cy="1371600"/>
                <wp:effectExtent l="0" t="0" r="28575" b="19050"/>
                <wp:docPr id="4"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940" cy="1371600"/>
                        </a:xfrm>
                        <a:prstGeom prst="rect">
                          <a:avLst/>
                        </a:prstGeom>
                        <a:solidFill>
                          <a:srgbClr val="DBE5F1"/>
                        </a:solidFill>
                        <a:ln w="9525">
                          <a:solidFill>
                            <a:srgbClr val="95B3D7"/>
                          </a:solidFill>
                          <a:miter lim="800000"/>
                          <a:headEnd/>
                          <a:tailEnd/>
                        </a:ln>
                      </wps:spPr>
                      <wps:txbx>
                        <w:txbxContent>
                          <w:p w14:paraId="7758B615" w14:textId="77777777" w:rsidR="00643150" w:rsidRPr="008A6147" w:rsidRDefault="00643150" w:rsidP="00761709">
                            <w:pPr>
                              <w:rPr>
                                <w:sz w:val="16"/>
                                <w:szCs w:val="16"/>
                                <w:lang w:val="en-US"/>
                              </w:rPr>
                            </w:pPr>
                            <w:proofErr w:type="gramStart"/>
                            <w:r w:rsidRPr="008A6147">
                              <w:rPr>
                                <w:sz w:val="16"/>
                                <w:szCs w:val="16"/>
                                <w:lang w:val="en-US"/>
                              </w:rPr>
                              <w:t>&lt;!--</w:t>
                            </w:r>
                            <w:proofErr w:type="gramEnd"/>
                            <w:r w:rsidRPr="008A6147">
                              <w:rPr>
                                <w:sz w:val="16"/>
                                <w:szCs w:val="16"/>
                                <w:lang w:val="en-US"/>
                              </w:rPr>
                              <w:t xml:space="preserve"> </w:t>
                            </w:r>
                            <w:proofErr w:type="spellStart"/>
                            <w:r w:rsidRPr="008A6147">
                              <w:rPr>
                                <w:sz w:val="16"/>
                                <w:szCs w:val="16"/>
                                <w:lang w:val="en-US"/>
                              </w:rPr>
                              <w:t>dotConnect</w:t>
                            </w:r>
                            <w:proofErr w:type="spellEnd"/>
                            <w:r w:rsidRPr="008A6147">
                              <w:rPr>
                                <w:sz w:val="16"/>
                                <w:szCs w:val="16"/>
                                <w:lang w:val="en-US"/>
                              </w:rPr>
                              <w:t xml:space="preserve"> </w:t>
                            </w:r>
                            <w:proofErr w:type="spellStart"/>
                            <w:r w:rsidRPr="008A6147">
                              <w:rPr>
                                <w:sz w:val="16"/>
                                <w:szCs w:val="16"/>
                                <w:lang w:val="en-US"/>
                              </w:rPr>
                              <w:t>Dataprovider</w:t>
                            </w:r>
                            <w:proofErr w:type="spellEnd"/>
                            <w:r w:rsidRPr="008A6147">
                              <w:rPr>
                                <w:sz w:val="16"/>
                                <w:szCs w:val="16"/>
                                <w:lang w:val="en-US"/>
                              </w:rPr>
                              <w:t xml:space="preserve"> --&gt;</w:t>
                            </w:r>
                          </w:p>
                          <w:p w14:paraId="214E4C9A" w14:textId="77777777" w:rsidR="00643150" w:rsidRPr="008A6147" w:rsidRDefault="00643150" w:rsidP="00761709">
                            <w:pPr>
                              <w:rPr>
                                <w:sz w:val="16"/>
                                <w:szCs w:val="16"/>
                                <w:lang w:val="en-US"/>
                              </w:rPr>
                            </w:pPr>
                            <w:r w:rsidRPr="008A6147">
                              <w:rPr>
                                <w:sz w:val="16"/>
                                <w:szCs w:val="16"/>
                                <w:lang w:val="en-US"/>
                              </w:rPr>
                              <w:t xml:space="preserve">  &lt;</w:t>
                            </w:r>
                            <w:proofErr w:type="spellStart"/>
                            <w:r w:rsidRPr="008A6147">
                              <w:rPr>
                                <w:sz w:val="16"/>
                                <w:szCs w:val="16"/>
                                <w:lang w:val="en-US"/>
                              </w:rPr>
                              <w:t>system.data</w:t>
                            </w:r>
                            <w:proofErr w:type="spellEnd"/>
                            <w:r w:rsidRPr="008A6147">
                              <w:rPr>
                                <w:sz w:val="16"/>
                                <w:szCs w:val="16"/>
                                <w:lang w:val="en-US"/>
                              </w:rPr>
                              <w:t>&gt;</w:t>
                            </w:r>
                          </w:p>
                          <w:p w14:paraId="53DD64EB" w14:textId="77777777" w:rsidR="00643150" w:rsidRPr="008A6147" w:rsidRDefault="00643150" w:rsidP="00761709">
                            <w:pPr>
                              <w:rPr>
                                <w:sz w:val="16"/>
                                <w:szCs w:val="16"/>
                                <w:lang w:val="en-US"/>
                              </w:rPr>
                            </w:pPr>
                            <w:r w:rsidRPr="008A6147">
                              <w:rPr>
                                <w:sz w:val="16"/>
                                <w:szCs w:val="16"/>
                                <w:lang w:val="en-US"/>
                              </w:rPr>
                              <w:t xml:space="preserve">    &lt;</w:t>
                            </w:r>
                            <w:proofErr w:type="spellStart"/>
                            <w:r w:rsidRPr="008A6147">
                              <w:rPr>
                                <w:sz w:val="16"/>
                                <w:szCs w:val="16"/>
                                <w:lang w:val="en-US"/>
                              </w:rPr>
                              <w:t>DbProviderFactories</w:t>
                            </w:r>
                            <w:proofErr w:type="spellEnd"/>
                            <w:r w:rsidRPr="008A6147">
                              <w:rPr>
                                <w:sz w:val="16"/>
                                <w:szCs w:val="16"/>
                                <w:lang w:val="en-US"/>
                              </w:rPr>
                              <w:t>&gt;</w:t>
                            </w:r>
                          </w:p>
                          <w:p w14:paraId="6F757551" w14:textId="77777777" w:rsidR="00643150" w:rsidRPr="008A6147" w:rsidRDefault="00643150" w:rsidP="00761709">
                            <w:pPr>
                              <w:rPr>
                                <w:sz w:val="16"/>
                                <w:szCs w:val="16"/>
                                <w:lang w:val="en-US"/>
                              </w:rPr>
                            </w:pPr>
                            <w:r w:rsidRPr="008A6147">
                              <w:rPr>
                                <w:sz w:val="16"/>
                                <w:szCs w:val="16"/>
                                <w:lang w:val="en-US"/>
                              </w:rPr>
                              <w:t xml:space="preserve">      &lt;add name="</w:t>
                            </w:r>
                            <w:proofErr w:type="spellStart"/>
                            <w:r w:rsidRPr="008A6147">
                              <w:rPr>
                                <w:sz w:val="16"/>
                                <w:szCs w:val="16"/>
                                <w:lang w:val="en-US"/>
                              </w:rPr>
                              <w:t>dotConnect</w:t>
                            </w:r>
                            <w:proofErr w:type="spellEnd"/>
                            <w:r w:rsidRPr="008A6147">
                              <w:rPr>
                                <w:sz w:val="16"/>
                                <w:szCs w:val="16"/>
                                <w:lang w:val="en-US"/>
                              </w:rPr>
                              <w:t xml:space="preserve"> for Oracle" invariant="</w:t>
                            </w:r>
                            <w:proofErr w:type="spellStart"/>
                            <w:r w:rsidRPr="008A6147">
                              <w:rPr>
                                <w:sz w:val="16"/>
                                <w:szCs w:val="16"/>
                                <w:lang w:val="en-US"/>
                              </w:rPr>
                              <w:t>Devart.Data.Oracle</w:t>
                            </w:r>
                            <w:proofErr w:type="spellEnd"/>
                            <w:r w:rsidRPr="008A6147">
                              <w:rPr>
                                <w:sz w:val="16"/>
                                <w:szCs w:val="16"/>
                                <w:lang w:val="en-US"/>
                              </w:rPr>
                              <w:t>"</w:t>
                            </w:r>
                          </w:p>
                          <w:p w14:paraId="2E34B752" w14:textId="77777777" w:rsidR="00643150" w:rsidRPr="008A6147" w:rsidRDefault="00643150" w:rsidP="00761709">
                            <w:pPr>
                              <w:rPr>
                                <w:sz w:val="16"/>
                                <w:szCs w:val="16"/>
                                <w:lang w:val="en-US"/>
                              </w:rPr>
                            </w:pPr>
                            <w:r w:rsidRPr="008A6147">
                              <w:rPr>
                                <w:sz w:val="16"/>
                                <w:szCs w:val="16"/>
                                <w:lang w:val="en-US"/>
                              </w:rPr>
                              <w:t xml:space="preserve">             </w:t>
                            </w:r>
                            <w:r w:rsidRPr="008A6147">
                              <w:rPr>
                                <w:sz w:val="16"/>
                                <w:szCs w:val="16"/>
                                <w:lang w:val="en-US"/>
                              </w:rPr>
                              <w:tab/>
                            </w:r>
                            <w:proofErr w:type="gramStart"/>
                            <w:r w:rsidRPr="008A6147">
                              <w:rPr>
                                <w:sz w:val="16"/>
                                <w:szCs w:val="16"/>
                                <w:lang w:val="en-US"/>
                              </w:rPr>
                              <w:t>description</w:t>
                            </w:r>
                            <w:proofErr w:type="gramEnd"/>
                            <w:r w:rsidRPr="008A6147">
                              <w:rPr>
                                <w:sz w:val="16"/>
                                <w:szCs w:val="16"/>
                                <w:lang w:val="en-US"/>
                              </w:rPr>
                              <w:t>="</w:t>
                            </w:r>
                            <w:proofErr w:type="spellStart"/>
                            <w:r w:rsidRPr="008A6147">
                              <w:rPr>
                                <w:sz w:val="16"/>
                                <w:szCs w:val="16"/>
                                <w:lang w:val="en-US"/>
                              </w:rPr>
                              <w:t>Devart</w:t>
                            </w:r>
                            <w:proofErr w:type="spellEnd"/>
                            <w:r w:rsidRPr="008A6147">
                              <w:rPr>
                                <w:sz w:val="16"/>
                                <w:szCs w:val="16"/>
                                <w:lang w:val="en-US"/>
                              </w:rPr>
                              <w:t xml:space="preserve"> </w:t>
                            </w:r>
                            <w:proofErr w:type="spellStart"/>
                            <w:r w:rsidRPr="008A6147">
                              <w:rPr>
                                <w:sz w:val="16"/>
                                <w:szCs w:val="16"/>
                                <w:lang w:val="en-US"/>
                              </w:rPr>
                              <w:t>dotConnect</w:t>
                            </w:r>
                            <w:proofErr w:type="spellEnd"/>
                            <w:r w:rsidRPr="008A6147">
                              <w:rPr>
                                <w:sz w:val="16"/>
                                <w:szCs w:val="16"/>
                                <w:lang w:val="en-US"/>
                              </w:rPr>
                              <w:t xml:space="preserve"> for Oracle" </w:t>
                            </w:r>
                          </w:p>
                          <w:p w14:paraId="6499592C" w14:textId="5D68E9B7" w:rsidR="00643150" w:rsidRPr="008A6147" w:rsidRDefault="00643150" w:rsidP="00761709">
                            <w:pPr>
                              <w:rPr>
                                <w:sz w:val="16"/>
                                <w:szCs w:val="16"/>
                                <w:lang w:val="en-US"/>
                              </w:rPr>
                            </w:pPr>
                            <w:r w:rsidRPr="008A6147">
                              <w:rPr>
                                <w:sz w:val="16"/>
                                <w:szCs w:val="16"/>
                                <w:lang w:val="en-US"/>
                              </w:rPr>
                              <w:t xml:space="preserve">              </w:t>
                            </w:r>
                            <w:proofErr w:type="gramStart"/>
                            <w:r w:rsidRPr="008A6147">
                              <w:rPr>
                                <w:sz w:val="16"/>
                                <w:szCs w:val="16"/>
                                <w:lang w:val="en-US"/>
                              </w:rPr>
                              <w:t>type</w:t>
                            </w:r>
                            <w:proofErr w:type="gramEnd"/>
                            <w:r w:rsidRPr="008A6147">
                              <w:rPr>
                                <w:sz w:val="16"/>
                                <w:szCs w:val="16"/>
                                <w:lang w:val="en-US"/>
                              </w:rPr>
                              <w:t>="</w:t>
                            </w:r>
                            <w:proofErr w:type="spellStart"/>
                            <w:r w:rsidRPr="008A6147">
                              <w:rPr>
                                <w:sz w:val="16"/>
                                <w:szCs w:val="16"/>
                                <w:lang w:val="en-US"/>
                              </w:rPr>
                              <w:t>Devart.Data.Oracle.OracleProviderFactory</w:t>
                            </w:r>
                            <w:proofErr w:type="spellEnd"/>
                            <w:r w:rsidRPr="008A6147">
                              <w:rPr>
                                <w:sz w:val="16"/>
                                <w:szCs w:val="16"/>
                                <w:lang w:val="en-US"/>
                              </w:rPr>
                              <w:t xml:space="preserve">, </w:t>
                            </w:r>
                            <w:proofErr w:type="spellStart"/>
                            <w:r w:rsidRPr="008A6147">
                              <w:rPr>
                                <w:sz w:val="16"/>
                                <w:szCs w:val="16"/>
                                <w:lang w:val="en-US"/>
                              </w:rPr>
                              <w:t>Devart.Data.Oracle</w:t>
                            </w:r>
                            <w:proofErr w:type="spellEnd"/>
                            <w:r w:rsidRPr="008A6147">
                              <w:rPr>
                                <w:sz w:val="16"/>
                                <w:szCs w:val="16"/>
                                <w:lang w:val="en-US"/>
                              </w:rPr>
                              <w:t xml:space="preserve">, </w:t>
                            </w:r>
                          </w:p>
                          <w:p w14:paraId="08229E7D" w14:textId="662D73E7" w:rsidR="00643150" w:rsidRPr="008A6147" w:rsidRDefault="00643150" w:rsidP="00761709">
                            <w:pPr>
                              <w:rPr>
                                <w:sz w:val="16"/>
                                <w:szCs w:val="16"/>
                                <w:lang w:val="en-US"/>
                              </w:rPr>
                            </w:pPr>
                            <w:r w:rsidRPr="008A6147">
                              <w:rPr>
                                <w:sz w:val="16"/>
                                <w:szCs w:val="16"/>
                                <w:lang w:val="en-US"/>
                              </w:rPr>
                              <w:t xml:space="preserve">              Version=5.70.140.0, Culture=neutral, </w:t>
                            </w:r>
                            <w:proofErr w:type="spellStart"/>
                            <w:r w:rsidRPr="008A6147">
                              <w:rPr>
                                <w:sz w:val="16"/>
                                <w:szCs w:val="16"/>
                                <w:lang w:val="en-US"/>
                              </w:rPr>
                              <w:t>PublicKeyToken</w:t>
                            </w:r>
                            <w:proofErr w:type="spellEnd"/>
                            <w:r w:rsidRPr="008A6147">
                              <w:rPr>
                                <w:sz w:val="16"/>
                                <w:szCs w:val="16"/>
                                <w:lang w:val="en-US"/>
                              </w:rPr>
                              <w:t>=09af7300eec23701" /&gt;</w:t>
                            </w:r>
                          </w:p>
                          <w:p w14:paraId="3326D0D7" w14:textId="77777777" w:rsidR="00643150" w:rsidRPr="008A6147" w:rsidRDefault="00643150" w:rsidP="00761709">
                            <w:pPr>
                              <w:rPr>
                                <w:sz w:val="16"/>
                                <w:szCs w:val="16"/>
                              </w:rPr>
                            </w:pPr>
                            <w:r w:rsidRPr="008A6147">
                              <w:rPr>
                                <w:sz w:val="16"/>
                                <w:szCs w:val="16"/>
                                <w:lang w:val="en-US"/>
                              </w:rPr>
                              <w:t xml:space="preserve">    </w:t>
                            </w:r>
                            <w:r w:rsidRPr="008A6147">
                              <w:rPr>
                                <w:sz w:val="16"/>
                                <w:szCs w:val="16"/>
                              </w:rPr>
                              <w:t>&lt;/</w:t>
                            </w:r>
                            <w:proofErr w:type="spellStart"/>
                            <w:r w:rsidRPr="008A6147">
                              <w:rPr>
                                <w:sz w:val="16"/>
                                <w:szCs w:val="16"/>
                              </w:rPr>
                              <w:t>DbProviderFactories</w:t>
                            </w:r>
                            <w:proofErr w:type="spellEnd"/>
                            <w:r w:rsidRPr="008A6147">
                              <w:rPr>
                                <w:sz w:val="16"/>
                                <w:szCs w:val="16"/>
                              </w:rPr>
                              <w:t>&gt;</w:t>
                            </w:r>
                          </w:p>
                          <w:p w14:paraId="7326A11E" w14:textId="77777777" w:rsidR="00643150" w:rsidRPr="008A6147" w:rsidRDefault="00643150" w:rsidP="00761709">
                            <w:pPr>
                              <w:rPr>
                                <w:sz w:val="16"/>
                                <w:szCs w:val="16"/>
                              </w:rPr>
                            </w:pPr>
                            <w:r w:rsidRPr="008A6147">
                              <w:rPr>
                                <w:sz w:val="16"/>
                                <w:szCs w:val="16"/>
                              </w:rPr>
                              <w:t xml:space="preserve">  &lt;/</w:t>
                            </w:r>
                            <w:proofErr w:type="spellStart"/>
                            <w:r w:rsidRPr="008A6147">
                              <w:rPr>
                                <w:sz w:val="16"/>
                                <w:szCs w:val="16"/>
                              </w:rPr>
                              <w:t>system.data</w:t>
                            </w:r>
                            <w:proofErr w:type="spellEnd"/>
                            <w:r w:rsidRPr="008A6147">
                              <w:rPr>
                                <w:sz w:val="16"/>
                                <w:szCs w:val="16"/>
                              </w:rPr>
                              <w:t>&gt;</w:t>
                            </w:r>
                          </w:p>
                          <w:p w14:paraId="2BFFF403" w14:textId="77777777" w:rsidR="00643150" w:rsidRPr="00212AD8" w:rsidRDefault="00643150" w:rsidP="00761709"/>
                          <w:p w14:paraId="1540D12A" w14:textId="77777777" w:rsidR="00643150" w:rsidRPr="00212AD8" w:rsidRDefault="00643150" w:rsidP="00761709"/>
                        </w:txbxContent>
                      </wps:txbx>
                      <wps:bodyPr rot="0" vert="horz" wrap="square" lIns="91440" tIns="45720" rIns="91440" bIns="45720" anchor="t" anchorCtr="0" upright="1">
                        <a:noAutofit/>
                      </wps:bodyPr>
                    </wps:wsp>
                  </a:graphicData>
                </a:graphic>
              </wp:inline>
            </w:drawing>
          </mc:Choice>
          <mc:Fallback>
            <w:pict>
              <v:shape id="Textfeld 4" o:spid="_x0000_s1034" type="#_x0000_t202" style="width:45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" fillcolor="#dbe5f1" strokecolor="#95b3d7">
                <v:textbox>
                  <w:txbxContent>
                    <w:p w14:paraId="7758B615" w14:textId="77777777" w:rsidR="00643150" w:rsidRPr="008A6147" w:rsidRDefault="00643150" w:rsidP="00761709">
                      <w:pPr>
                        <w:rPr>
                          <w:sz w:val="16"/>
                          <w:szCs w:val="16"/>
                          <w:lang w:val="en-US"/>
                        </w:rPr>
                      </w:pPr>
                      <w:proofErr w:type="gramStart"/>
                      <w:r w:rsidRPr="008A6147">
                        <w:rPr>
                          <w:sz w:val="16"/>
                          <w:szCs w:val="16"/>
                          <w:lang w:val="en-US"/>
                        </w:rPr>
                        <w:t>&lt;!--</w:t>
                      </w:r>
                      <w:proofErr w:type="gramEnd"/>
                      <w:r w:rsidRPr="008A6147">
                        <w:rPr>
                          <w:sz w:val="16"/>
                          <w:szCs w:val="16"/>
                          <w:lang w:val="en-US"/>
                        </w:rPr>
                        <w:t xml:space="preserve"> dotConnect Dataprovider --&gt;</w:t>
                      </w:r>
                    </w:p>
                    <w:p w14:paraId="214E4C9A" w14:textId="77777777" w:rsidR="00643150" w:rsidRPr="008A6147" w:rsidRDefault="00643150" w:rsidP="00761709">
                      <w:pPr>
                        <w:rPr>
                          <w:sz w:val="16"/>
                          <w:szCs w:val="16"/>
                          <w:lang w:val="en-US"/>
                        </w:rPr>
                      </w:pPr>
                      <w:r w:rsidRPr="008A6147">
                        <w:rPr>
                          <w:sz w:val="16"/>
                          <w:szCs w:val="16"/>
                          <w:lang w:val="en-US"/>
                        </w:rPr>
                        <w:t xml:space="preserve">  &lt;system.data&gt;</w:t>
                      </w:r>
                    </w:p>
                    <w:p w14:paraId="53DD64EB" w14:textId="77777777" w:rsidR="00643150" w:rsidRPr="008A6147" w:rsidRDefault="00643150" w:rsidP="00761709">
                      <w:pPr>
                        <w:rPr>
                          <w:sz w:val="16"/>
                          <w:szCs w:val="16"/>
                          <w:lang w:val="en-US"/>
                        </w:rPr>
                      </w:pPr>
                      <w:r w:rsidRPr="008A6147">
                        <w:rPr>
                          <w:sz w:val="16"/>
                          <w:szCs w:val="16"/>
                          <w:lang w:val="en-US"/>
                        </w:rPr>
                        <w:t xml:space="preserve">    &lt;DbProviderFactories&gt;</w:t>
                      </w:r>
                    </w:p>
                    <w:p w14:paraId="6F757551" w14:textId="77777777" w:rsidR="00643150" w:rsidRPr="008A6147" w:rsidRDefault="00643150" w:rsidP="00761709">
                      <w:pPr>
                        <w:rPr>
                          <w:sz w:val="16"/>
                          <w:szCs w:val="16"/>
                          <w:lang w:val="en-US"/>
                        </w:rPr>
                      </w:pPr>
                      <w:r w:rsidRPr="008A6147">
                        <w:rPr>
                          <w:sz w:val="16"/>
                          <w:szCs w:val="16"/>
                          <w:lang w:val="en-US"/>
                        </w:rPr>
                        <w:t xml:space="preserve">      &lt;add name="dotConnect for Oracle" invariant="Devart.Data.Oracle"</w:t>
                      </w:r>
                    </w:p>
                    <w:p w14:paraId="2E34B752" w14:textId="77777777" w:rsidR="00643150" w:rsidRPr="008A6147" w:rsidRDefault="00643150" w:rsidP="00761709">
                      <w:pPr>
                        <w:rPr>
                          <w:sz w:val="16"/>
                          <w:szCs w:val="16"/>
                          <w:lang w:val="en-US"/>
                        </w:rPr>
                      </w:pPr>
                      <w:r w:rsidRPr="008A6147">
                        <w:rPr>
                          <w:sz w:val="16"/>
                          <w:szCs w:val="16"/>
                          <w:lang w:val="en-US"/>
                        </w:rPr>
                        <w:t xml:space="preserve">             </w:t>
                      </w:r>
                      <w:r w:rsidRPr="008A6147">
                        <w:rPr>
                          <w:sz w:val="16"/>
                          <w:szCs w:val="16"/>
                          <w:lang w:val="en-US"/>
                        </w:rPr>
                        <w:tab/>
                      </w:r>
                      <w:proofErr w:type="gramStart"/>
                      <w:r w:rsidRPr="008A6147">
                        <w:rPr>
                          <w:sz w:val="16"/>
                          <w:szCs w:val="16"/>
                          <w:lang w:val="en-US"/>
                        </w:rPr>
                        <w:t>description</w:t>
                      </w:r>
                      <w:proofErr w:type="gramEnd"/>
                      <w:r w:rsidRPr="008A6147">
                        <w:rPr>
                          <w:sz w:val="16"/>
                          <w:szCs w:val="16"/>
                          <w:lang w:val="en-US"/>
                        </w:rPr>
                        <w:t xml:space="preserve">="Devart dotConnect for Oracle" </w:t>
                      </w:r>
                    </w:p>
                    <w:p w14:paraId="6499592C" w14:textId="5D68E9B7" w:rsidR="00643150" w:rsidRPr="008A6147" w:rsidRDefault="00643150" w:rsidP="00761709">
                      <w:pPr>
                        <w:rPr>
                          <w:sz w:val="16"/>
                          <w:szCs w:val="16"/>
                          <w:lang w:val="en-US"/>
                        </w:rPr>
                      </w:pPr>
                      <w:r w:rsidRPr="008A6147">
                        <w:rPr>
                          <w:sz w:val="16"/>
                          <w:szCs w:val="16"/>
                          <w:lang w:val="en-US"/>
                        </w:rPr>
                        <w:t xml:space="preserve">              </w:t>
                      </w:r>
                      <w:proofErr w:type="gramStart"/>
                      <w:r w:rsidRPr="008A6147">
                        <w:rPr>
                          <w:sz w:val="16"/>
                          <w:szCs w:val="16"/>
                          <w:lang w:val="en-US"/>
                        </w:rPr>
                        <w:t>type</w:t>
                      </w:r>
                      <w:proofErr w:type="gramEnd"/>
                      <w:r w:rsidRPr="008A6147">
                        <w:rPr>
                          <w:sz w:val="16"/>
                          <w:szCs w:val="16"/>
                          <w:lang w:val="en-US"/>
                        </w:rPr>
                        <w:t xml:space="preserve">="Devart.Data.Oracle.OracleProviderFactory, Devart.Data.Oracle, </w:t>
                      </w:r>
                    </w:p>
                    <w:p w14:paraId="08229E7D" w14:textId="662D73E7" w:rsidR="00643150" w:rsidRPr="008A6147" w:rsidRDefault="00643150" w:rsidP="00761709">
                      <w:pPr>
                        <w:rPr>
                          <w:sz w:val="16"/>
                          <w:szCs w:val="16"/>
                          <w:lang w:val="en-US"/>
                        </w:rPr>
                      </w:pPr>
                      <w:r w:rsidRPr="008A6147">
                        <w:rPr>
                          <w:sz w:val="16"/>
                          <w:szCs w:val="16"/>
                          <w:lang w:val="en-US"/>
                        </w:rPr>
                        <w:t xml:space="preserve">              Version=5.70.140.0, Culture=neutral, PublicKeyToken=09af7300eec23701" /&gt;</w:t>
                      </w:r>
                    </w:p>
                    <w:p w14:paraId="3326D0D7" w14:textId="77777777" w:rsidR="00643150" w:rsidRPr="008A6147" w:rsidRDefault="00643150" w:rsidP="00761709">
                      <w:pPr>
                        <w:rPr>
                          <w:sz w:val="16"/>
                          <w:szCs w:val="16"/>
                        </w:rPr>
                      </w:pPr>
                      <w:r w:rsidRPr="008A6147">
                        <w:rPr>
                          <w:sz w:val="16"/>
                          <w:szCs w:val="16"/>
                          <w:lang w:val="en-US"/>
                        </w:rPr>
                        <w:t xml:space="preserve">    </w:t>
                      </w:r>
                      <w:r w:rsidRPr="008A6147">
                        <w:rPr>
                          <w:sz w:val="16"/>
                          <w:szCs w:val="16"/>
                        </w:rPr>
                        <w:t>&lt;/DbProviderFactories&gt;</w:t>
                      </w:r>
                    </w:p>
                    <w:p w14:paraId="7326A11E" w14:textId="77777777" w:rsidR="00643150" w:rsidRPr="008A6147" w:rsidRDefault="00643150" w:rsidP="00761709">
                      <w:pPr>
                        <w:rPr>
                          <w:sz w:val="16"/>
                          <w:szCs w:val="16"/>
                        </w:rPr>
                      </w:pPr>
                      <w:r w:rsidRPr="008A6147">
                        <w:rPr>
                          <w:sz w:val="16"/>
                          <w:szCs w:val="16"/>
                        </w:rPr>
                        <w:t xml:space="preserve">  &lt;/system.data&gt;</w:t>
                      </w:r>
                    </w:p>
                    <w:p w14:paraId="2BFFF403" w14:textId="77777777" w:rsidR="00643150" w:rsidRPr="00212AD8" w:rsidRDefault="00643150" w:rsidP="00761709"/>
                    <w:p w14:paraId="1540D12A" w14:textId="77777777" w:rsidR="00643150" w:rsidRPr="00212AD8" w:rsidRDefault="00643150" w:rsidP="00761709"/>
                  </w:txbxContent>
                </v:textbox>
                <w10:anchorlock/>
              </v:shape>
            </w:pict>
          </mc:Fallback>
        </mc:AlternateContent>
      </w:r>
    </w:p>
    <w:p w14:paraId="560D8BE2" w14:textId="77777777" w:rsidR="00DD0061" w:rsidRDefault="00DD0061" w:rsidP="00761709"/>
    <w:p w14:paraId="7E9787DB" w14:textId="5E62CDBB" w:rsidR="005E6406" w:rsidRDefault="00212AD8" w:rsidP="00761709">
      <w:pPr>
        <w:rPr>
          <w:rFonts w:cs="Arial"/>
          <w:color w:val="595959"/>
          <w:sz w:val="24"/>
          <w:szCs w:val="28"/>
        </w:rPr>
      </w:pPr>
      <w:r>
        <w:br w:type="page"/>
      </w:r>
    </w:p>
    <w:p w14:paraId="6D9821D6" w14:textId="77777777" w:rsidR="00DD0061" w:rsidRPr="00DD1EBE" w:rsidRDefault="00DD0061" w:rsidP="00761709"/>
    <w:p w14:paraId="32919BA0" w14:textId="77777777" w:rsidR="00DF6C09" w:rsidRPr="00E0163C" w:rsidRDefault="00DF6C09" w:rsidP="00761709">
      <w:bookmarkStart w:id="58" w:name="_Toc346011641"/>
    </w:p>
    <w:p w14:paraId="554A9022" w14:textId="3070B15F" w:rsidR="005A74E2" w:rsidRDefault="005A74E2" w:rsidP="00761709">
      <w:pPr>
        <w:pStyle w:val="berschrift2"/>
      </w:pPr>
      <w:bookmarkStart w:id="59" w:name="_Toc361132792"/>
      <w:r>
        <w:t>2way-SSL-Konfiguration der Service-Hosts für BOS Intern / BOS Extern</w:t>
      </w:r>
      <w:bookmarkEnd w:id="58"/>
      <w:bookmarkEnd w:id="59"/>
    </w:p>
    <w:p w14:paraId="5AFE23EE" w14:textId="77777777" w:rsidR="003F737C" w:rsidRPr="003F737C" w:rsidRDefault="003F737C" w:rsidP="00761709"/>
    <w:p w14:paraId="16D18A3F" w14:textId="08725150" w:rsidR="003F737C" w:rsidRDefault="005A74E2" w:rsidP="00761709">
      <w:r>
        <w:t xml:space="preserve">Im Zuge der Umstellung auf 2way-SSL wird die Verbindung zwischen BOS und </w:t>
      </w:r>
      <w:r w:rsidR="003F737C">
        <w:t xml:space="preserve"> </w:t>
      </w:r>
    </w:p>
    <w:p w14:paraId="288855AC" w14:textId="23479493" w:rsidR="005A74E2" w:rsidRDefault="005A74E2" w:rsidP="00761709">
      <w:r>
        <w:t>Webanwendung entsprechend der DAP-Vorgaben verschlüsselt. Es wird davon ausgegangen, da</w:t>
      </w:r>
      <w:r w:rsidR="008A6147">
        <w:t>ss</w:t>
      </w:r>
      <w:r>
        <w:t xml:space="preserve"> BOS Extern dafür auf einer CS-DAP-Plattform installiert ist. Nur dann sind die notwendigen Bibli</w:t>
      </w:r>
      <w:r>
        <w:t>o</w:t>
      </w:r>
      <w:r>
        <w:t>theken und das korrekte Zertifikatsmanagement auf dem Server vorhanden. Zur Aktivierung dieser Verschlüsselung auf der DAP-Plattform ist auf Seite des BOS Extern die Service-Host-Factory anz</w:t>
      </w:r>
      <w:r>
        <w:t>u</w:t>
      </w:r>
      <w:r>
        <w:t>passen.</w:t>
      </w:r>
    </w:p>
    <w:p w14:paraId="114B81DA" w14:textId="77777777" w:rsidR="005A74E2" w:rsidRDefault="005A74E2" w:rsidP="00761709"/>
    <w:p w14:paraId="18C13DEC" w14:textId="77777777" w:rsidR="005A74E2" w:rsidRDefault="005A74E2" w:rsidP="00761709">
      <w:r>
        <w:t>In allen .</w:t>
      </w:r>
      <w:proofErr w:type="spellStart"/>
      <w:r>
        <w:t>svc</w:t>
      </w:r>
      <w:proofErr w:type="spellEnd"/>
      <w:r>
        <w:t xml:space="preserve">-Dateien der Webservice-Anwendung (gleiche Location wie </w:t>
      </w:r>
      <w:proofErr w:type="spellStart"/>
      <w:r>
        <w:t>web.config</w:t>
      </w:r>
      <w:proofErr w:type="spellEnd"/>
      <w:r>
        <w:t xml:space="preserve">, </w:t>
      </w:r>
      <w:proofErr w:type="spellStart"/>
      <w:r>
        <w:t>z.b.</w:t>
      </w:r>
      <w:proofErr w:type="spellEnd"/>
      <w:r>
        <w:t xml:space="preserve"> </w:t>
      </w:r>
      <w:proofErr w:type="spellStart"/>
      <w:r>
        <w:t>searchVe</w:t>
      </w:r>
      <w:r>
        <w:t>r</w:t>
      </w:r>
      <w:r>
        <w:t>tragService.svc</w:t>
      </w:r>
      <w:proofErr w:type="spellEnd"/>
      <w:r>
        <w:t xml:space="preserve">) ist sicherzustellen, dass das Attribut Factory für den </w:t>
      </w:r>
      <w:proofErr w:type="spellStart"/>
      <w:r>
        <w:t>ServiceHost</w:t>
      </w:r>
      <w:proofErr w:type="spellEnd"/>
      <w:r>
        <w:t xml:space="preserve"> korrekt eingestellt ist:</w:t>
      </w:r>
    </w:p>
    <w:p w14:paraId="48714347" w14:textId="77777777" w:rsidR="005A74E2" w:rsidRDefault="005A74E2" w:rsidP="00761709"/>
    <w:p w14:paraId="3C2ECBA4" w14:textId="77777777" w:rsidR="005A74E2" w:rsidRPr="00970030" w:rsidRDefault="005A74E2" w:rsidP="00761709">
      <w:pPr>
        <w:rPr>
          <w:lang w:val="en-US"/>
        </w:rPr>
      </w:pPr>
      <w:r w:rsidRPr="00970030">
        <w:rPr>
          <w:lang w:val="en-US"/>
        </w:rPr>
        <w:t xml:space="preserve">&lt;%@ </w:t>
      </w:r>
      <w:proofErr w:type="spellStart"/>
      <w:r w:rsidRPr="00970030">
        <w:rPr>
          <w:lang w:val="en-US"/>
        </w:rPr>
        <w:t>ServiceHost</w:t>
      </w:r>
      <w:proofErr w:type="spellEnd"/>
      <w:r w:rsidRPr="00970030">
        <w:rPr>
          <w:lang w:val="en-US"/>
        </w:rPr>
        <w:t xml:space="preserve"> Language="C#" Debug="true" </w:t>
      </w:r>
    </w:p>
    <w:p w14:paraId="31F36CC1" w14:textId="77777777" w:rsidR="00970030" w:rsidRDefault="005A74E2" w:rsidP="00761709">
      <w:pPr>
        <w:rPr>
          <w:lang w:val="en-US"/>
        </w:rPr>
      </w:pPr>
      <w:r w:rsidRPr="00970030">
        <w:rPr>
          <w:lang w:val="en-US"/>
        </w:rPr>
        <w:t>Service="</w:t>
      </w:r>
      <w:proofErr w:type="spellStart"/>
      <w:r w:rsidRPr="00970030">
        <w:rPr>
          <w:lang w:val="en-US"/>
        </w:rPr>
        <w:t>Cic.OpenOne.GateBANKNOW.Service.searchVertragService</w:t>
      </w:r>
      <w:proofErr w:type="spellEnd"/>
      <w:r w:rsidRPr="00970030">
        <w:rPr>
          <w:lang w:val="en-US"/>
        </w:rPr>
        <w:t xml:space="preserve">" </w:t>
      </w:r>
    </w:p>
    <w:p w14:paraId="6A472C0A" w14:textId="629FFB82" w:rsidR="005A74E2" w:rsidRPr="00970030" w:rsidRDefault="005A74E2" w:rsidP="00761709">
      <w:pPr>
        <w:rPr>
          <w:lang w:val="en-US"/>
        </w:rPr>
      </w:pPr>
      <w:proofErr w:type="spellStart"/>
      <w:r w:rsidRPr="00970030">
        <w:rPr>
          <w:lang w:val="en-US"/>
        </w:rPr>
        <w:t>CodeBehind</w:t>
      </w:r>
      <w:proofErr w:type="spellEnd"/>
      <w:r w:rsidRPr="00970030">
        <w:rPr>
          <w:lang w:val="en-US"/>
        </w:rPr>
        <w:t>="</w:t>
      </w:r>
      <w:proofErr w:type="spellStart"/>
      <w:r w:rsidRPr="00970030">
        <w:rPr>
          <w:lang w:val="en-US"/>
        </w:rPr>
        <w:t>searchVertragService.svc.cs</w:t>
      </w:r>
      <w:proofErr w:type="spellEnd"/>
      <w:r w:rsidRPr="00970030">
        <w:rPr>
          <w:lang w:val="en-US"/>
        </w:rPr>
        <w:t xml:space="preserve">"  </w:t>
      </w:r>
    </w:p>
    <w:p w14:paraId="47717730" w14:textId="77777777" w:rsidR="005A74E2" w:rsidRPr="00970030" w:rsidRDefault="005A74E2" w:rsidP="00761709">
      <w:pPr>
        <w:rPr>
          <w:lang w:val="en-US"/>
        </w:rPr>
      </w:pPr>
      <w:r w:rsidRPr="00970030">
        <w:rPr>
          <w:lang w:val="en-US"/>
        </w:rPr>
        <w:t>Factory="</w:t>
      </w:r>
      <w:proofErr w:type="spellStart"/>
      <w:r w:rsidRPr="00970030">
        <w:rPr>
          <w:lang w:val="en-US"/>
        </w:rPr>
        <w:t>CS.Dap.Hosting.DapServiceHostFactory</w:t>
      </w:r>
      <w:proofErr w:type="spellEnd"/>
      <w:r w:rsidRPr="00970030">
        <w:rPr>
          <w:lang w:val="en-US"/>
        </w:rPr>
        <w:t>"%&gt;</w:t>
      </w:r>
    </w:p>
    <w:p w14:paraId="66F65A6E" w14:textId="77777777" w:rsidR="005A74E2" w:rsidRDefault="005A74E2" w:rsidP="00761709">
      <w:pPr>
        <w:rPr>
          <w:lang w:val="en-US"/>
        </w:rPr>
      </w:pPr>
    </w:p>
    <w:p w14:paraId="13F820AE" w14:textId="69D4EBCA" w:rsidR="005A74E2" w:rsidRPr="0084602D" w:rsidRDefault="005A74E2" w:rsidP="00761709">
      <w:r w:rsidRPr="0084602D">
        <w:t xml:space="preserve">Die entsprechenden Dateien auf BOS Intern sind von dieser Änderung NICHT betroffen, das Factory-Attribut ist dort nicht vorhanden. </w:t>
      </w:r>
      <w:r>
        <w:t xml:space="preserve">Die Lieferungen für die entsprechenden BOS </w:t>
      </w:r>
      <w:r w:rsidR="00970030">
        <w:t xml:space="preserve">Server </w:t>
      </w:r>
      <w:r>
        <w:t>beinhalten diese Konfiguration bereits.</w:t>
      </w:r>
    </w:p>
    <w:p w14:paraId="310A6A36" w14:textId="77777777" w:rsidR="005A74E2" w:rsidRDefault="005A74E2" w:rsidP="00761709"/>
    <w:p w14:paraId="60A55AEF" w14:textId="2DCE626B" w:rsidR="00942EF0" w:rsidRDefault="00942EF0" w:rsidP="00761709"/>
    <w:p w14:paraId="2C3C627E" w14:textId="77777777" w:rsidR="00152897" w:rsidRDefault="00152897" w:rsidP="00761709"/>
    <w:p w14:paraId="0FD6AD88" w14:textId="79590911" w:rsidR="003F737C" w:rsidRDefault="003F737C" w:rsidP="00761709">
      <w:r>
        <w:br w:type="page"/>
      </w:r>
    </w:p>
    <w:p w14:paraId="63FD516E" w14:textId="77777777" w:rsidR="00DD0061" w:rsidRDefault="00DD0061" w:rsidP="00761709">
      <w:pPr>
        <w:pStyle w:val="berschrift1"/>
      </w:pPr>
      <w:bookmarkStart w:id="60" w:name="_Toc305498622"/>
      <w:bookmarkStart w:id="61" w:name="_Toc361132793"/>
      <w:r>
        <w:lastRenderedPageBreak/>
        <w:t xml:space="preserve">Konfigurationseinstellungen </w:t>
      </w:r>
      <w:proofErr w:type="spellStart"/>
      <w:r>
        <w:t>OpenLease</w:t>
      </w:r>
      <w:bookmarkEnd w:id="60"/>
      <w:bookmarkEnd w:id="61"/>
      <w:proofErr w:type="spellEnd"/>
    </w:p>
    <w:p w14:paraId="490B5724" w14:textId="59152DBB" w:rsidR="00DD0061" w:rsidRPr="00DD1EBE" w:rsidRDefault="00326C96" w:rsidP="00761709">
      <w:r>
        <w:t xml:space="preserve">Neben den Einstellungen in der </w:t>
      </w:r>
      <w:proofErr w:type="spellStart"/>
      <w:r>
        <w:t>w</w:t>
      </w:r>
      <w:r w:rsidR="00DD0061" w:rsidRPr="00DD1EBE">
        <w:t>eb</w:t>
      </w:r>
      <w:r>
        <w:t>.</w:t>
      </w:r>
      <w:r w:rsidR="00DD0061" w:rsidRPr="00DD1EBE">
        <w:t>config</w:t>
      </w:r>
      <w:proofErr w:type="spellEnd"/>
      <w:r w:rsidR="00DD0061" w:rsidRPr="00DD1EBE">
        <w:t xml:space="preserve"> sind ebenfalls Anpassungen in </w:t>
      </w:r>
      <w:proofErr w:type="spellStart"/>
      <w:r w:rsidR="00DD0061" w:rsidRPr="00DD1EBE">
        <w:t>OpenLease</w:t>
      </w:r>
      <w:proofErr w:type="spellEnd"/>
      <w:r w:rsidR="00DD0061" w:rsidRPr="00DD1EBE">
        <w:t xml:space="preserve"> vorzunehmen.</w:t>
      </w:r>
    </w:p>
    <w:p w14:paraId="531ACAC8" w14:textId="77777777" w:rsidR="00DD0061" w:rsidRPr="00DD1EBE" w:rsidRDefault="00DD0061" w:rsidP="00761709"/>
    <w:p w14:paraId="45E2382B" w14:textId="77777777" w:rsidR="00DD0061" w:rsidRPr="00DD1EBE" w:rsidRDefault="00DD0061" w:rsidP="00761709">
      <w:pPr>
        <w:pStyle w:val="berschrift2"/>
      </w:pPr>
      <w:bookmarkStart w:id="62" w:name="_Toc305498623"/>
      <w:bookmarkStart w:id="63" w:name="_Toc361132794"/>
      <w:r w:rsidRPr="00DD1EBE">
        <w:t>Konfiguration des Endpoints vom BOS-EAI</w:t>
      </w:r>
      <w:bookmarkEnd w:id="62"/>
      <w:bookmarkEnd w:id="63"/>
    </w:p>
    <w:p w14:paraId="1291977A" w14:textId="77777777" w:rsidR="00DD0061" w:rsidRPr="00DD1EBE" w:rsidRDefault="00DD0061" w:rsidP="00761709"/>
    <w:p w14:paraId="766CCC3A" w14:textId="77777777" w:rsidR="00DD0061" w:rsidRPr="00DD1EBE" w:rsidRDefault="00DD0061" w:rsidP="00761709">
      <w:r w:rsidRPr="00DD1EBE">
        <w:t xml:space="preserve">Der </w:t>
      </w:r>
      <w:proofErr w:type="spellStart"/>
      <w:r w:rsidRPr="00DD1EBE">
        <w:t>Endpoint</w:t>
      </w:r>
      <w:proofErr w:type="spellEnd"/>
      <w:r w:rsidRPr="00DD1EBE">
        <w:t xml:space="preserve"> vom BOS-EAI muss in der </w:t>
      </w:r>
      <w:proofErr w:type="spellStart"/>
      <w:r w:rsidRPr="00DD1EBE">
        <w:t>Adminbox</w:t>
      </w:r>
      <w:proofErr w:type="spellEnd"/>
      <w:r w:rsidRPr="00DD1EBE">
        <w:t xml:space="preserve"> konfiguriert werden. Mit dieser Einstellung wird die Verbindung vom Mitarbeiter-Client zu den </w:t>
      </w:r>
      <w:proofErr w:type="spellStart"/>
      <w:r w:rsidRPr="00DD1EBE">
        <w:t>WebServices</w:t>
      </w:r>
      <w:proofErr w:type="spellEnd"/>
      <w:r w:rsidRPr="00DD1EBE">
        <w:t xml:space="preserve"> hergestellt.</w:t>
      </w:r>
    </w:p>
    <w:p w14:paraId="46E3D404" w14:textId="77777777" w:rsidR="00DD0061" w:rsidRPr="00DD1EBE" w:rsidRDefault="00DD0061" w:rsidP="00761709"/>
    <w:p w14:paraId="2D497C8A" w14:textId="6DD83154" w:rsidR="00DD0061" w:rsidRPr="00DD1EBE" w:rsidRDefault="00DD0061" w:rsidP="00761709">
      <w:r w:rsidRPr="00DD1EBE">
        <w:t xml:space="preserve">Hierzu geht man im </w:t>
      </w:r>
      <w:proofErr w:type="spellStart"/>
      <w:r w:rsidRPr="00DD1EBE">
        <w:t>OpenLease</w:t>
      </w:r>
      <w:proofErr w:type="spellEnd"/>
      <w:r w:rsidRPr="00DD1EBE">
        <w:t xml:space="preserve"> Client </w:t>
      </w:r>
      <w:r w:rsidR="000F03D0">
        <w:t xml:space="preserve">in den </w:t>
      </w:r>
      <w:proofErr w:type="spellStart"/>
      <w:r w:rsidR="000F03D0" w:rsidRPr="00DD1EBE">
        <w:t>Configuration</w:t>
      </w:r>
      <w:proofErr w:type="spellEnd"/>
      <w:r w:rsidR="000F03D0" w:rsidRPr="00DD1EBE">
        <w:t xml:space="preserve"> Explorer</w:t>
      </w:r>
    </w:p>
    <w:p w14:paraId="773B80DD" w14:textId="77777777" w:rsidR="00DD0061" w:rsidRPr="00DD1EBE" w:rsidRDefault="00DD0061" w:rsidP="00761709"/>
    <w:p w14:paraId="65C62B58" w14:textId="77777777" w:rsidR="00DD0061" w:rsidRDefault="00DD0061" w:rsidP="00761709"/>
    <w:p w14:paraId="7E79C5E0" w14:textId="77777777" w:rsidR="00DD0061" w:rsidRDefault="00DD0061" w:rsidP="00761709"/>
    <w:p w14:paraId="15246822" w14:textId="77777777" w:rsidR="00DD0061" w:rsidRPr="00DD1EBE" w:rsidRDefault="00DD0061" w:rsidP="00761709"/>
    <w:p w14:paraId="30BB8E0F" w14:textId="77777777" w:rsidR="00DD0061" w:rsidRDefault="00DD0061" w:rsidP="00761709">
      <w:r>
        <w:rPr>
          <w:noProof/>
          <w:lang w:eastAsia="de-DE"/>
        </w:rPr>
        <w:drawing>
          <wp:inline distT="0" distB="0" distL="0" distR="0" wp14:anchorId="1E848B6D" wp14:editId="5DE59DF3">
            <wp:extent cx="5243946" cy="3080804"/>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358" cy="3083396"/>
                    </a:xfrm>
                    <a:prstGeom prst="rect">
                      <a:avLst/>
                    </a:prstGeom>
                  </pic:spPr>
                </pic:pic>
              </a:graphicData>
            </a:graphic>
          </wp:inline>
        </w:drawing>
      </w:r>
    </w:p>
    <w:p w14:paraId="2645A7A6" w14:textId="77777777" w:rsidR="00DD0061" w:rsidRDefault="00DD0061" w:rsidP="00761709"/>
    <w:p w14:paraId="593D48BF" w14:textId="77777777" w:rsidR="00DD0061" w:rsidRPr="00DD1EBE" w:rsidRDefault="00DD0061" w:rsidP="00761709">
      <w:r w:rsidRPr="00DD1EBE">
        <w:t xml:space="preserve">Unter </w:t>
      </w:r>
      <w:proofErr w:type="spellStart"/>
      <w:r w:rsidRPr="00DD1EBE">
        <w:t>Interop</w:t>
      </w:r>
      <w:proofErr w:type="spellEnd"/>
      <w:r w:rsidRPr="00DD1EBE">
        <w:t xml:space="preserve"> – CONFIGKONTEXT- ENDPOINTADDRESS wird der Pfad zu den </w:t>
      </w:r>
      <w:proofErr w:type="spellStart"/>
      <w:r w:rsidRPr="00DD1EBE">
        <w:t>WebServices</w:t>
      </w:r>
      <w:proofErr w:type="spellEnd"/>
      <w:r w:rsidRPr="00DD1EBE">
        <w:t xml:space="preserve"> ei</w:t>
      </w:r>
      <w:r w:rsidRPr="00DD1EBE">
        <w:t>n</w:t>
      </w:r>
      <w:r w:rsidRPr="00DD1EBE">
        <w:t>stellt.</w:t>
      </w:r>
    </w:p>
    <w:p w14:paraId="1F1C9F21" w14:textId="77777777" w:rsidR="00DD0061" w:rsidRPr="00DD1EBE" w:rsidRDefault="00DD0061" w:rsidP="00761709"/>
    <w:p w14:paraId="2811835D" w14:textId="77777777" w:rsidR="00DD0061" w:rsidRPr="00DD1EBE" w:rsidRDefault="00DD0061" w:rsidP="00761709"/>
    <w:p w14:paraId="42E96079" w14:textId="77777777" w:rsidR="00DD0061" w:rsidRDefault="00DD0061" w:rsidP="00761709">
      <w:pPr>
        <w:pStyle w:val="berschrift3"/>
      </w:pPr>
      <w:bookmarkStart w:id="64" w:name="_Toc305498624"/>
      <w:bookmarkStart w:id="65" w:name="_Toc361132795"/>
      <w:r>
        <w:t>Test der Verbindung</w:t>
      </w:r>
      <w:bookmarkEnd w:id="64"/>
      <w:bookmarkEnd w:id="65"/>
    </w:p>
    <w:p w14:paraId="0E26EC0F" w14:textId="77777777" w:rsidR="00DD0061" w:rsidRDefault="00DD0061" w:rsidP="00761709"/>
    <w:p w14:paraId="7D7AE295" w14:textId="4CCEFD7C" w:rsidR="00DD0061" w:rsidRDefault="00DD0061" w:rsidP="00761709">
      <w:r w:rsidRPr="00DD1EBE">
        <w:t xml:space="preserve">Anhand des </w:t>
      </w:r>
      <w:proofErr w:type="spellStart"/>
      <w:r w:rsidRPr="00DD1EBE">
        <w:t>Interop-TestClients</w:t>
      </w:r>
      <w:proofErr w:type="spellEnd"/>
      <w:r w:rsidRPr="00DD1EBE">
        <w:t xml:space="preserve"> kann schnell geprüft werden, ob die Einstellung richtig ist und der Mitarbeiter-Client die </w:t>
      </w:r>
      <w:proofErr w:type="spellStart"/>
      <w:r w:rsidRPr="00DD1EBE">
        <w:t>WebServices</w:t>
      </w:r>
      <w:proofErr w:type="spellEnd"/>
      <w:r w:rsidRPr="00DD1EBE">
        <w:t xml:space="preserve"> aufrufen kann.</w:t>
      </w:r>
      <w:r w:rsidR="00F16D7E" w:rsidRPr="00DD1EBE">
        <w:t xml:space="preserve"> </w:t>
      </w:r>
      <w:r>
        <w:t>Dies ist im Dokument „</w:t>
      </w:r>
      <w:proofErr w:type="spellStart"/>
      <w:r>
        <w:t>InteropDokumentation</w:t>
      </w:r>
      <w:proofErr w:type="spellEnd"/>
      <w:r>
        <w:t>“ beschrieben.</w:t>
      </w:r>
    </w:p>
    <w:p w14:paraId="6E536350" w14:textId="77777777" w:rsidR="00DD0061" w:rsidRDefault="00DD0061" w:rsidP="00761709"/>
    <w:p w14:paraId="1015F791" w14:textId="77777777" w:rsidR="00DD0061" w:rsidRDefault="00DD0061" w:rsidP="00761709"/>
    <w:p w14:paraId="35C720C3" w14:textId="77777777" w:rsidR="00DD0061" w:rsidRDefault="00DD0061" w:rsidP="00761709"/>
    <w:p w14:paraId="33409D53" w14:textId="77777777" w:rsidR="00DD0061" w:rsidRDefault="00DD0061" w:rsidP="00761709">
      <w:r>
        <w:br w:type="page"/>
      </w:r>
    </w:p>
    <w:p w14:paraId="50E053BD" w14:textId="77777777" w:rsidR="00DD0061" w:rsidRDefault="00DD0061" w:rsidP="00761709">
      <w:pPr>
        <w:pStyle w:val="berschrift2"/>
      </w:pPr>
      <w:bookmarkStart w:id="66" w:name="_Toc305498625"/>
      <w:bookmarkStart w:id="67" w:name="_Toc361132796"/>
      <w:r>
        <w:lastRenderedPageBreak/>
        <w:t>Auskunftstypen</w:t>
      </w:r>
      <w:bookmarkEnd w:id="66"/>
      <w:bookmarkEnd w:id="67"/>
    </w:p>
    <w:p w14:paraId="48F96AA7" w14:textId="77777777" w:rsidR="00DD0061" w:rsidRDefault="00DD0061" w:rsidP="00761709">
      <w:r w:rsidRPr="00DD1EBE">
        <w:t xml:space="preserve">In der Datenbank muss sowohl die Tabelle </w:t>
      </w:r>
      <w:proofErr w:type="spellStart"/>
      <w:r w:rsidRPr="00DD1EBE">
        <w:t>Auskunftcfg</w:t>
      </w:r>
      <w:proofErr w:type="spellEnd"/>
      <w:r w:rsidRPr="00DD1EBE">
        <w:t xml:space="preserve"> als auch die Tabelle </w:t>
      </w:r>
      <w:proofErr w:type="spellStart"/>
      <w:r w:rsidRPr="00DD1EBE">
        <w:t>Auskunfttyp</w:t>
      </w:r>
      <w:proofErr w:type="spellEnd"/>
      <w:r w:rsidRPr="00DD1EBE">
        <w:t xml:space="preserve"> genauso gefüllt sein. Änderungen nehmen Sie über die OL4i </w:t>
      </w:r>
      <w:proofErr w:type="spellStart"/>
      <w:r w:rsidRPr="00DD1EBE">
        <w:t>Adminbox</w:t>
      </w:r>
      <w:proofErr w:type="spellEnd"/>
      <w:r w:rsidRPr="00DD1EBE">
        <w:t xml:space="preserve"> -&gt; Menüzeile EAI -&gt; </w:t>
      </w:r>
      <w:proofErr w:type="spellStart"/>
      <w:r w:rsidRPr="00DD1EBE">
        <w:t>Auskunfttypen</w:t>
      </w:r>
      <w:proofErr w:type="spellEnd"/>
      <w:r w:rsidRPr="00DD1EBE">
        <w:t xml:space="preserve"> vor. </w:t>
      </w:r>
      <w:r>
        <w:t>Folgendes Fenster wird geöffnet:</w:t>
      </w:r>
    </w:p>
    <w:p w14:paraId="237D5F36" w14:textId="77777777" w:rsidR="00DD0061" w:rsidRDefault="00DD0061" w:rsidP="00761709"/>
    <w:p w14:paraId="1BBA6C97" w14:textId="77777777" w:rsidR="00DD0061" w:rsidRPr="00B24DA5" w:rsidRDefault="00DD0061" w:rsidP="00761709">
      <w:r>
        <w:rPr>
          <w:noProof/>
          <w:lang w:eastAsia="de-DE"/>
        </w:rPr>
        <w:drawing>
          <wp:inline distT="0" distB="0" distL="0" distR="0" wp14:anchorId="4CE96CD0" wp14:editId="320032DE">
            <wp:extent cx="5768340" cy="4953928"/>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8340" cy="4953928"/>
                    </a:xfrm>
                    <a:prstGeom prst="rect">
                      <a:avLst/>
                    </a:prstGeom>
                  </pic:spPr>
                </pic:pic>
              </a:graphicData>
            </a:graphic>
          </wp:inline>
        </w:drawing>
      </w:r>
    </w:p>
    <w:p w14:paraId="59E4ABC1" w14:textId="77777777" w:rsidR="00DD0061" w:rsidRPr="00B24DA5" w:rsidRDefault="00DD0061" w:rsidP="00761709"/>
    <w:p w14:paraId="349DEF38" w14:textId="77777777" w:rsidR="00DD0061" w:rsidRDefault="00DD0061" w:rsidP="00761709">
      <w:r w:rsidRPr="00DD1EBE">
        <w:t xml:space="preserve">Wählen Sie den zu ändernden Eintrag und klicken Sie auf Bearbeiten. </w:t>
      </w:r>
      <w:r>
        <w:t>Folgendes Fenster wird geöf</w:t>
      </w:r>
      <w:r>
        <w:t>f</w:t>
      </w:r>
      <w:r>
        <w:t>net:</w:t>
      </w:r>
    </w:p>
    <w:p w14:paraId="29EF0499" w14:textId="77777777" w:rsidR="00DD0061" w:rsidRDefault="00DD0061" w:rsidP="00761709"/>
    <w:p w14:paraId="21144026" w14:textId="27D61629" w:rsidR="00DD0061" w:rsidRDefault="00DD0061" w:rsidP="00761709">
      <w:r>
        <w:rPr>
          <w:noProof/>
          <w:lang w:eastAsia="de-DE"/>
        </w:rPr>
        <w:drawing>
          <wp:inline distT="0" distB="0" distL="0" distR="0" wp14:anchorId="4CAC372E" wp14:editId="05CDB2F6">
            <wp:extent cx="3579962" cy="1888702"/>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80222" cy="1888839"/>
                    </a:xfrm>
                    <a:prstGeom prst="rect">
                      <a:avLst/>
                    </a:prstGeom>
                    <a:noFill/>
                    <a:ln>
                      <a:noFill/>
                    </a:ln>
                  </pic:spPr>
                </pic:pic>
              </a:graphicData>
            </a:graphic>
          </wp:inline>
        </w:drawing>
      </w:r>
      <w:r>
        <w:br w:type="page"/>
      </w:r>
    </w:p>
    <w:p w14:paraId="20EDA775" w14:textId="77777777" w:rsidR="00DD0061" w:rsidRDefault="00DD0061" w:rsidP="00761709">
      <w:r w:rsidRPr="00DD1EBE">
        <w:lastRenderedPageBreak/>
        <w:t xml:space="preserve">Klicken Sie auf den Display List Button im Feld Auskunftskonfiguration. </w:t>
      </w:r>
      <w:r>
        <w:t>Folgendes Fenster wird g</w:t>
      </w:r>
      <w:r>
        <w:t>e</w:t>
      </w:r>
      <w:r>
        <w:t>öffnet:</w:t>
      </w:r>
    </w:p>
    <w:p w14:paraId="583DE914" w14:textId="77777777" w:rsidR="00DD0061" w:rsidRDefault="00DD0061" w:rsidP="00761709"/>
    <w:p w14:paraId="5A23793C" w14:textId="77777777" w:rsidR="00DD0061" w:rsidRDefault="00DD0061" w:rsidP="00761709">
      <w:r>
        <w:rPr>
          <w:noProof/>
          <w:lang w:eastAsia="de-DE"/>
        </w:rPr>
        <w:drawing>
          <wp:inline distT="0" distB="0" distL="0" distR="0" wp14:anchorId="3F573347" wp14:editId="0F56EF35">
            <wp:extent cx="4746051" cy="32607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6199" cy="3260887"/>
                    </a:xfrm>
                    <a:prstGeom prst="rect">
                      <a:avLst/>
                    </a:prstGeom>
                    <a:noFill/>
                    <a:ln>
                      <a:noFill/>
                    </a:ln>
                  </pic:spPr>
                </pic:pic>
              </a:graphicData>
            </a:graphic>
          </wp:inline>
        </w:drawing>
      </w:r>
    </w:p>
    <w:p w14:paraId="1DEECBE4" w14:textId="77777777" w:rsidR="00DD0061" w:rsidRDefault="00DD0061" w:rsidP="00761709"/>
    <w:p w14:paraId="6D109C2D" w14:textId="77777777" w:rsidR="00DD0061" w:rsidRDefault="00DD0061" w:rsidP="00761709"/>
    <w:p w14:paraId="31446CF3" w14:textId="77777777" w:rsidR="00DD0061" w:rsidRDefault="00DD0061" w:rsidP="00761709">
      <w:r w:rsidRPr="00DD1EBE">
        <w:t xml:space="preserve">Selektieren Sie den zu bearbeitenden Eintrag und klicken Sie auf den Button Bearbeiten. </w:t>
      </w:r>
      <w:r>
        <w:t>Folgendes Fenster wird geöffnet:</w:t>
      </w:r>
    </w:p>
    <w:p w14:paraId="291470D5" w14:textId="77777777" w:rsidR="00DD0061" w:rsidRDefault="00DD0061" w:rsidP="00761709">
      <w:r>
        <w:rPr>
          <w:noProof/>
          <w:lang w:eastAsia="de-DE"/>
        </w:rPr>
        <w:drawing>
          <wp:inline distT="0" distB="0" distL="0" distR="0" wp14:anchorId="15237183" wp14:editId="0BC67D58">
            <wp:extent cx="3638706" cy="2622430"/>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8808" cy="2622503"/>
                    </a:xfrm>
                    <a:prstGeom prst="rect">
                      <a:avLst/>
                    </a:prstGeom>
                    <a:noFill/>
                    <a:ln>
                      <a:noFill/>
                    </a:ln>
                  </pic:spPr>
                </pic:pic>
              </a:graphicData>
            </a:graphic>
          </wp:inline>
        </w:drawing>
      </w:r>
    </w:p>
    <w:p w14:paraId="10396AF5" w14:textId="77777777" w:rsidR="00DD0061" w:rsidRDefault="00DD0061" w:rsidP="00761709"/>
    <w:p w14:paraId="05C8E8BD" w14:textId="77777777" w:rsidR="00DD0061" w:rsidRDefault="00DD0061" w:rsidP="00761709"/>
    <w:p w14:paraId="079542D3" w14:textId="77777777" w:rsidR="00DD0061" w:rsidRPr="00DD1EBE" w:rsidRDefault="00DD0061" w:rsidP="00761709">
      <w:r w:rsidRPr="00DD1EBE">
        <w:t xml:space="preserve">Der Parameter URL ist rein informativ. Die eigentliche Pflege der </w:t>
      </w:r>
      <w:proofErr w:type="spellStart"/>
      <w:r w:rsidRPr="00DD1EBE">
        <w:t>Endpoint</w:t>
      </w:r>
      <w:proofErr w:type="spellEnd"/>
      <w:r w:rsidRPr="00DD1EBE">
        <w:t xml:space="preserve"> Adresse wird in der </w:t>
      </w:r>
      <w:proofErr w:type="spellStart"/>
      <w:r w:rsidRPr="00DD1EBE">
        <w:t>web.config</w:t>
      </w:r>
      <w:proofErr w:type="spellEnd"/>
      <w:r w:rsidRPr="00DD1EBE">
        <w:t xml:space="preserve"> vorgenommen. Dagegen müssen die Parameter </w:t>
      </w:r>
      <w:proofErr w:type="spellStart"/>
      <w:r w:rsidRPr="00DD1EBE">
        <w:t>UserName</w:t>
      </w:r>
      <w:proofErr w:type="spellEnd"/>
      <w:r w:rsidRPr="00DD1EBE">
        <w:t xml:space="preserve"> und </w:t>
      </w:r>
      <w:proofErr w:type="spellStart"/>
      <w:r w:rsidRPr="00DD1EBE">
        <w:t>KeyValue</w:t>
      </w:r>
      <w:proofErr w:type="spellEnd"/>
      <w:r w:rsidRPr="00DD1EBE">
        <w:t xml:space="preserve"> (Passwort) den Vorgaben des Service Anbieters (</w:t>
      </w:r>
      <w:proofErr w:type="spellStart"/>
      <w:r w:rsidRPr="00DD1EBE">
        <w:t>Eurotax</w:t>
      </w:r>
      <w:proofErr w:type="spellEnd"/>
      <w:r w:rsidRPr="00DD1EBE">
        <w:t>, KREMO</w:t>
      </w:r>
      <w:proofErr w:type="gramStart"/>
      <w:r w:rsidRPr="00DD1EBE">
        <w:t>,..</w:t>
      </w:r>
      <w:proofErr w:type="gramEnd"/>
      <w:r w:rsidRPr="00DD1EBE">
        <w:t>) entsprechen.</w:t>
      </w:r>
    </w:p>
    <w:p w14:paraId="043159EB" w14:textId="77777777" w:rsidR="00DD0061" w:rsidRPr="00DD1EBE" w:rsidRDefault="00DD0061" w:rsidP="00761709"/>
    <w:p w14:paraId="745347DC" w14:textId="77777777" w:rsidR="00DD0061" w:rsidRPr="00DD1EBE" w:rsidRDefault="00DD0061" w:rsidP="00761709">
      <w:r w:rsidRPr="00DD1EBE">
        <w:br w:type="page"/>
      </w:r>
    </w:p>
    <w:p w14:paraId="39F8CBAB" w14:textId="77777777" w:rsidR="00DD0061" w:rsidRDefault="00DD0061" w:rsidP="00761709">
      <w:pPr>
        <w:pStyle w:val="berschrift2"/>
      </w:pPr>
      <w:bookmarkStart w:id="68" w:name="_Toc305498626"/>
      <w:bookmarkStart w:id="69" w:name="_Toc361132797"/>
      <w:proofErr w:type="spellStart"/>
      <w:r>
        <w:lastRenderedPageBreak/>
        <w:t>Pre</w:t>
      </w:r>
      <w:proofErr w:type="spellEnd"/>
      <w:r>
        <w:t xml:space="preserve"> </w:t>
      </w:r>
      <w:proofErr w:type="spellStart"/>
      <w:r>
        <w:t>Shared</w:t>
      </w:r>
      <w:proofErr w:type="spellEnd"/>
      <w:r>
        <w:t xml:space="preserve"> Keys</w:t>
      </w:r>
      <w:bookmarkEnd w:id="68"/>
      <w:bookmarkEnd w:id="69"/>
      <w:r>
        <w:t xml:space="preserve"> </w:t>
      </w:r>
    </w:p>
    <w:p w14:paraId="18AA25A2" w14:textId="77777777" w:rsidR="00DD0061" w:rsidRPr="00DD1EBE" w:rsidRDefault="00DD0061" w:rsidP="00761709">
      <w:proofErr w:type="spellStart"/>
      <w:r w:rsidRPr="00DD1EBE">
        <w:t>Pre</w:t>
      </w:r>
      <w:proofErr w:type="spellEnd"/>
      <w:r w:rsidRPr="00DD1EBE">
        <w:t xml:space="preserve"> </w:t>
      </w:r>
      <w:proofErr w:type="spellStart"/>
      <w:r w:rsidRPr="00DD1EBE">
        <w:t>Shared</w:t>
      </w:r>
      <w:proofErr w:type="spellEnd"/>
      <w:r w:rsidRPr="00DD1EBE">
        <w:t xml:space="preserve"> Keys für die Verbindung zwischen </w:t>
      </w:r>
      <w:proofErr w:type="spellStart"/>
      <w:r w:rsidRPr="00DD1EBE">
        <w:t>WebServices</w:t>
      </w:r>
      <w:proofErr w:type="spellEnd"/>
      <w:r w:rsidRPr="00DD1EBE">
        <w:t xml:space="preserve"> Server und Ol4i Client mit </w:t>
      </w:r>
      <w:proofErr w:type="spellStart"/>
      <w:r w:rsidRPr="00DD1EBE">
        <w:t>Interop</w:t>
      </w:r>
      <w:proofErr w:type="spellEnd"/>
      <w:r w:rsidRPr="00DD1EBE">
        <w:t xml:space="preserve"> Ko</w:t>
      </w:r>
      <w:r w:rsidRPr="00DD1EBE">
        <w:t>m</w:t>
      </w:r>
      <w:r w:rsidRPr="00DD1EBE">
        <w:t>ponente werden in OL4i Admin Box erzeugt und verwaltet. Starten Sie das Programm durch Klick auf den Button PSK Generator in der Taskleiste. Folgendes Fenster wird geöffnet:</w:t>
      </w:r>
    </w:p>
    <w:p w14:paraId="52726868" w14:textId="77777777" w:rsidR="00DD0061" w:rsidRPr="00DD1EBE" w:rsidRDefault="00DD0061" w:rsidP="00761709"/>
    <w:p w14:paraId="0A1C2C3C" w14:textId="77777777" w:rsidR="00DD0061" w:rsidRPr="00DD1EBE" w:rsidRDefault="00DD0061" w:rsidP="00761709">
      <w:r>
        <w:rPr>
          <w:noProof/>
          <w:lang w:eastAsia="de-DE"/>
        </w:rPr>
        <w:drawing>
          <wp:inline distT="0" distB="0" distL="0" distR="0" wp14:anchorId="58C348C6" wp14:editId="56CBA96C">
            <wp:extent cx="4278702" cy="3023149"/>
            <wp:effectExtent l="0" t="0" r="762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77765" cy="3022487"/>
                    </a:xfrm>
                    <a:prstGeom prst="rect">
                      <a:avLst/>
                    </a:prstGeom>
                  </pic:spPr>
                </pic:pic>
              </a:graphicData>
            </a:graphic>
          </wp:inline>
        </w:drawing>
      </w:r>
      <w:r w:rsidRPr="00DD1EBE">
        <w:t xml:space="preserve"> </w:t>
      </w:r>
    </w:p>
    <w:p w14:paraId="75D9B417" w14:textId="77777777" w:rsidR="00DD0061" w:rsidRPr="00DD1EBE" w:rsidRDefault="00DD0061" w:rsidP="00761709"/>
    <w:p w14:paraId="3BDEBC55" w14:textId="5D97BAE4" w:rsidR="00DD0061" w:rsidRPr="00DD1EBE" w:rsidRDefault="00DD0061" w:rsidP="00761709">
      <w:r w:rsidRPr="00DD1EBE">
        <w:t xml:space="preserve">Der Button </w:t>
      </w:r>
      <w:proofErr w:type="spellStart"/>
      <w:r w:rsidRPr="00DD1EBE">
        <w:t>Generate</w:t>
      </w:r>
      <w:proofErr w:type="spellEnd"/>
      <w:r w:rsidRPr="00DD1EBE">
        <w:t xml:space="preserve"> erzeugt ein neues Schlüsselpaar. Der Button OK speichert dieses ab. Die Schlü</w:t>
      </w:r>
      <w:r w:rsidRPr="00DD1EBE">
        <w:t>s</w:t>
      </w:r>
      <w:r w:rsidRPr="00DD1EBE">
        <w:t>sel werden in der Konfiguration gespeichert:</w:t>
      </w:r>
    </w:p>
    <w:p w14:paraId="6AEBEAF5" w14:textId="77777777" w:rsidR="00DD0061" w:rsidRPr="00DD1EBE" w:rsidRDefault="00DD0061" w:rsidP="00761709"/>
    <w:p w14:paraId="77A1B049" w14:textId="77777777" w:rsidR="00DD0061" w:rsidRDefault="00DD0061" w:rsidP="00761709">
      <w:r>
        <w:rPr>
          <w:noProof/>
          <w:lang w:eastAsia="de-DE"/>
        </w:rPr>
        <w:drawing>
          <wp:inline distT="0" distB="0" distL="0" distR="0" wp14:anchorId="5E2F77BD" wp14:editId="5E116FE4">
            <wp:extent cx="5768340" cy="3312840"/>
            <wp:effectExtent l="0" t="0" r="381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68340" cy="3312840"/>
                    </a:xfrm>
                    <a:prstGeom prst="rect">
                      <a:avLst/>
                    </a:prstGeom>
                  </pic:spPr>
                </pic:pic>
              </a:graphicData>
            </a:graphic>
          </wp:inline>
        </w:drawing>
      </w:r>
    </w:p>
    <w:p w14:paraId="10F4E752" w14:textId="77777777" w:rsidR="00DD0061" w:rsidRDefault="00DD0061" w:rsidP="00761709"/>
    <w:p w14:paraId="1F3FD961" w14:textId="77777777" w:rsidR="00DD0061" w:rsidRPr="00DD1EBE" w:rsidRDefault="00DD0061" w:rsidP="00761709">
      <w:r w:rsidRPr="00DD1EBE">
        <w:br w:type="page"/>
      </w:r>
    </w:p>
    <w:p w14:paraId="6F8322F2" w14:textId="77777777" w:rsidR="00DD0061" w:rsidRDefault="00DD0061" w:rsidP="00761709">
      <w:pPr>
        <w:pStyle w:val="berschrift2"/>
      </w:pPr>
      <w:bookmarkStart w:id="70" w:name="_Toc305498627"/>
      <w:bookmarkStart w:id="71" w:name="_Toc361132798"/>
      <w:r>
        <w:lastRenderedPageBreak/>
        <w:t xml:space="preserve">Tabelle </w:t>
      </w:r>
      <w:proofErr w:type="spellStart"/>
      <w:r>
        <w:t>Auskunftcfg</w:t>
      </w:r>
      <w:bookmarkEnd w:id="70"/>
      <w:bookmarkEnd w:id="71"/>
      <w:proofErr w:type="spellEnd"/>
    </w:p>
    <w:p w14:paraId="14E08D69" w14:textId="77777777" w:rsidR="00DD0061" w:rsidRDefault="00DD0061" w:rsidP="00761709"/>
    <w:p w14:paraId="059DB36A" w14:textId="77777777" w:rsidR="00DD0061" w:rsidRPr="00DD1EBE" w:rsidRDefault="00DD0061" w:rsidP="00761709">
      <w:r w:rsidRPr="00DD1EBE">
        <w:t xml:space="preserve">In der Tabelle </w:t>
      </w:r>
      <w:proofErr w:type="spellStart"/>
      <w:r w:rsidRPr="00DD1EBE">
        <w:t>Auskunftcfg</w:t>
      </w:r>
      <w:proofErr w:type="spellEnd"/>
      <w:r w:rsidRPr="00DD1EBE">
        <w:t xml:space="preserve"> wird unter anderem die URL des Webdienstes, die Bezeichnung der Web</w:t>
      </w:r>
      <w:r w:rsidRPr="00DD1EBE">
        <w:t>s</w:t>
      </w:r>
      <w:r w:rsidRPr="00DD1EBE">
        <w:t xml:space="preserve">ervicemethode sowie ein Username und ein Passwort für den Zugang zum Webdienst gespeichert. Die Bezeichnung darf nicht geändert werden, da sonst Username und Passwort nicht mehr geladen werden können. Anbei eine kleine Übersicht über die Felder der Tabelle </w:t>
      </w:r>
      <w:proofErr w:type="spellStart"/>
      <w:r w:rsidRPr="00DD1EBE">
        <w:t>Auskunftcfg</w:t>
      </w:r>
      <w:proofErr w:type="spellEnd"/>
      <w:r w:rsidRPr="00DD1EBE">
        <w:t xml:space="preserve">: </w:t>
      </w:r>
    </w:p>
    <w:p w14:paraId="0DF89AD0" w14:textId="77777777" w:rsidR="00DD0061" w:rsidRPr="00DD1EBE" w:rsidRDefault="00DD0061" w:rsidP="00761709"/>
    <w:tbl>
      <w:tblPr>
        <w:tblStyle w:val="MittlereSchattierung1-Akzent11"/>
        <w:tblW w:w="0" w:type="auto"/>
        <w:tblLook w:val="04A0" w:firstRow="1" w:lastRow="0" w:firstColumn="1" w:lastColumn="0" w:noHBand="0" w:noVBand="1"/>
      </w:tblPr>
      <w:tblGrid>
        <w:gridCol w:w="3369"/>
        <w:gridCol w:w="5843"/>
      </w:tblGrid>
      <w:tr w:rsidR="00DD0061" w:rsidRPr="00EE38FA" w14:paraId="2ABC16A5" w14:textId="77777777" w:rsidTr="008A6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557E4F9" w14:textId="77777777" w:rsidR="00DD0061" w:rsidRPr="00EE38FA" w:rsidRDefault="00DD0061" w:rsidP="00761709">
            <w:r w:rsidRPr="00EE38FA">
              <w:t>Feld</w:t>
            </w:r>
          </w:p>
        </w:tc>
        <w:tc>
          <w:tcPr>
            <w:tcW w:w="5843" w:type="dxa"/>
          </w:tcPr>
          <w:p w14:paraId="67F7DBE7" w14:textId="77777777" w:rsidR="00DD0061" w:rsidRPr="00EE38FA" w:rsidRDefault="00DD0061" w:rsidP="00761709">
            <w:pPr>
              <w:cnfStyle w:val="100000000000" w:firstRow="1" w:lastRow="0" w:firstColumn="0" w:lastColumn="0" w:oddVBand="0" w:evenVBand="0" w:oddHBand="0" w:evenHBand="0" w:firstRowFirstColumn="0" w:firstRowLastColumn="0" w:lastRowFirstColumn="0" w:lastRowLastColumn="0"/>
            </w:pPr>
            <w:r w:rsidRPr="00EE38FA">
              <w:t>Beschreibung des Feldes</w:t>
            </w:r>
          </w:p>
        </w:tc>
      </w:tr>
      <w:tr w:rsidR="00DD0061" w:rsidRPr="00EE38FA" w14:paraId="7639585F" w14:textId="77777777" w:rsidTr="008A6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CBD76BC" w14:textId="77777777" w:rsidR="00DD0061" w:rsidRPr="00EE38FA" w:rsidRDefault="00DD0061" w:rsidP="00761709">
            <w:r w:rsidRPr="00EE38FA">
              <w:t>SYSAUSKUNFTCFG</w:t>
            </w:r>
          </w:p>
        </w:tc>
        <w:tc>
          <w:tcPr>
            <w:tcW w:w="5843" w:type="dxa"/>
          </w:tcPr>
          <w:p w14:paraId="5B80C603" w14:textId="77777777" w:rsidR="00DD0061" w:rsidRPr="00EE38FA" w:rsidRDefault="00DD0061" w:rsidP="00761709">
            <w:pPr>
              <w:cnfStyle w:val="000000100000" w:firstRow="0" w:lastRow="0" w:firstColumn="0" w:lastColumn="0" w:oddVBand="0" w:evenVBand="0" w:oddHBand="1" w:evenHBand="0" w:firstRowFirstColumn="0" w:firstRowLastColumn="0" w:lastRowFirstColumn="0" w:lastRowLastColumn="0"/>
            </w:pPr>
            <w:r w:rsidRPr="00EE38FA">
              <w:t xml:space="preserve">ID des </w:t>
            </w:r>
            <w:proofErr w:type="spellStart"/>
            <w:r w:rsidRPr="00EE38FA">
              <w:t>Auskunftcfgsatzes</w:t>
            </w:r>
            <w:proofErr w:type="spellEnd"/>
          </w:p>
        </w:tc>
      </w:tr>
      <w:tr w:rsidR="00DD0061" w:rsidRPr="00EE38FA" w14:paraId="25A951CF" w14:textId="77777777" w:rsidTr="008A6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1003B50" w14:textId="77777777" w:rsidR="00DD0061" w:rsidRPr="00EE38FA" w:rsidRDefault="00DD0061" w:rsidP="00761709">
            <w:r w:rsidRPr="00EE38FA">
              <w:t>BEZEICHNUNG</w:t>
            </w:r>
          </w:p>
        </w:tc>
        <w:tc>
          <w:tcPr>
            <w:tcW w:w="5843" w:type="dxa"/>
          </w:tcPr>
          <w:p w14:paraId="50F016D9" w14:textId="77777777" w:rsidR="00DD0061" w:rsidRPr="00EE38FA" w:rsidRDefault="00DD0061" w:rsidP="00761709">
            <w:pPr>
              <w:cnfStyle w:val="000000010000" w:firstRow="0" w:lastRow="0" w:firstColumn="0" w:lastColumn="0" w:oddVBand="0" w:evenVBand="0" w:oddHBand="0" w:evenHBand="1" w:firstRowFirstColumn="0" w:firstRowLastColumn="0" w:lastRowFirstColumn="0" w:lastRowLastColumn="0"/>
            </w:pPr>
            <w:r w:rsidRPr="00EE38FA">
              <w:t>Bezeichnung der Webservicemethode</w:t>
            </w:r>
          </w:p>
        </w:tc>
      </w:tr>
      <w:tr w:rsidR="00DD0061" w:rsidRPr="00EE38FA" w14:paraId="766CFD8E" w14:textId="77777777" w:rsidTr="008A6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BB436E8" w14:textId="77777777" w:rsidR="00DD0061" w:rsidRPr="00EE38FA" w:rsidRDefault="00DD0061" w:rsidP="00761709">
            <w:r w:rsidRPr="00EE38FA">
              <w:t>BESCHREIBUNG</w:t>
            </w:r>
          </w:p>
        </w:tc>
        <w:tc>
          <w:tcPr>
            <w:tcW w:w="5843" w:type="dxa"/>
          </w:tcPr>
          <w:p w14:paraId="7BAB51C5" w14:textId="77777777" w:rsidR="00DD0061" w:rsidRPr="00EE38FA" w:rsidRDefault="00DD0061" w:rsidP="00761709">
            <w:pPr>
              <w:cnfStyle w:val="000000100000" w:firstRow="0" w:lastRow="0" w:firstColumn="0" w:lastColumn="0" w:oddVBand="0" w:evenVBand="0" w:oddHBand="1" w:evenHBand="0" w:firstRowFirstColumn="0" w:firstRowLastColumn="0" w:lastRowFirstColumn="0" w:lastRowLastColumn="0"/>
            </w:pPr>
            <w:r w:rsidRPr="00EE38FA">
              <w:t>Beschreibung der Webservicemethode</w:t>
            </w:r>
          </w:p>
        </w:tc>
      </w:tr>
      <w:tr w:rsidR="00DD0061" w:rsidRPr="00EE38FA" w14:paraId="618D4868" w14:textId="77777777" w:rsidTr="008A6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E482EB1" w14:textId="77777777" w:rsidR="00DD0061" w:rsidRPr="00EE38FA" w:rsidRDefault="00DD0061" w:rsidP="00761709">
            <w:r w:rsidRPr="00EE38FA">
              <w:t>URL</w:t>
            </w:r>
          </w:p>
        </w:tc>
        <w:tc>
          <w:tcPr>
            <w:tcW w:w="5843" w:type="dxa"/>
          </w:tcPr>
          <w:p w14:paraId="42340AC0" w14:textId="77777777" w:rsidR="00DD0061" w:rsidRPr="00EE38FA" w:rsidRDefault="00DD0061" w:rsidP="00761709">
            <w:pPr>
              <w:cnfStyle w:val="000000010000" w:firstRow="0" w:lastRow="0" w:firstColumn="0" w:lastColumn="0" w:oddVBand="0" w:evenVBand="0" w:oddHBand="0" w:evenHBand="1" w:firstRowFirstColumn="0" w:firstRowLastColumn="0" w:lastRowFirstColumn="0" w:lastRowLastColumn="0"/>
            </w:pPr>
            <w:r w:rsidRPr="00EE38FA">
              <w:t>URL des Webservices</w:t>
            </w:r>
          </w:p>
        </w:tc>
      </w:tr>
      <w:tr w:rsidR="00DD0061" w:rsidRPr="00EE38FA" w14:paraId="68C2FE00" w14:textId="77777777" w:rsidTr="008A6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41FA3C3" w14:textId="77777777" w:rsidR="00DD0061" w:rsidRPr="00EE38FA" w:rsidRDefault="00DD0061" w:rsidP="00761709">
            <w:r w:rsidRPr="00EE38FA">
              <w:t>USERNAME</w:t>
            </w:r>
          </w:p>
        </w:tc>
        <w:tc>
          <w:tcPr>
            <w:tcW w:w="5843" w:type="dxa"/>
          </w:tcPr>
          <w:p w14:paraId="4CDA2B7B" w14:textId="77777777" w:rsidR="00DD0061" w:rsidRPr="00EE38FA" w:rsidRDefault="00DD0061" w:rsidP="00761709">
            <w:pPr>
              <w:cnfStyle w:val="000000100000" w:firstRow="0" w:lastRow="0" w:firstColumn="0" w:lastColumn="0" w:oddVBand="0" w:evenVBand="0" w:oddHBand="1" w:evenHBand="0" w:firstRowFirstColumn="0" w:firstRowLastColumn="0" w:lastRowFirstColumn="0" w:lastRowLastColumn="0"/>
            </w:pPr>
            <w:r w:rsidRPr="00EE38FA">
              <w:t>Username</w:t>
            </w:r>
          </w:p>
        </w:tc>
      </w:tr>
      <w:tr w:rsidR="00DD0061" w:rsidRPr="00EE38FA" w14:paraId="1FBC6E0D" w14:textId="77777777" w:rsidTr="008A6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972A8E" w14:textId="77777777" w:rsidR="00DD0061" w:rsidRPr="00EE38FA" w:rsidRDefault="00DD0061" w:rsidP="00761709">
            <w:r w:rsidRPr="00EE38FA">
              <w:t>KEYVALUE</w:t>
            </w:r>
          </w:p>
        </w:tc>
        <w:tc>
          <w:tcPr>
            <w:tcW w:w="5843" w:type="dxa"/>
          </w:tcPr>
          <w:p w14:paraId="11485A49" w14:textId="77777777" w:rsidR="00DD0061" w:rsidRPr="00EE38FA" w:rsidRDefault="00DD0061" w:rsidP="00761709">
            <w:pPr>
              <w:cnfStyle w:val="000000010000" w:firstRow="0" w:lastRow="0" w:firstColumn="0" w:lastColumn="0" w:oddVBand="0" w:evenVBand="0" w:oddHBand="0" w:evenHBand="1" w:firstRowFirstColumn="0" w:firstRowLastColumn="0" w:lastRowFirstColumn="0" w:lastRowLastColumn="0"/>
            </w:pPr>
            <w:r w:rsidRPr="00EE38FA">
              <w:t>Passwort</w:t>
            </w:r>
          </w:p>
        </w:tc>
      </w:tr>
      <w:tr w:rsidR="00DD0061" w:rsidRPr="00EE38FA" w14:paraId="0FE7B2AC" w14:textId="77777777" w:rsidTr="008A6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AD69FCC" w14:textId="77777777" w:rsidR="00DD0061" w:rsidRPr="00EE38FA" w:rsidRDefault="00DD0061" w:rsidP="00761709">
            <w:r w:rsidRPr="00EE38FA">
              <w:t>DATAOBJECT</w:t>
            </w:r>
          </w:p>
        </w:tc>
        <w:tc>
          <w:tcPr>
            <w:tcW w:w="5843" w:type="dxa"/>
          </w:tcPr>
          <w:p w14:paraId="36BD1BFE" w14:textId="77777777" w:rsidR="00DD0061" w:rsidRPr="00EE38FA" w:rsidRDefault="00DD0061" w:rsidP="00761709">
            <w:pPr>
              <w:cnfStyle w:val="000000100000" w:firstRow="0" w:lastRow="0" w:firstColumn="0" w:lastColumn="0" w:oddVBand="0" w:evenVBand="0" w:oddHBand="1" w:evenHBand="0" w:firstRowFirstColumn="0" w:firstRowLastColumn="0" w:lastRowFirstColumn="0" w:lastRowLastColumn="0"/>
            </w:pPr>
            <w:r w:rsidRPr="00EE38FA">
              <w:t>Datenobjekt</w:t>
            </w:r>
          </w:p>
        </w:tc>
      </w:tr>
      <w:tr w:rsidR="00DD0061" w:rsidRPr="00EE38FA" w14:paraId="01968FBC" w14:textId="77777777" w:rsidTr="008A6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BE2A54" w14:textId="77777777" w:rsidR="00DD0061" w:rsidRPr="00EE38FA" w:rsidRDefault="00DD0061" w:rsidP="00761709">
            <w:r w:rsidRPr="00EE38FA">
              <w:t>SYSEAIPAR</w:t>
            </w:r>
          </w:p>
        </w:tc>
        <w:tc>
          <w:tcPr>
            <w:tcW w:w="5843" w:type="dxa"/>
          </w:tcPr>
          <w:p w14:paraId="086ABB0D" w14:textId="77777777" w:rsidR="00DD0061" w:rsidRPr="00EE38FA" w:rsidRDefault="00DD0061" w:rsidP="00761709">
            <w:pPr>
              <w:cnfStyle w:val="000000010000" w:firstRow="0" w:lastRow="0" w:firstColumn="0" w:lastColumn="0" w:oddVBand="0" w:evenVBand="0" w:oddHBand="0" w:evenHBand="1" w:firstRowFirstColumn="0" w:firstRowLastColumn="0" w:lastRowFirstColumn="0" w:lastRowLastColumn="0"/>
            </w:pPr>
            <w:r w:rsidRPr="00EE38FA">
              <w:t>Verknüpfung zur Tabelle EAIPAR</w:t>
            </w:r>
          </w:p>
        </w:tc>
      </w:tr>
    </w:tbl>
    <w:p w14:paraId="0814C0A5" w14:textId="77777777" w:rsidR="00DD0061" w:rsidRPr="000F6D34" w:rsidRDefault="00DD0061" w:rsidP="00761709"/>
    <w:p w14:paraId="1F2F26E7" w14:textId="77777777" w:rsidR="00DD0061" w:rsidRDefault="00DD0061" w:rsidP="00761709"/>
    <w:p w14:paraId="6EF42A4B" w14:textId="77777777" w:rsidR="00DD0061" w:rsidRDefault="00DD0061" w:rsidP="00761709">
      <w:pPr>
        <w:pStyle w:val="berschrift2"/>
      </w:pPr>
      <w:bookmarkStart w:id="72" w:name="_Toc305498628"/>
      <w:bookmarkStart w:id="73" w:name="_Toc361132799"/>
      <w:r>
        <w:t xml:space="preserve">Tabelle </w:t>
      </w:r>
      <w:proofErr w:type="spellStart"/>
      <w:r>
        <w:t>Auskunfttyp</w:t>
      </w:r>
      <w:bookmarkEnd w:id="72"/>
      <w:bookmarkEnd w:id="73"/>
      <w:proofErr w:type="spellEnd"/>
    </w:p>
    <w:p w14:paraId="2807748C" w14:textId="77777777" w:rsidR="00DD0061" w:rsidRDefault="00DD0061" w:rsidP="00761709"/>
    <w:p w14:paraId="410EF34E" w14:textId="77777777" w:rsidR="00DD0061" w:rsidRPr="00DD1EBE" w:rsidRDefault="00DD0061" w:rsidP="00761709">
      <w:r w:rsidRPr="00DD1EBE">
        <w:t xml:space="preserve">Die Tabelle </w:t>
      </w:r>
      <w:proofErr w:type="spellStart"/>
      <w:r w:rsidRPr="00DD1EBE">
        <w:t>Auskunfttyp</w:t>
      </w:r>
      <w:proofErr w:type="spellEnd"/>
      <w:r w:rsidRPr="00DD1EBE">
        <w:t xml:space="preserve"> beinhaltet neben einer Bezeichnung und einer Beschreibung der Webse</w:t>
      </w:r>
      <w:r w:rsidRPr="00DD1EBE">
        <w:t>r</w:t>
      </w:r>
      <w:r w:rsidRPr="00DD1EBE">
        <w:t xml:space="preserve">vicemethode auch eine Verknüpfung zur Tabelle </w:t>
      </w:r>
      <w:proofErr w:type="spellStart"/>
      <w:r w:rsidRPr="00DD1EBE">
        <w:t>Auskunftcfg</w:t>
      </w:r>
      <w:proofErr w:type="spellEnd"/>
      <w:r w:rsidRPr="00DD1EBE">
        <w:t>:</w:t>
      </w:r>
    </w:p>
    <w:p w14:paraId="7598C602" w14:textId="77777777" w:rsidR="00DD0061" w:rsidRPr="00DD1EBE" w:rsidRDefault="00DD0061" w:rsidP="00761709"/>
    <w:tbl>
      <w:tblPr>
        <w:tblStyle w:val="MittlereSchattierung1-Akzent11"/>
        <w:tblW w:w="0" w:type="auto"/>
        <w:tblLook w:val="04A0" w:firstRow="1" w:lastRow="0" w:firstColumn="1" w:lastColumn="0" w:noHBand="0" w:noVBand="1"/>
      </w:tblPr>
      <w:tblGrid>
        <w:gridCol w:w="3369"/>
        <w:gridCol w:w="5843"/>
      </w:tblGrid>
      <w:tr w:rsidR="00DD0061" w:rsidRPr="000F6D34" w14:paraId="1E43AB24" w14:textId="77777777" w:rsidTr="008A6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0F1304B" w14:textId="77777777" w:rsidR="00DD0061" w:rsidRPr="000F6D34" w:rsidRDefault="00DD0061" w:rsidP="00761709">
            <w:r w:rsidRPr="000F6D34">
              <w:t>Feld</w:t>
            </w:r>
          </w:p>
        </w:tc>
        <w:tc>
          <w:tcPr>
            <w:tcW w:w="5843" w:type="dxa"/>
          </w:tcPr>
          <w:p w14:paraId="3FD66093" w14:textId="77777777" w:rsidR="00DD0061" w:rsidRPr="000F6D34" w:rsidRDefault="00DD0061" w:rsidP="00761709">
            <w:pPr>
              <w:cnfStyle w:val="100000000000" w:firstRow="1" w:lastRow="0" w:firstColumn="0" w:lastColumn="0" w:oddVBand="0" w:evenVBand="0" w:oddHBand="0" w:evenHBand="0" w:firstRowFirstColumn="0" w:firstRowLastColumn="0" w:lastRowFirstColumn="0" w:lastRowLastColumn="0"/>
            </w:pPr>
            <w:r w:rsidRPr="000F6D34">
              <w:t>Beschreibung des Feldes</w:t>
            </w:r>
          </w:p>
        </w:tc>
      </w:tr>
      <w:tr w:rsidR="00DD0061" w:rsidRPr="000F6D34" w14:paraId="25B74F45" w14:textId="77777777" w:rsidTr="008A6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5094AD0" w14:textId="77777777" w:rsidR="00DD0061" w:rsidRPr="000F6D34" w:rsidRDefault="00DD0061" w:rsidP="00761709">
            <w:r w:rsidRPr="000F6D34">
              <w:t>SYSAUSKUNFTTYP</w:t>
            </w:r>
          </w:p>
        </w:tc>
        <w:tc>
          <w:tcPr>
            <w:tcW w:w="5843" w:type="dxa"/>
          </w:tcPr>
          <w:p w14:paraId="7087D305" w14:textId="77777777" w:rsidR="00DD0061" w:rsidRPr="000F6D34" w:rsidRDefault="00DD0061" w:rsidP="00761709">
            <w:pPr>
              <w:cnfStyle w:val="000000100000" w:firstRow="0" w:lastRow="0" w:firstColumn="0" w:lastColumn="0" w:oddVBand="0" w:evenVBand="0" w:oddHBand="1" w:evenHBand="0" w:firstRowFirstColumn="0" w:firstRowLastColumn="0" w:lastRowFirstColumn="0" w:lastRowLastColumn="0"/>
            </w:pPr>
            <w:r w:rsidRPr="000F6D34">
              <w:t xml:space="preserve">ID des </w:t>
            </w:r>
            <w:proofErr w:type="spellStart"/>
            <w:r w:rsidRPr="000F6D34">
              <w:t>Auskunfttypsatzes</w:t>
            </w:r>
            <w:proofErr w:type="spellEnd"/>
          </w:p>
        </w:tc>
      </w:tr>
      <w:tr w:rsidR="00DD0061" w:rsidRPr="000F6D34" w14:paraId="476AAA34" w14:textId="77777777" w:rsidTr="008A6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468C5A3" w14:textId="77777777" w:rsidR="00DD0061" w:rsidRPr="000F6D34" w:rsidRDefault="00DD0061" w:rsidP="00761709">
            <w:r w:rsidRPr="000F6D34">
              <w:t>BEZEICHNUNG</w:t>
            </w:r>
          </w:p>
        </w:tc>
        <w:tc>
          <w:tcPr>
            <w:tcW w:w="5843" w:type="dxa"/>
          </w:tcPr>
          <w:p w14:paraId="4272C133" w14:textId="77777777" w:rsidR="00DD0061" w:rsidRPr="000F6D34" w:rsidRDefault="00DD0061" w:rsidP="00761709">
            <w:pPr>
              <w:cnfStyle w:val="000000010000" w:firstRow="0" w:lastRow="0" w:firstColumn="0" w:lastColumn="0" w:oddVBand="0" w:evenVBand="0" w:oddHBand="0" w:evenHBand="1" w:firstRowFirstColumn="0" w:firstRowLastColumn="0" w:lastRowFirstColumn="0" w:lastRowLastColumn="0"/>
            </w:pPr>
            <w:r w:rsidRPr="000F6D34">
              <w:t>Bezeichnung der Webservicemethode</w:t>
            </w:r>
          </w:p>
        </w:tc>
      </w:tr>
      <w:tr w:rsidR="00DD0061" w:rsidRPr="000F6D34" w14:paraId="0823BC96" w14:textId="77777777" w:rsidTr="008A6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105D36" w14:textId="77777777" w:rsidR="00DD0061" w:rsidRPr="000F6D34" w:rsidRDefault="00DD0061" w:rsidP="00761709">
            <w:r w:rsidRPr="000F6D34">
              <w:t>BESCHREIBUNG</w:t>
            </w:r>
          </w:p>
        </w:tc>
        <w:tc>
          <w:tcPr>
            <w:tcW w:w="5843" w:type="dxa"/>
          </w:tcPr>
          <w:p w14:paraId="28D4D608" w14:textId="77777777" w:rsidR="00DD0061" w:rsidRPr="000F6D34" w:rsidRDefault="00DD0061" w:rsidP="00761709">
            <w:pPr>
              <w:cnfStyle w:val="000000100000" w:firstRow="0" w:lastRow="0" w:firstColumn="0" w:lastColumn="0" w:oddVBand="0" w:evenVBand="0" w:oddHBand="1" w:evenHBand="0" w:firstRowFirstColumn="0" w:firstRowLastColumn="0" w:lastRowFirstColumn="0" w:lastRowLastColumn="0"/>
            </w:pPr>
            <w:r w:rsidRPr="000F6D34">
              <w:t>Beschreibung der Webservicemethode</w:t>
            </w:r>
          </w:p>
        </w:tc>
      </w:tr>
      <w:tr w:rsidR="00DD0061" w:rsidRPr="000F6D34" w14:paraId="155B3303" w14:textId="77777777" w:rsidTr="008A61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E068B80" w14:textId="77777777" w:rsidR="00DD0061" w:rsidRPr="000F6D34" w:rsidRDefault="00DD0061" w:rsidP="00761709">
            <w:r w:rsidRPr="000F6D34">
              <w:t>SYSAUSKUNFTCFG</w:t>
            </w:r>
          </w:p>
        </w:tc>
        <w:tc>
          <w:tcPr>
            <w:tcW w:w="5843" w:type="dxa"/>
          </w:tcPr>
          <w:p w14:paraId="3C229281" w14:textId="77777777" w:rsidR="00DD0061" w:rsidRPr="000F6D34" w:rsidRDefault="00DD0061" w:rsidP="00761709">
            <w:pPr>
              <w:cnfStyle w:val="000000010000" w:firstRow="0" w:lastRow="0" w:firstColumn="0" w:lastColumn="0" w:oddVBand="0" w:evenVBand="0" w:oddHBand="0" w:evenHBand="1" w:firstRowFirstColumn="0" w:firstRowLastColumn="0" w:lastRowFirstColumn="0" w:lastRowLastColumn="0"/>
            </w:pPr>
            <w:r w:rsidRPr="000F6D34">
              <w:t>Verknüpfung zur Tabelle AUSKUNFTCFG</w:t>
            </w:r>
          </w:p>
        </w:tc>
      </w:tr>
    </w:tbl>
    <w:p w14:paraId="66C0ACE4" w14:textId="77777777" w:rsidR="00DD0061" w:rsidRDefault="00DD0061" w:rsidP="00761709"/>
    <w:p w14:paraId="08B58684" w14:textId="77777777" w:rsidR="00DD0061" w:rsidRDefault="00DD0061" w:rsidP="00761709">
      <w:r>
        <w:br w:type="page"/>
      </w:r>
    </w:p>
    <w:p w14:paraId="36F627B5" w14:textId="77777777" w:rsidR="00DD0061" w:rsidRDefault="00DD0061" w:rsidP="00761709">
      <w:pPr>
        <w:pStyle w:val="berschrift1"/>
      </w:pPr>
      <w:bookmarkStart w:id="74" w:name="_Toc305498629"/>
      <w:bookmarkStart w:id="75" w:name="_Toc361132800"/>
      <w:proofErr w:type="spellStart"/>
      <w:r>
        <w:lastRenderedPageBreak/>
        <w:t>TestUI</w:t>
      </w:r>
      <w:bookmarkEnd w:id="74"/>
      <w:bookmarkEnd w:id="75"/>
      <w:proofErr w:type="spellEnd"/>
    </w:p>
    <w:p w14:paraId="1C5E159C" w14:textId="77777777" w:rsidR="00DD0061" w:rsidRPr="00C6709E" w:rsidRDefault="00DD0061" w:rsidP="00761709"/>
    <w:p w14:paraId="606FC6C1" w14:textId="77777777" w:rsidR="00DD0061" w:rsidRDefault="00DD0061" w:rsidP="00761709">
      <w:pPr>
        <w:pStyle w:val="berschrift2"/>
      </w:pPr>
      <w:bookmarkStart w:id="76" w:name="_Toc305498630"/>
      <w:bookmarkStart w:id="77" w:name="_Toc361132801"/>
      <w:r>
        <w:t xml:space="preserve">Aufruf der </w:t>
      </w:r>
      <w:proofErr w:type="spellStart"/>
      <w:r>
        <w:t>TestUI</w:t>
      </w:r>
      <w:bookmarkEnd w:id="76"/>
      <w:bookmarkEnd w:id="77"/>
      <w:proofErr w:type="spellEnd"/>
    </w:p>
    <w:p w14:paraId="3B28C616" w14:textId="77777777" w:rsidR="00DD0061" w:rsidRDefault="00DD0061" w:rsidP="00761709">
      <w:r w:rsidRPr="00DD1EBE">
        <w:t>In Ihrem Transferverzeichnis befindet sich im Order \BOS\</w:t>
      </w:r>
      <w:proofErr w:type="spellStart"/>
      <w:r w:rsidRPr="00DD1EBE">
        <w:t>Testui</w:t>
      </w:r>
      <w:proofErr w:type="spellEnd"/>
      <w:r w:rsidRPr="00DD1EBE">
        <w:t xml:space="preserve"> ein Testprogramm. Es prüft  beim Start die Datenbank Verbindung und die Kommunikation zu den externen Diensten wie Deltavista, </w:t>
      </w:r>
      <w:proofErr w:type="spellStart"/>
      <w:r w:rsidRPr="00DD1EBE">
        <w:t>Eurotax</w:t>
      </w:r>
      <w:proofErr w:type="spellEnd"/>
      <w:r w:rsidRPr="00DD1EBE">
        <w:t xml:space="preserve"> und anderen. Entpacken Sie die Datei TestUI.zip auf Ihren Server.  Wir nutzen z.B. das Zie</w:t>
      </w:r>
      <w:r w:rsidRPr="00DD1EBE">
        <w:t>l</w:t>
      </w:r>
      <w:r w:rsidRPr="00DD1EBE">
        <w:t>verzeichnis \</w:t>
      </w:r>
      <w:proofErr w:type="spellStart"/>
      <w:r w:rsidRPr="00DD1EBE">
        <w:t>programme</w:t>
      </w:r>
      <w:proofErr w:type="spellEnd"/>
      <w:r w:rsidRPr="00DD1EBE">
        <w:t>\</w:t>
      </w:r>
      <w:proofErr w:type="spellStart"/>
      <w:r w:rsidRPr="00DD1EBE">
        <w:t>cic</w:t>
      </w:r>
      <w:proofErr w:type="spellEnd"/>
      <w:r w:rsidRPr="00DD1EBE">
        <w:t>\</w:t>
      </w:r>
      <w:proofErr w:type="spellStart"/>
      <w:r w:rsidRPr="00DD1EBE">
        <w:t>testui</w:t>
      </w:r>
      <w:proofErr w:type="spellEnd"/>
      <w:r w:rsidRPr="00DD1EBE">
        <w:t xml:space="preserve">. Starten Sie Cic.OpenOne.GateBANKNOW.TestUI.exe und wählen Sie einen Dienst (z.B. Deltavista). </w:t>
      </w:r>
      <w:r>
        <w:t>Folgendes Fenster wird geöffnet:</w:t>
      </w:r>
    </w:p>
    <w:p w14:paraId="26440A04" w14:textId="77777777" w:rsidR="00DD0061" w:rsidRDefault="00DD0061" w:rsidP="00761709">
      <w:r>
        <w:rPr>
          <w:noProof/>
          <w:lang w:eastAsia="de-DE"/>
        </w:rPr>
        <w:drawing>
          <wp:inline distT="0" distB="0" distL="0" distR="0" wp14:anchorId="5DFE5CB0" wp14:editId="0236A422">
            <wp:extent cx="5753100" cy="363855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1B4114FF" w14:textId="77777777" w:rsidR="00DD0061" w:rsidRDefault="00DD0061" w:rsidP="00761709"/>
    <w:p w14:paraId="2ACF3070" w14:textId="77777777" w:rsidR="00DD0061" w:rsidRPr="00DD1EBE" w:rsidRDefault="00DD0061" w:rsidP="00761709">
      <w:r w:rsidRPr="00DD1EBE">
        <w:t>Klicken Sie auf den rot markierten Button Deltavista.</w:t>
      </w:r>
    </w:p>
    <w:p w14:paraId="6981FC32" w14:textId="77777777" w:rsidR="00DD0061" w:rsidRPr="00DD1EBE" w:rsidRDefault="00DD0061" w:rsidP="00761709">
      <w:r w:rsidRPr="00DD1EBE">
        <w:br w:type="page"/>
      </w:r>
    </w:p>
    <w:p w14:paraId="3AB4FD41" w14:textId="77777777" w:rsidR="00DD0061" w:rsidRDefault="00DD0061" w:rsidP="00761709">
      <w:pPr>
        <w:pStyle w:val="berschrift2"/>
      </w:pPr>
      <w:bookmarkStart w:id="78" w:name="_Toc305498631"/>
      <w:bookmarkStart w:id="79" w:name="_Toc361132802"/>
      <w:r>
        <w:lastRenderedPageBreak/>
        <w:t>Test-UI Zertifikate</w:t>
      </w:r>
      <w:bookmarkEnd w:id="78"/>
      <w:bookmarkEnd w:id="79"/>
    </w:p>
    <w:p w14:paraId="4C648074" w14:textId="77777777" w:rsidR="00DD0061" w:rsidRDefault="00DD0061" w:rsidP="00761709"/>
    <w:p w14:paraId="46A0B3D0" w14:textId="77777777" w:rsidR="00DD0061" w:rsidRPr="00DD1EBE" w:rsidRDefault="00DD0061" w:rsidP="00761709">
      <w:r w:rsidRPr="00DD1EBE">
        <w:t>Viele Dienste sind nur über eine https Verbindung die mit Zertifikaten gesichert ist erreichbar. Sehen Sie hierzu das mit Ihnen Architekturschaubild, bzw. den Bebauungsplan. Bei fehlenden oder abgela</w:t>
      </w:r>
      <w:r w:rsidRPr="00DD1EBE">
        <w:t>u</w:t>
      </w:r>
      <w:r w:rsidRPr="00DD1EBE">
        <w:t xml:space="preserve">fenen Zertifikaten wird die https Verbindung nicht aufgebaut und der Fehler in einer </w:t>
      </w:r>
      <w:proofErr w:type="spellStart"/>
      <w:r w:rsidRPr="00DD1EBE">
        <w:t>MessageBox</w:t>
      </w:r>
      <w:proofErr w:type="spellEnd"/>
      <w:r w:rsidRPr="00DD1EBE">
        <w:t xml:space="preserve"> angezeigt. Im Gegensatz zu selbst erstellten Zertifikaten sind diese in der Regel durch ein Passwort gesichert, welches beim Import angegeben werden muss. </w:t>
      </w:r>
    </w:p>
    <w:p w14:paraId="1E1F0BF4" w14:textId="77777777" w:rsidR="00DD0061" w:rsidRPr="00DD1EBE" w:rsidRDefault="00DD0061" w:rsidP="00761709"/>
    <w:p w14:paraId="281A5DDE" w14:textId="77777777" w:rsidR="00DD0061" w:rsidRPr="00DD1EBE" w:rsidRDefault="00DD0061" w:rsidP="00761709">
      <w:r w:rsidRPr="00DD1EBE">
        <w:t>Gehen Sie dazu wie folgt vor:</w:t>
      </w:r>
    </w:p>
    <w:p w14:paraId="168FD967" w14:textId="77777777" w:rsidR="00DD0061" w:rsidRPr="00DD1EBE" w:rsidRDefault="00DD0061" w:rsidP="00761709"/>
    <w:p w14:paraId="27941066" w14:textId="77777777" w:rsidR="00DD0061" w:rsidRPr="00DD1EBE" w:rsidRDefault="00DD0061" w:rsidP="00761709">
      <w:r w:rsidRPr="00DD1EBE">
        <w:t xml:space="preserve">Klicken Sie mit der rechten Maustaste auf das Zertifikat. Wählen Sie im Optionsmenü </w:t>
      </w:r>
      <w:proofErr w:type="spellStart"/>
      <w:r w:rsidRPr="00DD1EBE">
        <w:t>Install</w:t>
      </w:r>
      <w:proofErr w:type="spellEnd"/>
      <w:r w:rsidRPr="00DD1EBE">
        <w:t xml:space="preserve">  und folgen Sie den Dialogen des Import </w:t>
      </w:r>
      <w:proofErr w:type="spellStart"/>
      <w:r w:rsidRPr="00DD1EBE">
        <w:t>Wizards</w:t>
      </w:r>
      <w:proofErr w:type="spellEnd"/>
      <w:r w:rsidRPr="00DD1EBE">
        <w:t>:</w:t>
      </w:r>
    </w:p>
    <w:p w14:paraId="7645D392" w14:textId="77777777" w:rsidR="00DD0061" w:rsidRPr="00DD1EBE" w:rsidRDefault="00DD0061" w:rsidP="00761709"/>
    <w:p w14:paraId="6FD282EB" w14:textId="77777777" w:rsidR="00DD0061" w:rsidRDefault="00DD0061" w:rsidP="00761709">
      <w:r>
        <w:rPr>
          <w:noProof/>
          <w:lang w:eastAsia="de-DE"/>
        </w:rPr>
        <w:drawing>
          <wp:inline distT="0" distB="0" distL="0" distR="0" wp14:anchorId="054357D0" wp14:editId="038C8788">
            <wp:extent cx="3259439" cy="4495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63715" cy="4501698"/>
                    </a:xfrm>
                    <a:prstGeom prst="rect">
                      <a:avLst/>
                    </a:prstGeom>
                    <a:noFill/>
                    <a:ln>
                      <a:noFill/>
                    </a:ln>
                  </pic:spPr>
                </pic:pic>
              </a:graphicData>
            </a:graphic>
          </wp:inline>
        </w:drawing>
      </w:r>
    </w:p>
    <w:p w14:paraId="79F56D60" w14:textId="77777777" w:rsidR="00DD0061" w:rsidRPr="0084428E" w:rsidRDefault="00DD0061" w:rsidP="00761709"/>
    <w:p w14:paraId="5771ED64" w14:textId="77777777" w:rsidR="00DD0061" w:rsidRPr="00DD1EBE" w:rsidRDefault="00DD0061" w:rsidP="00761709">
      <w:r w:rsidRPr="00DD1EBE">
        <w:t>Prüfen Sie die Verfügbarkeit des externen Dienstes (z.B. Deltavista) nach erfolgreicher Datenbank Konfiguration und dem Zertifikatsimport erneut um den Kommunikationsweg (Proxy, Adressen) zu testen.</w:t>
      </w:r>
    </w:p>
    <w:p w14:paraId="55D74624" w14:textId="09B1BB59" w:rsidR="00C42FF6" w:rsidRPr="00DD1EBE" w:rsidRDefault="00C42FF6" w:rsidP="00761709">
      <w:r w:rsidRPr="00DD1EBE">
        <w:br w:type="page"/>
      </w:r>
    </w:p>
    <w:p w14:paraId="026D0D44" w14:textId="49F21A6D" w:rsidR="00C6709E" w:rsidRDefault="00C42FF6" w:rsidP="00761709">
      <w:pPr>
        <w:pStyle w:val="berschrift1"/>
      </w:pPr>
      <w:bookmarkStart w:id="80" w:name="_Toc361132803"/>
      <w:proofErr w:type="spellStart"/>
      <w:r>
        <w:lastRenderedPageBreak/>
        <w:t>Logging</w:t>
      </w:r>
      <w:proofErr w:type="spellEnd"/>
      <w:r w:rsidR="008D2CEA">
        <w:t>- Log4Net</w:t>
      </w:r>
      <w:bookmarkEnd w:id="80"/>
    </w:p>
    <w:p w14:paraId="318822EE" w14:textId="77777777" w:rsidR="008D2CEA" w:rsidRDefault="008D2CEA" w:rsidP="00761709"/>
    <w:p w14:paraId="5751FAEE" w14:textId="77777777" w:rsidR="00C42FF6" w:rsidRDefault="00C42FF6" w:rsidP="00761709"/>
    <w:p w14:paraId="497382D4" w14:textId="4220331B" w:rsidR="00C42FF6" w:rsidRDefault="00C42FF6" w:rsidP="00761709">
      <w:r>
        <w:t xml:space="preserve">Die </w:t>
      </w:r>
      <w:proofErr w:type="spellStart"/>
      <w:r>
        <w:t>WebServices</w:t>
      </w:r>
      <w:proofErr w:type="spellEnd"/>
      <w:r>
        <w:t xml:space="preserve"> unterstützen  folge</w:t>
      </w:r>
      <w:r w:rsidR="009D3A34">
        <w:t>n</w:t>
      </w:r>
      <w:r>
        <w:t xml:space="preserve">de Log Levels: </w:t>
      </w:r>
      <w:r w:rsidRPr="00C42FF6">
        <w:t>OFF, FATAL, ERROR, WARN, DEBUG, I</w:t>
      </w:r>
      <w:r w:rsidRPr="00C42FF6">
        <w:t>N</w:t>
      </w:r>
      <w:r w:rsidRPr="00C42FF6">
        <w:t>FO, ALL</w:t>
      </w:r>
    </w:p>
    <w:p w14:paraId="1554B17B" w14:textId="7BD76002" w:rsidR="00C42FF6" w:rsidRPr="00DD1EBE" w:rsidRDefault="00C42FF6" w:rsidP="00761709">
      <w:r w:rsidRPr="00DD1EBE">
        <w:t xml:space="preserve">OFF schaltet das </w:t>
      </w:r>
      <w:proofErr w:type="spellStart"/>
      <w:r w:rsidRPr="00DD1EBE">
        <w:t>Logging</w:t>
      </w:r>
      <w:proofErr w:type="spellEnd"/>
      <w:r w:rsidRPr="00DD1EBE">
        <w:t xml:space="preserve"> ab,  ALL loggt alles. Wir schlagen für einzelne Umgebungen </w:t>
      </w:r>
      <w:proofErr w:type="gramStart"/>
      <w:r w:rsidRPr="00DD1EBE">
        <w:t>folgende</w:t>
      </w:r>
      <w:proofErr w:type="gramEnd"/>
      <w:r w:rsidRPr="00DD1EBE">
        <w:t xml:space="preserve"> Log Levels vor:</w:t>
      </w:r>
    </w:p>
    <w:p w14:paraId="5D901736" w14:textId="77777777" w:rsidR="00C42FF6" w:rsidRPr="00DD1EBE" w:rsidRDefault="00C42FF6" w:rsidP="00761709"/>
    <w:tbl>
      <w:tblPr>
        <w:tblStyle w:val="Tabellenraster"/>
        <w:tblW w:w="0" w:type="auto"/>
        <w:tblInd w:w="1384" w:type="dxa"/>
        <w:tblLook w:val="04A0" w:firstRow="1" w:lastRow="0" w:firstColumn="1" w:lastColumn="0" w:noHBand="0" w:noVBand="1"/>
      </w:tblPr>
      <w:tblGrid>
        <w:gridCol w:w="3228"/>
        <w:gridCol w:w="2867"/>
      </w:tblGrid>
      <w:tr w:rsidR="00C42FF6" w14:paraId="32F3CB31" w14:textId="77777777" w:rsidTr="00C42FF6">
        <w:tc>
          <w:tcPr>
            <w:tcW w:w="3228" w:type="dxa"/>
          </w:tcPr>
          <w:p w14:paraId="4046BC55" w14:textId="60DFA1F4" w:rsidR="00C42FF6" w:rsidRDefault="00C42FF6" w:rsidP="00761709">
            <w:r>
              <w:t>Umgebung</w:t>
            </w:r>
          </w:p>
        </w:tc>
        <w:tc>
          <w:tcPr>
            <w:tcW w:w="2867" w:type="dxa"/>
          </w:tcPr>
          <w:p w14:paraId="74B3DB5F" w14:textId="7E5501ED" w:rsidR="00C42FF6" w:rsidRDefault="00C42FF6" w:rsidP="00761709">
            <w:r>
              <w:t>Log Level</w:t>
            </w:r>
          </w:p>
        </w:tc>
      </w:tr>
      <w:tr w:rsidR="00C42FF6" w14:paraId="30D5FCC2" w14:textId="77777777" w:rsidTr="00C42FF6">
        <w:tc>
          <w:tcPr>
            <w:tcW w:w="3228" w:type="dxa"/>
          </w:tcPr>
          <w:p w14:paraId="4DC6DE0F" w14:textId="1E37DDB5" w:rsidR="00C42FF6" w:rsidRDefault="00C42FF6" w:rsidP="00761709">
            <w:r>
              <w:t>Testsystem</w:t>
            </w:r>
          </w:p>
        </w:tc>
        <w:tc>
          <w:tcPr>
            <w:tcW w:w="2867" w:type="dxa"/>
          </w:tcPr>
          <w:p w14:paraId="6141B552" w14:textId="60411EED" w:rsidR="00C42FF6" w:rsidRDefault="00C42FF6" w:rsidP="00761709">
            <w:r>
              <w:t>INFO</w:t>
            </w:r>
          </w:p>
        </w:tc>
      </w:tr>
      <w:tr w:rsidR="00C42FF6" w14:paraId="07A85C0A" w14:textId="77777777" w:rsidTr="00C42FF6">
        <w:tc>
          <w:tcPr>
            <w:tcW w:w="3228" w:type="dxa"/>
          </w:tcPr>
          <w:p w14:paraId="1C4E5C85" w14:textId="3D4C5073" w:rsidR="00C42FF6" w:rsidRDefault="00C42FF6" w:rsidP="00761709">
            <w:r>
              <w:t>Produktivsystem</w:t>
            </w:r>
          </w:p>
        </w:tc>
        <w:tc>
          <w:tcPr>
            <w:tcW w:w="2867" w:type="dxa"/>
          </w:tcPr>
          <w:p w14:paraId="05401D15" w14:textId="03566127" w:rsidR="00C42FF6" w:rsidRDefault="00C42FF6" w:rsidP="00761709">
            <w:r>
              <w:t>WARN</w:t>
            </w:r>
          </w:p>
        </w:tc>
      </w:tr>
    </w:tbl>
    <w:p w14:paraId="298A4F5B" w14:textId="77777777" w:rsidR="00C42FF6" w:rsidRDefault="00C42FF6" w:rsidP="00761709"/>
    <w:p w14:paraId="23D9D442" w14:textId="4CAD7231" w:rsidR="00C42FF6" w:rsidRPr="00DD1EBE" w:rsidRDefault="00C42FF6" w:rsidP="00761709">
      <w:r w:rsidRPr="00DD1EBE">
        <w:t>Um ein System von einer Test- in eine Produktiv Umgebung zu überführen gehen Sie bitte wie folgt vor:</w:t>
      </w:r>
    </w:p>
    <w:p w14:paraId="18674421" w14:textId="77777777" w:rsidR="00C42FF6" w:rsidRPr="00DD1EBE" w:rsidRDefault="00C42FF6" w:rsidP="00761709"/>
    <w:p w14:paraId="5633E952" w14:textId="77777777" w:rsidR="00C42FF6" w:rsidRPr="00DD1EBE" w:rsidRDefault="00C42FF6" w:rsidP="00761709"/>
    <w:p w14:paraId="208AD6B8" w14:textId="7133D0CF" w:rsidR="00C42FF6" w:rsidRPr="002F47D8" w:rsidRDefault="002F47D8" w:rsidP="00761709">
      <w:pPr>
        <w:pStyle w:val="berschrift2"/>
      </w:pPr>
      <w:bookmarkStart w:id="81" w:name="_Toc361132804"/>
      <w:r w:rsidRPr="002F47D8">
        <w:t>Log-Level Einstellung in der Admin-Box</w:t>
      </w:r>
      <w:bookmarkEnd w:id="81"/>
    </w:p>
    <w:p w14:paraId="6937C7A9" w14:textId="77777777" w:rsidR="002B023D" w:rsidRDefault="002B023D" w:rsidP="00761709"/>
    <w:p w14:paraId="095C01DA" w14:textId="77777777" w:rsidR="00C42FF6" w:rsidRPr="00DD1EBE" w:rsidRDefault="00C42FF6" w:rsidP="00761709">
      <w:r w:rsidRPr="00DD1EBE">
        <w:t xml:space="preserve">Die Einstellung des Log Levels erfolgt in der </w:t>
      </w:r>
      <w:proofErr w:type="spellStart"/>
      <w:r w:rsidRPr="00DD1EBE">
        <w:t>AdminBox</w:t>
      </w:r>
      <w:proofErr w:type="spellEnd"/>
      <w:r w:rsidRPr="00DD1EBE">
        <w:t xml:space="preserve"> -&gt; </w:t>
      </w:r>
      <w:proofErr w:type="spellStart"/>
      <w:r w:rsidRPr="00DD1EBE">
        <w:t>Configuration</w:t>
      </w:r>
      <w:proofErr w:type="spellEnd"/>
      <w:r w:rsidRPr="00DD1EBE">
        <w:t xml:space="preserve"> Explorer -&gt; Setup.Net</w:t>
      </w:r>
    </w:p>
    <w:p w14:paraId="29BFB3BB" w14:textId="77777777" w:rsidR="00C42FF6" w:rsidRDefault="00C42FF6" w:rsidP="00761709">
      <w:r>
        <w:rPr>
          <w:noProof/>
          <w:lang w:eastAsia="de-DE"/>
        </w:rPr>
        <w:drawing>
          <wp:inline distT="0" distB="0" distL="0" distR="0" wp14:anchorId="2E7B5AF2" wp14:editId="4D5CB933">
            <wp:extent cx="5753100" cy="3381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A5ED4DE" w14:textId="77777777" w:rsidR="00C42FF6" w:rsidRDefault="00C42FF6" w:rsidP="00761709"/>
    <w:p w14:paraId="7E0EE1A6" w14:textId="77777777" w:rsidR="00B97D9B" w:rsidRDefault="00B97D9B" w:rsidP="00761709">
      <w:pPr>
        <w:rPr>
          <w:rFonts w:cs="Arial"/>
          <w:color w:val="595959"/>
          <w:sz w:val="24"/>
          <w:szCs w:val="28"/>
        </w:rPr>
      </w:pPr>
      <w:r>
        <w:br w:type="page"/>
      </w:r>
    </w:p>
    <w:p w14:paraId="4276424F" w14:textId="77777777" w:rsidR="002F47D8" w:rsidRDefault="002F47D8" w:rsidP="00761709"/>
    <w:p w14:paraId="12E47E41" w14:textId="7028593F" w:rsidR="00A86BA0" w:rsidRDefault="00A86BA0" w:rsidP="00761709">
      <w:pPr>
        <w:pStyle w:val="berschrift3"/>
      </w:pPr>
      <w:bookmarkStart w:id="82" w:name="_Toc361132805"/>
      <w:r>
        <w:t>Konfi</w:t>
      </w:r>
      <w:r w:rsidR="009704A8">
        <w:t>g</w:t>
      </w:r>
      <w:r>
        <w:t xml:space="preserve">uration Log-File – </w:t>
      </w:r>
      <w:proofErr w:type="spellStart"/>
      <w:r>
        <w:t>Appender</w:t>
      </w:r>
      <w:proofErr w:type="spellEnd"/>
      <w:r>
        <w:t xml:space="preserve"> Tag</w:t>
      </w:r>
      <w:bookmarkEnd w:id="82"/>
    </w:p>
    <w:p w14:paraId="74060380" w14:textId="77777777" w:rsidR="009704A8" w:rsidRDefault="009704A8" w:rsidP="009704A8">
      <w:r>
        <w:t xml:space="preserve">Im </w:t>
      </w:r>
      <w:proofErr w:type="spellStart"/>
      <w:r>
        <w:t>Appender</w:t>
      </w:r>
      <w:proofErr w:type="spellEnd"/>
      <w:r>
        <w:t xml:space="preserve"> Tag kann das Log-File an sich definiert werden.</w:t>
      </w:r>
    </w:p>
    <w:p w14:paraId="25C12C01" w14:textId="77777777" w:rsidR="009704A8" w:rsidRDefault="009704A8" w:rsidP="009704A8"/>
    <w:tbl>
      <w:tblPr>
        <w:tblStyle w:val="MittlereSchattierung1-Akzent11"/>
        <w:tblW w:w="0" w:type="auto"/>
        <w:tblLook w:val="04A0" w:firstRow="1" w:lastRow="0" w:firstColumn="1" w:lastColumn="0" w:noHBand="0" w:noVBand="1"/>
      </w:tblPr>
      <w:tblGrid>
        <w:gridCol w:w="4219"/>
        <w:gridCol w:w="5005"/>
      </w:tblGrid>
      <w:tr w:rsidR="009704A8" w14:paraId="0984C2B8" w14:textId="77777777" w:rsidTr="000C5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7EC1E86B" w14:textId="77777777" w:rsidR="009704A8" w:rsidRDefault="009704A8" w:rsidP="000C55F4">
            <w:pPr>
              <w:rPr>
                <w:lang w:val="de-DE"/>
              </w:rPr>
            </w:pPr>
            <w:r>
              <w:rPr>
                <w:lang w:val="de-DE"/>
              </w:rPr>
              <w:t>Log4-Config</w:t>
            </w:r>
          </w:p>
        </w:tc>
        <w:tc>
          <w:tcPr>
            <w:tcW w:w="5005" w:type="dxa"/>
          </w:tcPr>
          <w:p w14:paraId="6FFE4AB4" w14:textId="77777777" w:rsidR="009704A8" w:rsidRDefault="009704A8" w:rsidP="000C55F4">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9704A8" w:rsidRPr="0004096E" w14:paraId="16EAAC25" w14:textId="77777777" w:rsidTr="000C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452ED2E7" w14:textId="5BC18048" w:rsidR="009704A8" w:rsidRPr="0004096E" w:rsidRDefault="009704A8" w:rsidP="009704A8">
            <w:pPr>
              <w:rPr>
                <w:lang w:val="en-US"/>
              </w:rPr>
            </w:pPr>
            <w:r w:rsidRPr="0004096E">
              <w:rPr>
                <w:lang w:val="en-US"/>
              </w:rPr>
              <w:t>&lt;file type="log4net.Util.PatternString" va</w:t>
            </w:r>
            <w:r w:rsidRPr="0004096E">
              <w:rPr>
                <w:lang w:val="en-US"/>
              </w:rPr>
              <w:t>l</w:t>
            </w:r>
            <w:r w:rsidRPr="0004096E">
              <w:rPr>
                <w:lang w:val="en-US"/>
              </w:rPr>
              <w:t>ue="d:\logs\</w:t>
            </w:r>
            <w:proofErr w:type="spellStart"/>
            <w:r w:rsidRPr="0004096E">
              <w:rPr>
                <w:lang w:val="en-US"/>
              </w:rPr>
              <w:t>BOSextern</w:t>
            </w:r>
            <w:proofErr w:type="spellEnd"/>
            <w:r w:rsidRPr="0004096E">
              <w:rPr>
                <w:lang w:val="en-US"/>
              </w:rPr>
              <w:t>\</w:t>
            </w:r>
            <w:r w:rsidR="002444D2" w:rsidRPr="002444D2">
              <w:rPr>
                <w:lang w:val="en-US"/>
              </w:rPr>
              <w:t>OFiSWeb-R6-[%</w:t>
            </w:r>
            <w:proofErr w:type="spellStart"/>
            <w:r w:rsidR="002444D2" w:rsidRPr="002444D2">
              <w:rPr>
                <w:lang w:val="en-US"/>
              </w:rPr>
              <w:t>processid</w:t>
            </w:r>
            <w:proofErr w:type="spellEnd"/>
            <w:r w:rsidR="002444D2" w:rsidRPr="002444D2">
              <w:rPr>
                <w:lang w:val="en-US"/>
              </w:rPr>
              <w:t>]</w:t>
            </w:r>
            <w:r w:rsidRPr="0004096E">
              <w:rPr>
                <w:lang w:val="en-US"/>
              </w:rPr>
              <w:t>.log" /&gt;</w:t>
            </w:r>
          </w:p>
        </w:tc>
        <w:tc>
          <w:tcPr>
            <w:tcW w:w="5005" w:type="dxa"/>
          </w:tcPr>
          <w:p w14:paraId="305DBB64" w14:textId="77777777" w:rsidR="009704A8" w:rsidRPr="0004096E" w:rsidRDefault="009704A8" w:rsidP="000C55F4">
            <w:pPr>
              <w:cnfStyle w:val="000000100000" w:firstRow="0" w:lastRow="0" w:firstColumn="0" w:lastColumn="0" w:oddVBand="0" w:evenVBand="0" w:oddHBand="1" w:evenHBand="0" w:firstRowFirstColumn="0" w:firstRowLastColumn="0" w:lastRowFirstColumn="0" w:lastRowLastColumn="0"/>
              <w:rPr>
                <w:lang w:val="de-DE"/>
              </w:rPr>
            </w:pPr>
            <w:r>
              <w:rPr>
                <w:lang w:val="de-DE"/>
              </w:rPr>
              <w:t>Das Attribut „</w:t>
            </w:r>
            <w:proofErr w:type="spellStart"/>
            <w:r>
              <w:rPr>
                <w:lang w:val="de-DE"/>
              </w:rPr>
              <w:t>value</w:t>
            </w:r>
            <w:proofErr w:type="spellEnd"/>
            <w:r>
              <w:rPr>
                <w:lang w:val="de-DE"/>
              </w:rPr>
              <w:t>“ d</w:t>
            </w:r>
            <w:r w:rsidRPr="0004096E">
              <w:rPr>
                <w:lang w:val="de-DE"/>
              </w:rPr>
              <w:t xml:space="preserve">efiniert den Speicherort des Log-Files; Zusätzlich wird </w:t>
            </w:r>
            <w:r>
              <w:rPr>
                <w:lang w:val="de-DE"/>
              </w:rPr>
              <w:t>pro Prozess ein Log-File weggeschrieben. W</w:t>
            </w:r>
            <w:r w:rsidRPr="00142A8E">
              <w:rPr>
                <w:lang w:val="de-DE"/>
              </w:rPr>
              <w:t>enn mehrere Webservices in einen Ordner die Logdateien ablegen, sind damit die Dateinamen pro Webservice eindeutig.</w:t>
            </w:r>
          </w:p>
        </w:tc>
      </w:tr>
      <w:tr w:rsidR="009704A8" w:rsidRPr="0004096E" w14:paraId="6BAD09B7" w14:textId="77777777" w:rsidTr="000C55F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43DABF7D" w14:textId="555B7606" w:rsidR="009704A8" w:rsidRPr="0004096E" w:rsidRDefault="009704A8" w:rsidP="000C55F4">
            <w:pPr>
              <w:rPr>
                <w:lang w:val="en-US"/>
              </w:rPr>
            </w:pPr>
            <w:r w:rsidRPr="0004096E">
              <w:rPr>
                <w:lang w:val="en-US"/>
              </w:rPr>
              <w:t>&lt;</w:t>
            </w:r>
            <w:proofErr w:type="spellStart"/>
            <w:r w:rsidRPr="0004096E">
              <w:rPr>
                <w:lang w:val="en-US"/>
              </w:rPr>
              <w:t>param</w:t>
            </w:r>
            <w:proofErr w:type="spellEnd"/>
            <w:r w:rsidRPr="0004096E">
              <w:rPr>
                <w:lang w:val="en-US"/>
              </w:rPr>
              <w:t xml:space="preserve"> name="</w:t>
            </w:r>
            <w:proofErr w:type="spellStart"/>
            <w:r w:rsidRPr="0004096E">
              <w:rPr>
                <w:lang w:val="en-US"/>
              </w:rPr>
              <w:t>MaximumFileSize</w:t>
            </w:r>
            <w:proofErr w:type="spellEnd"/>
            <w:r w:rsidRPr="0004096E">
              <w:rPr>
                <w:lang w:val="en-US"/>
              </w:rPr>
              <w:t>" va</w:t>
            </w:r>
            <w:r w:rsidRPr="0004096E">
              <w:rPr>
                <w:lang w:val="en-US"/>
              </w:rPr>
              <w:t>l</w:t>
            </w:r>
            <w:r w:rsidR="002444D2">
              <w:rPr>
                <w:lang w:val="en-US"/>
              </w:rPr>
              <w:t>ue="300</w:t>
            </w:r>
            <w:r w:rsidRPr="0004096E">
              <w:rPr>
                <w:lang w:val="en-US"/>
              </w:rPr>
              <w:t>0KB" /&gt;</w:t>
            </w:r>
          </w:p>
        </w:tc>
        <w:tc>
          <w:tcPr>
            <w:tcW w:w="5005" w:type="dxa"/>
          </w:tcPr>
          <w:p w14:paraId="39F0F328" w14:textId="376CEFC9" w:rsidR="009704A8" w:rsidRPr="0004096E" w:rsidRDefault="009704A8" w:rsidP="002B023D">
            <w:pPr>
              <w:cnfStyle w:val="000000010000" w:firstRow="0" w:lastRow="0" w:firstColumn="0" w:lastColumn="0" w:oddVBand="0" w:evenVBand="0" w:oddHBand="0" w:evenHBand="1" w:firstRowFirstColumn="0" w:firstRowLastColumn="0" w:lastRowFirstColumn="0" w:lastRowLastColumn="0"/>
              <w:rPr>
                <w:lang w:val="de-DE"/>
              </w:rPr>
            </w:pPr>
            <w:r w:rsidRPr="0004096E">
              <w:rPr>
                <w:lang w:val="de-DE"/>
              </w:rPr>
              <w:t xml:space="preserve">Definiert die </w:t>
            </w:r>
            <w:r w:rsidR="002B023D">
              <w:rPr>
                <w:lang w:val="de-DE"/>
              </w:rPr>
              <w:t>G</w:t>
            </w:r>
            <w:r w:rsidRPr="0004096E">
              <w:rPr>
                <w:lang w:val="de-DE"/>
              </w:rPr>
              <w:t>röße des Log-Files</w:t>
            </w:r>
            <w:r>
              <w:rPr>
                <w:lang w:val="de-DE"/>
              </w:rPr>
              <w:t>.</w:t>
            </w:r>
            <w:r w:rsidR="002B023D">
              <w:rPr>
                <w:lang w:val="de-DE"/>
              </w:rPr>
              <w:t xml:space="preserve"> </w:t>
            </w:r>
          </w:p>
        </w:tc>
      </w:tr>
    </w:tbl>
    <w:p w14:paraId="685A968E" w14:textId="77777777" w:rsidR="009704A8" w:rsidRPr="0004096E" w:rsidRDefault="009704A8" w:rsidP="009704A8"/>
    <w:p w14:paraId="4C6F5B5C" w14:textId="596C20CE" w:rsidR="00211F48" w:rsidRPr="00431917" w:rsidRDefault="00211F48" w:rsidP="00211F4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&lt;</w:t>
      </w:r>
      <w:proofErr w:type="gramStart"/>
      <w:r w:rsidRPr="00431917">
        <w:rPr>
          <w:rFonts w:ascii="Consolas" w:hAnsi="Consolas" w:cs="Consolas"/>
          <w:bCs w:val="0"/>
          <w:iCs w:val="0"/>
          <w:color w:val="A31515"/>
          <w:sz w:val="18"/>
          <w:szCs w:val="18"/>
          <w:lang w:val="en-US" w:eastAsia="de-DE"/>
        </w:rPr>
        <w:t>root</w:t>
      </w:r>
      <w:proofErr w:type="gramEnd"/>
      <w:r w:rsidRPr="00431917">
        <w:rPr>
          <w:rFonts w:ascii="Consolas" w:hAnsi="Consolas" w:cs="Consolas"/>
          <w:bCs w:val="0"/>
          <w:iCs w:val="0"/>
          <w:color w:val="0000FF"/>
          <w:sz w:val="18"/>
          <w:szCs w:val="18"/>
          <w:lang w:val="en-US" w:eastAsia="de-DE"/>
        </w:rPr>
        <w:t>&gt;</w:t>
      </w:r>
    </w:p>
    <w:p w14:paraId="1E5D41EA" w14:textId="6558A2EB" w:rsidR="00211F48" w:rsidRPr="00431917" w:rsidRDefault="00211F48" w:rsidP="00211F4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r w:rsidRPr="00431917">
        <w:rPr>
          <w:rFonts w:ascii="Consolas" w:hAnsi="Consolas" w:cs="Consolas"/>
          <w:bCs w:val="0"/>
          <w:iCs w:val="0"/>
          <w:color w:val="A31515"/>
          <w:sz w:val="18"/>
          <w:szCs w:val="18"/>
          <w:lang w:val="en-US" w:eastAsia="de-DE"/>
        </w:rPr>
        <w:t>level</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ALL</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7AB67EA1" w14:textId="7EFD1FE1" w:rsidR="00211F48" w:rsidRPr="00431917" w:rsidRDefault="00211F48" w:rsidP="00211F4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appender</w:t>
      </w:r>
      <w:proofErr w:type="spellEnd"/>
      <w:r w:rsidRPr="00431917">
        <w:rPr>
          <w:rFonts w:ascii="Consolas" w:hAnsi="Consolas" w:cs="Consolas"/>
          <w:bCs w:val="0"/>
          <w:iCs w:val="0"/>
          <w:color w:val="A31515"/>
          <w:sz w:val="18"/>
          <w:szCs w:val="18"/>
          <w:lang w:val="en-US" w:eastAsia="de-DE"/>
        </w:rPr>
        <w:t>-ref</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ref</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LogFileAppender</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4624D169" w14:textId="1FFC60FD" w:rsidR="00211F48" w:rsidRPr="00431917" w:rsidRDefault="00211F48" w:rsidP="00211F4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&lt;/</w:t>
      </w:r>
      <w:r w:rsidRPr="00431917">
        <w:rPr>
          <w:rFonts w:ascii="Consolas" w:hAnsi="Consolas" w:cs="Consolas"/>
          <w:bCs w:val="0"/>
          <w:iCs w:val="0"/>
          <w:color w:val="A31515"/>
          <w:sz w:val="18"/>
          <w:szCs w:val="18"/>
          <w:lang w:val="en-US" w:eastAsia="de-DE"/>
        </w:rPr>
        <w:t>root</w:t>
      </w:r>
      <w:r w:rsidRPr="00431917">
        <w:rPr>
          <w:rFonts w:ascii="Consolas" w:hAnsi="Consolas" w:cs="Consolas"/>
          <w:bCs w:val="0"/>
          <w:iCs w:val="0"/>
          <w:color w:val="0000FF"/>
          <w:sz w:val="18"/>
          <w:szCs w:val="18"/>
          <w:lang w:val="en-US" w:eastAsia="de-DE"/>
        </w:rPr>
        <w:t>&gt;</w:t>
      </w:r>
    </w:p>
    <w:p w14:paraId="764EC722" w14:textId="77777777" w:rsidR="009704A8" w:rsidRPr="00431917" w:rsidRDefault="009704A8" w:rsidP="009704A8">
      <w:pPr>
        <w:rPr>
          <w:sz w:val="18"/>
          <w:szCs w:val="18"/>
          <w:lang w:val="en-US"/>
        </w:rPr>
      </w:pPr>
    </w:p>
    <w:p w14:paraId="473A65BA"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&lt;</w:t>
      </w:r>
      <w:proofErr w:type="spellStart"/>
      <w:r w:rsidRPr="00431917">
        <w:rPr>
          <w:rFonts w:ascii="Consolas" w:hAnsi="Consolas" w:cs="Consolas"/>
          <w:bCs w:val="0"/>
          <w:iCs w:val="0"/>
          <w:color w:val="A31515"/>
          <w:sz w:val="18"/>
          <w:szCs w:val="18"/>
          <w:lang w:val="en-US" w:eastAsia="de-DE"/>
        </w:rPr>
        <w:t>appender</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LogFileAppender</w:t>
      </w:r>
      <w:proofErr w:type="spellEnd"/>
      <w:proofErr w:type="gramStart"/>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type</w:t>
      </w:r>
      <w:proofErr w:type="gramEnd"/>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log4net.Appender.RollingFileAppender</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3AE0171A" w14:textId="77777777" w:rsidR="002444D2" w:rsidRPr="00431917" w:rsidRDefault="009704A8" w:rsidP="002444D2">
      <w:pPr>
        <w:autoSpaceDE w:val="0"/>
        <w:autoSpaceDN w:val="0"/>
        <w:adjustRightInd w:val="0"/>
        <w:rPr>
          <w:rFonts w:ascii="Consolas" w:hAnsi="Consolas" w:cs="Consolas"/>
          <w:bCs w:val="0"/>
          <w:iCs w:val="0"/>
          <w:color w:val="0000FF"/>
          <w:sz w:val="18"/>
          <w:szCs w:val="18"/>
          <w:lang w:val="en-US" w:eastAsia="de-DE"/>
        </w:rPr>
      </w:pPr>
      <w:r w:rsidRPr="00431917">
        <w:rPr>
          <w:rFonts w:ascii="Consolas" w:hAnsi="Consolas" w:cs="Consolas"/>
          <w:bCs w:val="0"/>
          <w:iCs w:val="0"/>
          <w:color w:val="0000FF"/>
          <w:sz w:val="18"/>
          <w:szCs w:val="18"/>
          <w:lang w:val="en-US" w:eastAsia="de-DE"/>
        </w:rPr>
        <w:t xml:space="preserve">  &lt;</w:t>
      </w:r>
      <w:r w:rsidRPr="00431917">
        <w:rPr>
          <w:rFonts w:ascii="Consolas" w:hAnsi="Consolas" w:cs="Consolas"/>
          <w:bCs w:val="0"/>
          <w:iCs w:val="0"/>
          <w:color w:val="A31515"/>
          <w:sz w:val="18"/>
          <w:szCs w:val="18"/>
          <w:lang w:val="en-US" w:eastAsia="de-DE"/>
        </w:rPr>
        <w:t>file</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type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log4net.Util.PatternString</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p>
    <w:p w14:paraId="69188C31" w14:textId="3E71AB57" w:rsidR="009704A8" w:rsidRPr="00431917" w:rsidRDefault="002444D2" w:rsidP="002444D2">
      <w:pPr>
        <w:autoSpaceDE w:val="0"/>
        <w:autoSpaceDN w:val="0"/>
        <w:adjustRightInd w:val="0"/>
        <w:ind w:firstLine="708"/>
        <w:rPr>
          <w:rFonts w:ascii="Consolas" w:hAnsi="Consolas" w:cs="Consolas"/>
          <w:bCs w:val="0"/>
          <w:iCs w:val="0"/>
          <w:color w:val="0000FF"/>
          <w:sz w:val="18"/>
          <w:szCs w:val="18"/>
          <w:lang w:val="en-US" w:eastAsia="de-DE"/>
        </w:rPr>
      </w:pPr>
      <w:r w:rsidRPr="00431917">
        <w:rPr>
          <w:rFonts w:ascii="Consolas" w:hAnsi="Consolas" w:cs="Consolas"/>
          <w:bCs w:val="0"/>
          <w:iCs w:val="0"/>
          <w:color w:val="0000FF"/>
          <w:sz w:val="18"/>
          <w:szCs w:val="18"/>
          <w:lang w:val="en-US" w:eastAsia="de-DE"/>
        </w:rPr>
        <w:t xml:space="preserve"> </w:t>
      </w:r>
      <w:r w:rsidR="009704A8" w:rsidRPr="00431917">
        <w:rPr>
          <w:rFonts w:ascii="Consolas" w:hAnsi="Consolas" w:cs="Consolas"/>
          <w:b/>
          <w:bCs w:val="0"/>
          <w:iCs w:val="0"/>
          <w:color w:val="FF0000"/>
          <w:sz w:val="18"/>
          <w:szCs w:val="18"/>
          <w:lang w:val="en-US" w:eastAsia="de-DE"/>
        </w:rPr>
        <w:t>value</w:t>
      </w:r>
      <w:r w:rsidR="009704A8" w:rsidRPr="00431917">
        <w:rPr>
          <w:rFonts w:ascii="Consolas" w:hAnsi="Consolas" w:cs="Consolas"/>
          <w:b/>
          <w:bCs w:val="0"/>
          <w:iCs w:val="0"/>
          <w:color w:val="0000FF"/>
          <w:sz w:val="18"/>
          <w:szCs w:val="18"/>
          <w:lang w:val="en-US" w:eastAsia="de-DE"/>
        </w:rPr>
        <w:t>=</w:t>
      </w:r>
      <w:r w:rsidR="009704A8" w:rsidRPr="00431917">
        <w:rPr>
          <w:rFonts w:ascii="Consolas" w:hAnsi="Consolas" w:cs="Consolas"/>
          <w:b/>
          <w:bCs w:val="0"/>
          <w:iCs w:val="0"/>
          <w:sz w:val="18"/>
          <w:szCs w:val="18"/>
          <w:lang w:val="en-US" w:eastAsia="de-DE"/>
        </w:rPr>
        <w:t>"</w:t>
      </w:r>
      <w:r w:rsidR="009704A8" w:rsidRPr="00431917">
        <w:rPr>
          <w:rFonts w:ascii="Consolas" w:hAnsi="Consolas" w:cs="Consolas"/>
          <w:b/>
          <w:bCs w:val="0"/>
          <w:iCs w:val="0"/>
          <w:color w:val="0000FF"/>
          <w:sz w:val="18"/>
          <w:szCs w:val="18"/>
          <w:lang w:val="en-US" w:eastAsia="de-DE"/>
        </w:rPr>
        <w:t xml:space="preserve"> d:\logs\BOSextern\</w:t>
      </w:r>
      <w:r w:rsidRPr="00431917">
        <w:rPr>
          <w:rFonts w:ascii="Consolas" w:hAnsi="Consolas" w:cs="Consolas"/>
          <w:b/>
          <w:bCs w:val="0"/>
          <w:iCs w:val="0"/>
          <w:color w:val="0000FF"/>
          <w:sz w:val="19"/>
          <w:szCs w:val="19"/>
          <w:lang w:val="en-US" w:eastAsia="de-DE"/>
        </w:rPr>
        <w:t>OFiSWeb-R6</w:t>
      </w:r>
      <w:proofErr w:type="gramStart"/>
      <w:r w:rsidRPr="00431917">
        <w:rPr>
          <w:rFonts w:ascii="Consolas" w:hAnsi="Consolas" w:cs="Consolas"/>
          <w:b/>
          <w:bCs w:val="0"/>
          <w:iCs w:val="0"/>
          <w:color w:val="0000FF"/>
          <w:sz w:val="19"/>
          <w:szCs w:val="19"/>
          <w:lang w:val="en-US" w:eastAsia="de-DE"/>
        </w:rPr>
        <w:t>-[</w:t>
      </w:r>
      <w:proofErr w:type="gramEnd"/>
      <w:r w:rsidRPr="00431917">
        <w:rPr>
          <w:rFonts w:ascii="Consolas" w:hAnsi="Consolas" w:cs="Consolas"/>
          <w:b/>
          <w:bCs w:val="0"/>
          <w:iCs w:val="0"/>
          <w:color w:val="0000FF"/>
          <w:sz w:val="19"/>
          <w:szCs w:val="19"/>
          <w:lang w:val="en-US" w:eastAsia="de-DE"/>
        </w:rPr>
        <w:t>%processid].log</w:t>
      </w:r>
      <w:r w:rsidR="009704A8" w:rsidRPr="00431917">
        <w:rPr>
          <w:rFonts w:ascii="Consolas" w:hAnsi="Consolas" w:cs="Consolas"/>
          <w:b/>
          <w:bCs w:val="0"/>
          <w:iCs w:val="0"/>
          <w:sz w:val="18"/>
          <w:szCs w:val="18"/>
          <w:lang w:val="en-US" w:eastAsia="de-DE"/>
        </w:rPr>
        <w:t>"</w:t>
      </w:r>
      <w:r w:rsidR="009704A8" w:rsidRPr="00431917">
        <w:rPr>
          <w:rFonts w:ascii="Consolas" w:hAnsi="Consolas" w:cs="Consolas"/>
          <w:bCs w:val="0"/>
          <w:iCs w:val="0"/>
          <w:color w:val="0000FF"/>
          <w:sz w:val="18"/>
          <w:szCs w:val="18"/>
          <w:lang w:val="en-US" w:eastAsia="de-DE"/>
        </w:rPr>
        <w:t xml:space="preserve"> /&gt;</w:t>
      </w:r>
    </w:p>
    <w:p w14:paraId="6DC73340"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AppendToFile</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true</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0E061D55"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RollingStyle</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Size</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1B9FFBC1"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MaxSizeRollBackups</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10</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6389E597" w14:textId="0C2C2BCC"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MaximumFileSize</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002444D2" w:rsidRPr="00431917">
        <w:rPr>
          <w:rFonts w:ascii="Consolas" w:hAnsi="Consolas" w:cs="Consolas"/>
          <w:bCs w:val="0"/>
          <w:iCs w:val="0"/>
          <w:color w:val="0000FF"/>
          <w:sz w:val="18"/>
          <w:szCs w:val="18"/>
          <w:lang w:val="en-US" w:eastAsia="de-DE"/>
        </w:rPr>
        <w:t>3000</w:t>
      </w:r>
      <w:r w:rsidRPr="00431917">
        <w:rPr>
          <w:rFonts w:ascii="Consolas" w:hAnsi="Consolas" w:cs="Consolas"/>
          <w:bCs w:val="0"/>
          <w:iCs w:val="0"/>
          <w:color w:val="0000FF"/>
          <w:sz w:val="18"/>
          <w:szCs w:val="18"/>
          <w:lang w:val="en-US" w:eastAsia="de-DE"/>
        </w:rPr>
        <w:t>KB</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3C39C0D3"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StaticLogFileName</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true</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0EA738DF"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r w:rsidRPr="00431917">
        <w:rPr>
          <w:rFonts w:ascii="Consolas" w:hAnsi="Consolas" w:cs="Consolas"/>
          <w:bCs w:val="0"/>
          <w:iCs w:val="0"/>
          <w:color w:val="A31515"/>
          <w:sz w:val="18"/>
          <w:szCs w:val="18"/>
          <w:lang w:val="en-US" w:eastAsia="de-DE"/>
        </w:rPr>
        <w:t>layout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type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log4net.Layout.PatternLayout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&gt;</w:t>
      </w:r>
    </w:p>
    <w:p w14:paraId="403D6ACD"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Header</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FF0000"/>
          <w:sz w:val="18"/>
          <w:szCs w:val="18"/>
          <w:lang w:val="en-US" w:eastAsia="de-DE"/>
        </w:rPr>
        <w:t>&amp;#13</w:t>
      </w:r>
      <w:proofErr w:type="gramStart"/>
      <w:r w:rsidRPr="00431917">
        <w:rPr>
          <w:rFonts w:ascii="Consolas" w:hAnsi="Consolas" w:cs="Consolas"/>
          <w:bCs w:val="0"/>
          <w:iCs w:val="0"/>
          <w:color w:val="FF0000"/>
          <w:sz w:val="18"/>
          <w:szCs w:val="18"/>
          <w:lang w:val="en-US" w:eastAsia="de-DE"/>
        </w:rPr>
        <w:t>;&amp;</w:t>
      </w:r>
      <w:proofErr w:type="gramEnd"/>
      <w:r w:rsidRPr="00431917">
        <w:rPr>
          <w:rFonts w:ascii="Consolas" w:hAnsi="Consolas" w:cs="Consolas"/>
          <w:bCs w:val="0"/>
          <w:iCs w:val="0"/>
          <w:color w:val="FF0000"/>
          <w:sz w:val="18"/>
          <w:szCs w:val="18"/>
          <w:lang w:val="en-US" w:eastAsia="de-DE"/>
        </w:rPr>
        <w:t>#10;</w:t>
      </w:r>
      <w:r w:rsidRPr="00431917">
        <w:rPr>
          <w:rFonts w:ascii="Consolas" w:hAnsi="Consolas" w:cs="Consolas"/>
          <w:bCs w:val="0"/>
          <w:iCs w:val="0"/>
          <w:color w:val="0000FF"/>
          <w:sz w:val="18"/>
          <w:szCs w:val="18"/>
          <w:lang w:val="en-US" w:eastAsia="de-DE"/>
        </w:rPr>
        <w:t>Started Logging</w:t>
      </w:r>
      <w:r w:rsidRPr="00431917">
        <w:rPr>
          <w:rFonts w:ascii="Consolas" w:hAnsi="Consolas" w:cs="Consolas"/>
          <w:bCs w:val="0"/>
          <w:iCs w:val="0"/>
          <w:color w:val="FF0000"/>
          <w:sz w:val="18"/>
          <w:szCs w:val="18"/>
          <w:lang w:val="en-US" w:eastAsia="de-DE"/>
        </w:rPr>
        <w:t>&amp;#13;&amp;#10;</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/&gt;</w:t>
      </w:r>
    </w:p>
    <w:p w14:paraId="0F36FF43"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Footer</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Logging stopped</w:t>
      </w:r>
      <w:r w:rsidRPr="00431917">
        <w:rPr>
          <w:rFonts w:ascii="Consolas" w:hAnsi="Consolas" w:cs="Consolas"/>
          <w:bCs w:val="0"/>
          <w:iCs w:val="0"/>
          <w:color w:val="FF0000"/>
          <w:sz w:val="18"/>
          <w:szCs w:val="18"/>
          <w:lang w:val="en-US" w:eastAsia="de-DE"/>
        </w:rPr>
        <w:t>&amp;#13</w:t>
      </w:r>
      <w:proofErr w:type="gramStart"/>
      <w:r w:rsidRPr="00431917">
        <w:rPr>
          <w:rFonts w:ascii="Consolas" w:hAnsi="Consolas" w:cs="Consolas"/>
          <w:bCs w:val="0"/>
          <w:iCs w:val="0"/>
          <w:color w:val="FF0000"/>
          <w:sz w:val="18"/>
          <w:szCs w:val="18"/>
          <w:lang w:val="en-US" w:eastAsia="de-DE"/>
        </w:rPr>
        <w:t>;&amp;</w:t>
      </w:r>
      <w:proofErr w:type="gramEnd"/>
      <w:r w:rsidRPr="00431917">
        <w:rPr>
          <w:rFonts w:ascii="Consolas" w:hAnsi="Consolas" w:cs="Consolas"/>
          <w:bCs w:val="0"/>
          <w:iCs w:val="0"/>
          <w:color w:val="FF0000"/>
          <w:sz w:val="18"/>
          <w:szCs w:val="18"/>
          <w:lang w:val="en-US" w:eastAsia="de-DE"/>
        </w:rPr>
        <w:t>#10;</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/&gt;</w:t>
      </w:r>
    </w:p>
    <w:p w14:paraId="4BEB5713"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proofErr w:type="spellStart"/>
      <w:r w:rsidRPr="00431917">
        <w:rPr>
          <w:rFonts w:ascii="Consolas" w:hAnsi="Consolas" w:cs="Consolas"/>
          <w:bCs w:val="0"/>
          <w:iCs w:val="0"/>
          <w:color w:val="A31515"/>
          <w:sz w:val="18"/>
          <w:szCs w:val="18"/>
          <w:lang w:val="en-US" w:eastAsia="de-DE"/>
        </w:rPr>
        <w:t>param</w:t>
      </w:r>
      <w:proofErr w:type="spellEnd"/>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name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proofErr w:type="spellStart"/>
      <w:r w:rsidRPr="00431917">
        <w:rPr>
          <w:rFonts w:ascii="Consolas" w:hAnsi="Consolas" w:cs="Consolas"/>
          <w:bCs w:val="0"/>
          <w:iCs w:val="0"/>
          <w:color w:val="0000FF"/>
          <w:sz w:val="18"/>
          <w:szCs w:val="18"/>
          <w:lang w:val="en-US" w:eastAsia="de-DE"/>
        </w:rPr>
        <w:t>ConversionPattern</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w:t>
      </w:r>
      <w:r w:rsidRPr="00431917">
        <w:rPr>
          <w:rFonts w:ascii="Consolas" w:hAnsi="Consolas" w:cs="Consolas"/>
          <w:bCs w:val="0"/>
          <w:iCs w:val="0"/>
          <w:color w:val="FF0000"/>
          <w:sz w:val="18"/>
          <w:szCs w:val="18"/>
          <w:lang w:val="en-US" w:eastAsia="de-DE"/>
        </w:rPr>
        <w:t>value</w:t>
      </w:r>
      <w:r w:rsidRPr="00431917">
        <w:rPr>
          <w:rFonts w:ascii="Consolas" w:hAnsi="Consolas" w:cs="Consolas"/>
          <w:bCs w:val="0"/>
          <w:iCs w:val="0"/>
          <w:color w:val="0000FF"/>
          <w:sz w:val="18"/>
          <w:szCs w:val="18"/>
          <w:lang w:val="en-US" w:eastAsia="de-DE"/>
        </w:rPr>
        <w:t>=</w:t>
      </w:r>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w:t>
      </w:r>
      <w:proofErr w:type="spellStart"/>
      <w:r w:rsidRPr="00431917">
        <w:rPr>
          <w:rFonts w:ascii="Consolas" w:hAnsi="Consolas" w:cs="Consolas"/>
          <w:bCs w:val="0"/>
          <w:iCs w:val="0"/>
          <w:color w:val="0000FF"/>
          <w:sz w:val="18"/>
          <w:szCs w:val="18"/>
          <w:lang w:val="en-US" w:eastAsia="de-DE"/>
        </w:rPr>
        <w:t>n%d</w:t>
      </w:r>
      <w:proofErr w:type="spellEnd"/>
      <w:r w:rsidRPr="00431917">
        <w:rPr>
          <w:rFonts w:ascii="Consolas" w:hAnsi="Consolas" w:cs="Consolas"/>
          <w:bCs w:val="0"/>
          <w:iCs w:val="0"/>
          <w:color w:val="0000FF"/>
          <w:sz w:val="18"/>
          <w:szCs w:val="18"/>
          <w:lang w:val="en-US" w:eastAsia="de-DE"/>
        </w:rPr>
        <w:t xml:space="preserve"> [%t] %-5p %c [%x</w:t>
      </w:r>
      <w:proofErr w:type="gramStart"/>
      <w:r w:rsidRPr="00431917">
        <w:rPr>
          <w:rFonts w:ascii="Consolas" w:hAnsi="Consolas" w:cs="Consolas"/>
          <w:bCs w:val="0"/>
          <w:iCs w:val="0"/>
          <w:color w:val="0000FF"/>
          <w:sz w:val="18"/>
          <w:szCs w:val="18"/>
          <w:lang w:val="en-US" w:eastAsia="de-DE"/>
        </w:rPr>
        <w:t>]-</w:t>
      </w:r>
      <w:proofErr w:type="gramEnd"/>
      <w:r w:rsidRPr="00431917">
        <w:rPr>
          <w:rFonts w:ascii="Consolas" w:hAnsi="Consolas" w:cs="Consolas"/>
          <w:bCs w:val="0"/>
          <w:iCs w:val="0"/>
          <w:color w:val="0000FF"/>
          <w:sz w:val="18"/>
          <w:szCs w:val="18"/>
          <w:lang w:val="en-US" w:eastAsia="de-DE"/>
        </w:rPr>
        <w:t xml:space="preserve"> %</w:t>
      </w:r>
      <w:proofErr w:type="spellStart"/>
      <w:r w:rsidRPr="00431917">
        <w:rPr>
          <w:rFonts w:ascii="Consolas" w:hAnsi="Consolas" w:cs="Consolas"/>
          <w:bCs w:val="0"/>
          <w:iCs w:val="0"/>
          <w:color w:val="0000FF"/>
          <w:sz w:val="18"/>
          <w:szCs w:val="18"/>
          <w:lang w:val="en-US" w:eastAsia="de-DE"/>
        </w:rPr>
        <w:t>m%n</w:t>
      </w:r>
      <w:proofErr w:type="spellEnd"/>
      <w:r w:rsidRPr="00431917">
        <w:rPr>
          <w:rFonts w:ascii="Consolas" w:hAnsi="Consolas" w:cs="Consolas"/>
          <w:bCs w:val="0"/>
          <w:iCs w:val="0"/>
          <w:sz w:val="18"/>
          <w:szCs w:val="18"/>
          <w:lang w:val="en-US" w:eastAsia="de-DE"/>
        </w:rPr>
        <w:t>"</w:t>
      </w:r>
      <w:r w:rsidRPr="00431917">
        <w:rPr>
          <w:rFonts w:ascii="Consolas" w:hAnsi="Consolas" w:cs="Consolas"/>
          <w:bCs w:val="0"/>
          <w:iCs w:val="0"/>
          <w:color w:val="0000FF"/>
          <w:sz w:val="18"/>
          <w:szCs w:val="18"/>
          <w:lang w:val="en-US" w:eastAsia="de-DE"/>
        </w:rPr>
        <w:t xml:space="preserve">  /&gt;</w:t>
      </w:r>
    </w:p>
    <w:p w14:paraId="1E78546A" w14:textId="77777777" w:rsidR="009704A8" w:rsidRPr="00431917" w:rsidRDefault="009704A8" w:rsidP="009704A8">
      <w:pPr>
        <w:autoSpaceDE w:val="0"/>
        <w:autoSpaceDN w:val="0"/>
        <w:adjustRightInd w:val="0"/>
        <w:rPr>
          <w:rFonts w:ascii="Consolas" w:hAnsi="Consolas" w:cs="Consolas"/>
          <w:bCs w:val="0"/>
          <w:iCs w:val="0"/>
          <w:sz w:val="18"/>
          <w:szCs w:val="18"/>
          <w:lang w:val="en-US" w:eastAsia="de-DE"/>
        </w:rPr>
      </w:pPr>
      <w:r w:rsidRPr="00431917">
        <w:rPr>
          <w:rFonts w:ascii="Consolas" w:hAnsi="Consolas" w:cs="Consolas"/>
          <w:bCs w:val="0"/>
          <w:iCs w:val="0"/>
          <w:color w:val="0000FF"/>
          <w:sz w:val="18"/>
          <w:szCs w:val="18"/>
          <w:lang w:val="en-US" w:eastAsia="de-DE"/>
        </w:rPr>
        <w:t xml:space="preserve">  &lt;/</w:t>
      </w:r>
      <w:r w:rsidRPr="00431917">
        <w:rPr>
          <w:rFonts w:ascii="Consolas" w:hAnsi="Consolas" w:cs="Consolas"/>
          <w:bCs w:val="0"/>
          <w:iCs w:val="0"/>
          <w:color w:val="A31515"/>
          <w:sz w:val="18"/>
          <w:szCs w:val="18"/>
          <w:lang w:val="en-US" w:eastAsia="de-DE"/>
        </w:rPr>
        <w:t>layout</w:t>
      </w:r>
      <w:r w:rsidRPr="00431917">
        <w:rPr>
          <w:rFonts w:ascii="Consolas" w:hAnsi="Consolas" w:cs="Consolas"/>
          <w:bCs w:val="0"/>
          <w:iCs w:val="0"/>
          <w:color w:val="0000FF"/>
          <w:sz w:val="18"/>
          <w:szCs w:val="18"/>
          <w:lang w:val="en-US" w:eastAsia="de-DE"/>
        </w:rPr>
        <w:t>&gt;</w:t>
      </w:r>
    </w:p>
    <w:p w14:paraId="2C84B894" w14:textId="77777777" w:rsidR="009704A8" w:rsidRPr="005909A6" w:rsidRDefault="009704A8" w:rsidP="009704A8">
      <w:pPr>
        <w:autoSpaceDE w:val="0"/>
        <w:autoSpaceDN w:val="0"/>
        <w:adjustRightInd w:val="0"/>
        <w:rPr>
          <w:rFonts w:ascii="Consolas" w:hAnsi="Consolas" w:cs="Consolas"/>
          <w:bCs w:val="0"/>
          <w:iCs w:val="0"/>
          <w:sz w:val="18"/>
          <w:szCs w:val="18"/>
          <w:lang w:eastAsia="de-DE"/>
        </w:rPr>
      </w:pPr>
      <w:r w:rsidRPr="005909A6">
        <w:rPr>
          <w:rFonts w:ascii="Consolas" w:hAnsi="Consolas" w:cs="Consolas"/>
          <w:bCs w:val="0"/>
          <w:iCs w:val="0"/>
          <w:color w:val="0000FF"/>
          <w:sz w:val="18"/>
          <w:szCs w:val="18"/>
          <w:lang w:eastAsia="de-DE"/>
        </w:rPr>
        <w:t>&lt;/</w:t>
      </w:r>
      <w:proofErr w:type="spellStart"/>
      <w:r w:rsidRPr="005909A6">
        <w:rPr>
          <w:rFonts w:ascii="Consolas" w:hAnsi="Consolas" w:cs="Consolas"/>
          <w:bCs w:val="0"/>
          <w:iCs w:val="0"/>
          <w:color w:val="A31515"/>
          <w:sz w:val="18"/>
          <w:szCs w:val="18"/>
          <w:lang w:eastAsia="de-DE"/>
        </w:rPr>
        <w:t>appender</w:t>
      </w:r>
      <w:proofErr w:type="spellEnd"/>
      <w:r w:rsidRPr="005909A6">
        <w:rPr>
          <w:rFonts w:ascii="Consolas" w:hAnsi="Consolas" w:cs="Consolas"/>
          <w:bCs w:val="0"/>
          <w:iCs w:val="0"/>
          <w:color w:val="0000FF"/>
          <w:sz w:val="18"/>
          <w:szCs w:val="18"/>
          <w:lang w:eastAsia="de-DE"/>
        </w:rPr>
        <w:t>&gt;</w:t>
      </w:r>
    </w:p>
    <w:p w14:paraId="57806741" w14:textId="77777777" w:rsidR="009704A8" w:rsidRPr="009704A8" w:rsidRDefault="009704A8" w:rsidP="009704A8"/>
    <w:p w14:paraId="5A06DBF8" w14:textId="0B5FD8BE" w:rsidR="002F47D8" w:rsidRPr="00DD1EBE" w:rsidRDefault="002F47D8" w:rsidP="00761709">
      <w:pPr>
        <w:pStyle w:val="berschrift3"/>
      </w:pPr>
      <w:bookmarkStart w:id="83" w:name="_Toc361132806"/>
      <w:r>
        <w:t>Log-Level – Root Tag</w:t>
      </w:r>
      <w:bookmarkEnd w:id="83"/>
    </w:p>
    <w:p w14:paraId="1BF38FD7" w14:textId="77777777" w:rsidR="002B023D" w:rsidRDefault="002F47D8" w:rsidP="00761709">
      <w:r w:rsidRPr="002F47D8">
        <w:t xml:space="preserve">Im Root-Tag kann der Log-Level eingestellt werden. </w:t>
      </w:r>
    </w:p>
    <w:p w14:paraId="192A8B8B" w14:textId="54E29CEA" w:rsidR="002B023D" w:rsidRDefault="002F47D8" w:rsidP="00761709">
      <w:r>
        <w:t>Jedoch wird dieser nur beim Verbindungsaufbau</w:t>
      </w:r>
      <w:r w:rsidR="002B023D">
        <w:t xml:space="preserve"> (z.B. nach jedem Neustart der Webservices)</w:t>
      </w:r>
      <w:r>
        <w:t xml:space="preserve"> herang</w:t>
      </w:r>
      <w:r>
        <w:t>e</w:t>
      </w:r>
      <w:r>
        <w:t xml:space="preserve">zogen. </w:t>
      </w:r>
    </w:p>
    <w:p w14:paraId="6BDE83A4" w14:textId="14AAA815" w:rsidR="002F47D8" w:rsidRDefault="002F47D8" w:rsidP="00761709">
      <w:r>
        <w:t>Die Einstellung in der Admin-Box ist für die Log-Level führend und wird nach dem Verbindungsau</w:t>
      </w:r>
      <w:r>
        <w:t>f</w:t>
      </w:r>
      <w:r>
        <w:t>bau herangezogen</w:t>
      </w:r>
      <w:r w:rsidR="002B023D">
        <w:t xml:space="preserve"> und damit die Einstellung aus der log4net.config übersteuern</w:t>
      </w:r>
      <w:r>
        <w:t xml:space="preserve">; siehe hierzu Kapitel </w:t>
      </w:r>
      <w:r w:rsidRPr="002B023D">
        <w:rPr>
          <w:b/>
        </w:rPr>
        <w:t>Log-Level Einstellung in der Admin-Box</w:t>
      </w:r>
      <w:r>
        <w:t>.</w:t>
      </w:r>
    </w:p>
    <w:p w14:paraId="74088ACA" w14:textId="71C7B926" w:rsidR="00685AAD" w:rsidRPr="002F47D8" w:rsidRDefault="00685AAD" w:rsidP="00761709">
      <w:r>
        <w:t xml:space="preserve">Um die Einstellung des </w:t>
      </w:r>
      <w:proofErr w:type="gramStart"/>
      <w:r>
        <w:t>Log-Level</w:t>
      </w:r>
      <w:proofErr w:type="gramEnd"/>
      <w:r>
        <w:t xml:space="preserve"> aus der Admin-Box ohne Verzögerung heranzuziehen, muss von der IT ein </w:t>
      </w:r>
      <w:proofErr w:type="spellStart"/>
      <w:r>
        <w:t>Flush</w:t>
      </w:r>
      <w:proofErr w:type="spellEnd"/>
      <w:r>
        <w:t xml:space="preserve"> des Cache durchgeführt werden.</w:t>
      </w:r>
    </w:p>
    <w:p w14:paraId="57D785A7" w14:textId="77777777" w:rsidR="002F47D8" w:rsidRPr="00DD1EBE" w:rsidRDefault="002F47D8" w:rsidP="00761709">
      <w:pPr>
        <w:pStyle w:val="berschrift3"/>
      </w:pPr>
      <w:bookmarkStart w:id="84" w:name="_Toc361132807"/>
      <w:r>
        <w:t>Schreibrechte im Log-Ordner</w:t>
      </w:r>
      <w:bookmarkEnd w:id="84"/>
    </w:p>
    <w:p w14:paraId="445354C1" w14:textId="77777777" w:rsidR="008D2CEA" w:rsidRPr="002F47D8" w:rsidRDefault="008D2CEA" w:rsidP="00761709"/>
    <w:p w14:paraId="2FDD5114" w14:textId="6A8954D3" w:rsidR="00C42FF6" w:rsidRPr="008D2CEA" w:rsidRDefault="00274390" w:rsidP="00761709">
      <w:r w:rsidRPr="00DD1EBE">
        <w:t xml:space="preserve">Achten Sie darauf, dass der User, welcher im IIS eingetragen ist, auf den </w:t>
      </w:r>
      <w:proofErr w:type="spellStart"/>
      <w:r w:rsidRPr="00DD1EBE">
        <w:t>LogOrdner</w:t>
      </w:r>
      <w:proofErr w:type="spellEnd"/>
      <w:r w:rsidRPr="00DD1EBE">
        <w:t xml:space="preserve"> – definiert im Log4Net- schreibrechte </w:t>
      </w:r>
      <w:r w:rsidR="00834EE8" w:rsidRPr="00DD1EBE">
        <w:t>besitzen</w:t>
      </w:r>
      <w:r w:rsidRPr="00DD1EBE">
        <w:t xml:space="preserve"> muss.</w:t>
      </w:r>
    </w:p>
    <w:p w14:paraId="587C2A9B" w14:textId="4C8E5463" w:rsidR="002A4624" w:rsidRDefault="002A4624" w:rsidP="00761709">
      <w:r>
        <w:br w:type="page"/>
      </w:r>
    </w:p>
    <w:p w14:paraId="0B484A5C" w14:textId="221CBB2E" w:rsidR="00C42FF6" w:rsidRDefault="002A4624" w:rsidP="00761709">
      <w:pPr>
        <w:pStyle w:val="berschrift1"/>
      </w:pPr>
      <w:bookmarkStart w:id="85" w:name="_Toc361132808"/>
      <w:r>
        <w:lastRenderedPageBreak/>
        <w:t>Anhang</w:t>
      </w:r>
      <w:bookmarkEnd w:id="85"/>
    </w:p>
    <w:p w14:paraId="664CAB3B" w14:textId="77777777" w:rsidR="002A4624" w:rsidRDefault="002A4624" w:rsidP="00761709">
      <w:pPr>
        <w:pStyle w:val="berschrift2"/>
      </w:pPr>
      <w:bookmarkStart w:id="86" w:name="_Toc361132809"/>
      <w:r>
        <w:t>Datenbank Anbindung -Fehlercodes</w:t>
      </w:r>
      <w:bookmarkEnd w:id="86"/>
      <w:r>
        <w:t xml:space="preserve"> </w:t>
      </w:r>
    </w:p>
    <w:p w14:paraId="2651E255" w14:textId="77777777" w:rsidR="002A4624" w:rsidRDefault="002A4624" w:rsidP="00761709"/>
    <w:p w14:paraId="699AF297" w14:textId="6551D347" w:rsidR="00CF03EE" w:rsidRDefault="00CF03EE" w:rsidP="00761709">
      <w:r w:rsidRPr="00CF03EE">
        <w:t xml:space="preserve">Aufstellung </w:t>
      </w:r>
      <w:r>
        <w:t>typischer Konfigurationsfehler im Format</w:t>
      </w:r>
    </w:p>
    <w:p w14:paraId="3298F137" w14:textId="77777777" w:rsidR="001B180F" w:rsidRPr="00CF03EE" w:rsidRDefault="001B180F" w:rsidP="00761709"/>
    <w:tbl>
      <w:tblPr>
        <w:tblStyle w:val="Tabellenraster"/>
        <w:tblpPr w:leftFromText="141" w:rightFromText="141" w:vertAnchor="text" w:horzAnchor="margin" w:tblpY="7"/>
        <w:tblW w:w="0" w:type="auto"/>
        <w:tblLook w:val="04A0" w:firstRow="1" w:lastRow="0" w:firstColumn="1" w:lastColumn="0" w:noHBand="0" w:noVBand="1"/>
      </w:tblPr>
      <w:tblGrid>
        <w:gridCol w:w="2943"/>
      </w:tblGrid>
      <w:tr w:rsidR="001B180F" w14:paraId="056C8E4F" w14:textId="77777777" w:rsidTr="001B180F">
        <w:trPr>
          <w:trHeight w:val="259"/>
        </w:trPr>
        <w:tc>
          <w:tcPr>
            <w:tcW w:w="2943" w:type="dxa"/>
            <w:shd w:val="clear" w:color="auto" w:fill="4F81BD" w:themeFill="accent1"/>
          </w:tcPr>
          <w:p w14:paraId="2D287DBD" w14:textId="77777777" w:rsidR="001B180F" w:rsidRDefault="001B180F" w:rsidP="001B180F">
            <w:r>
              <w:t>Konfigurationsfehler</w:t>
            </w:r>
          </w:p>
        </w:tc>
      </w:tr>
      <w:tr w:rsidR="001B180F" w14:paraId="728DB8DE" w14:textId="77777777" w:rsidTr="001B180F">
        <w:trPr>
          <w:trHeight w:val="259"/>
        </w:trPr>
        <w:tc>
          <w:tcPr>
            <w:tcW w:w="2943" w:type="dxa"/>
          </w:tcPr>
          <w:p w14:paraId="309C2D97" w14:textId="77777777" w:rsidR="001B180F" w:rsidRDefault="001B180F" w:rsidP="001B180F">
            <w:r>
              <w:t>Log File Eintrag</w:t>
            </w:r>
          </w:p>
        </w:tc>
      </w:tr>
    </w:tbl>
    <w:p w14:paraId="71ACEC9F" w14:textId="77777777" w:rsidR="002A4624" w:rsidRPr="00CF03EE" w:rsidRDefault="002A4624" w:rsidP="00761709"/>
    <w:p w14:paraId="3C8AFDAB" w14:textId="77777777" w:rsidR="002A4624" w:rsidRDefault="002A4624" w:rsidP="00761709"/>
    <w:p w14:paraId="16EBAA77" w14:textId="77777777" w:rsidR="002A4624" w:rsidRDefault="002A4624" w:rsidP="00761709"/>
    <w:p w14:paraId="1C00E697" w14:textId="77777777" w:rsidR="00CF03EE" w:rsidRDefault="00CF03EE" w:rsidP="00761709"/>
    <w:tbl>
      <w:tblPr>
        <w:tblStyle w:val="Tabellenraster"/>
        <w:tblW w:w="0" w:type="auto"/>
        <w:tblLook w:val="04A0" w:firstRow="1" w:lastRow="0" w:firstColumn="1" w:lastColumn="0" w:noHBand="0" w:noVBand="1"/>
      </w:tblPr>
      <w:tblGrid>
        <w:gridCol w:w="9224"/>
      </w:tblGrid>
      <w:tr w:rsidR="002A4624" w14:paraId="68EFC76E" w14:textId="77777777" w:rsidTr="00CF03EE">
        <w:tc>
          <w:tcPr>
            <w:tcW w:w="9224" w:type="dxa"/>
            <w:shd w:val="clear" w:color="auto" w:fill="4F81BD" w:themeFill="accent1"/>
          </w:tcPr>
          <w:p w14:paraId="4FF3E82C" w14:textId="77777777" w:rsidR="002A4624" w:rsidRDefault="002A4624" w:rsidP="00761709">
            <w:r>
              <w:t xml:space="preserve">Falscher TNS-Name bei </w:t>
            </w:r>
            <w:proofErr w:type="spellStart"/>
            <w:r>
              <w:t>DataSource</w:t>
            </w:r>
            <w:proofErr w:type="spellEnd"/>
            <w:r>
              <w:t xml:space="preserve"> oder </w:t>
            </w:r>
          </w:p>
          <w:p w14:paraId="5B1ED279" w14:textId="77777777" w:rsidR="002A4624" w:rsidRDefault="002A4624" w:rsidP="00761709">
            <w:r>
              <w:t xml:space="preserve">falscher HOST in </w:t>
            </w:r>
            <w:proofErr w:type="spellStart"/>
            <w:r>
              <w:t>tnsname</w:t>
            </w:r>
            <w:proofErr w:type="spellEnd"/>
            <w:r>
              <w:t xml:space="preserve"> oder </w:t>
            </w:r>
          </w:p>
          <w:p w14:paraId="487D5AC7" w14:textId="77777777" w:rsidR="002A4624" w:rsidRDefault="002A4624" w:rsidP="00761709">
            <w:r>
              <w:t xml:space="preserve">TNS-Name nicht in </w:t>
            </w:r>
            <w:proofErr w:type="spellStart"/>
            <w:r>
              <w:t>tnsnames.ora</w:t>
            </w:r>
            <w:proofErr w:type="spellEnd"/>
          </w:p>
          <w:p w14:paraId="0C105093" w14:textId="77777777" w:rsidR="002A4624" w:rsidRDefault="002A4624" w:rsidP="00761709"/>
        </w:tc>
      </w:tr>
      <w:tr w:rsidR="002A4624" w14:paraId="45F1F5B6" w14:textId="77777777" w:rsidTr="002A4624">
        <w:tc>
          <w:tcPr>
            <w:tcW w:w="9224" w:type="dxa"/>
          </w:tcPr>
          <w:p w14:paraId="51C2B15C" w14:textId="77777777" w:rsidR="002A4624" w:rsidRPr="002A4624" w:rsidRDefault="002A4624" w:rsidP="00761709">
            <w:pPr>
              <w:rPr>
                <w:lang w:val="de-DE"/>
              </w:rPr>
            </w:pPr>
          </w:p>
          <w:p w14:paraId="351AED91" w14:textId="77777777" w:rsidR="002A4624" w:rsidRDefault="002A4624" w:rsidP="00761709">
            <w:pPr>
              <w:rPr>
                <w:lang w:val="en-US"/>
              </w:rPr>
            </w:pPr>
            <w:proofErr w:type="spellStart"/>
            <w:r>
              <w:rPr>
                <w:lang w:val="en-US"/>
              </w:rPr>
              <w:t>System.Data.EntityException</w:t>
            </w:r>
            <w:proofErr w:type="spellEnd"/>
            <w:r>
              <w:rPr>
                <w:lang w:val="en-US"/>
              </w:rPr>
              <w:t xml:space="preserve">: The underlying provider failed on Open. ---&gt; </w:t>
            </w:r>
          </w:p>
          <w:p w14:paraId="651890AA" w14:textId="77777777" w:rsidR="002A4624" w:rsidRDefault="002A4624" w:rsidP="00761709">
            <w:pPr>
              <w:rPr>
                <w:lang w:val="en-US"/>
              </w:rPr>
            </w:pPr>
            <w:r>
              <w:rPr>
                <w:lang w:val="en-US"/>
              </w:rPr>
              <w:t xml:space="preserve">  </w:t>
            </w:r>
            <w:proofErr w:type="spellStart"/>
            <w:r>
              <w:rPr>
                <w:lang w:val="en-US"/>
              </w:rPr>
              <w:t>Devart.Data.Oracle.OracleException</w:t>
            </w:r>
            <w:proofErr w:type="spellEnd"/>
            <w:r>
              <w:rPr>
                <w:lang w:val="en-US"/>
              </w:rPr>
              <w:t xml:space="preserve">: ORA-12154: </w:t>
            </w:r>
            <w:proofErr w:type="spellStart"/>
            <w:r>
              <w:rPr>
                <w:lang w:val="en-US"/>
              </w:rPr>
              <w:t>TNS:could</w:t>
            </w:r>
            <w:proofErr w:type="spellEnd"/>
            <w:r>
              <w:rPr>
                <w:lang w:val="en-US"/>
              </w:rPr>
              <w:t xml:space="preserve"> not resolve the connect identifier </w:t>
            </w:r>
          </w:p>
          <w:p w14:paraId="7A72C46A" w14:textId="77777777" w:rsidR="002A4624" w:rsidRPr="002A4624" w:rsidRDefault="002A4624" w:rsidP="00761709">
            <w:pPr>
              <w:rPr>
                <w:lang w:val="de-DE"/>
              </w:rPr>
            </w:pPr>
            <w:r>
              <w:rPr>
                <w:lang w:val="en-US"/>
              </w:rPr>
              <w:t xml:space="preserve">  </w:t>
            </w:r>
            <w:proofErr w:type="spellStart"/>
            <w:r w:rsidRPr="002A4624">
              <w:rPr>
                <w:lang w:val="de-DE"/>
              </w:rPr>
              <w:t>specified</w:t>
            </w:r>
            <w:proofErr w:type="spellEnd"/>
          </w:p>
          <w:p w14:paraId="553F211D" w14:textId="77777777" w:rsidR="002A4624" w:rsidRDefault="002A4624" w:rsidP="00761709">
            <w:proofErr w:type="spellStart"/>
            <w:r>
              <w:t>System.Data.EntityException</w:t>
            </w:r>
            <w:proofErr w:type="spellEnd"/>
            <w:r>
              <w:t xml:space="preserve">: Fehler beim zugrunde liegenden Anbieter auf Open. ---&gt; </w:t>
            </w:r>
          </w:p>
          <w:p w14:paraId="71E62E66" w14:textId="77777777" w:rsidR="002A4624" w:rsidRDefault="002A4624" w:rsidP="00761709">
            <w:r>
              <w:t xml:space="preserve">  </w:t>
            </w:r>
            <w:proofErr w:type="spellStart"/>
            <w:r>
              <w:t>Devart.Data.Oracle.OracleException</w:t>
            </w:r>
            <w:proofErr w:type="spellEnd"/>
            <w:r>
              <w:t xml:space="preserve">: ORA-12514: TNS: </w:t>
            </w:r>
            <w:proofErr w:type="spellStart"/>
            <w:r>
              <w:t>Listener</w:t>
            </w:r>
            <w:proofErr w:type="spellEnd"/>
            <w:r>
              <w:t xml:space="preserve"> kann in Connect-Deskriptor </w:t>
            </w:r>
          </w:p>
          <w:p w14:paraId="268EE93B" w14:textId="77777777" w:rsidR="002A4624" w:rsidRDefault="002A4624" w:rsidP="00761709">
            <w:pPr>
              <w:rPr>
                <w:lang w:val="de-DE"/>
              </w:rPr>
            </w:pPr>
            <w:r>
              <w:t xml:space="preserve">  angegebenen Service aktuell nicht auflösen</w:t>
            </w:r>
          </w:p>
          <w:p w14:paraId="53963EBF" w14:textId="77777777" w:rsidR="002A4624" w:rsidRDefault="002A4624" w:rsidP="00761709"/>
        </w:tc>
      </w:tr>
    </w:tbl>
    <w:p w14:paraId="439B3B4C" w14:textId="77777777" w:rsidR="002A4624" w:rsidRDefault="002A4624" w:rsidP="00761709"/>
    <w:tbl>
      <w:tblPr>
        <w:tblStyle w:val="Tabellenraster"/>
        <w:tblW w:w="0" w:type="auto"/>
        <w:tblLook w:val="04A0" w:firstRow="1" w:lastRow="0" w:firstColumn="1" w:lastColumn="0" w:noHBand="0" w:noVBand="1"/>
      </w:tblPr>
      <w:tblGrid>
        <w:gridCol w:w="9224"/>
      </w:tblGrid>
      <w:tr w:rsidR="002A4624" w14:paraId="61AAC14B" w14:textId="77777777" w:rsidTr="00CF03EE">
        <w:tc>
          <w:tcPr>
            <w:tcW w:w="9224" w:type="dxa"/>
            <w:shd w:val="clear" w:color="auto" w:fill="4F81BD" w:themeFill="accent1"/>
          </w:tcPr>
          <w:p w14:paraId="430B2B30" w14:textId="77777777" w:rsidR="002A4624" w:rsidRDefault="002A4624" w:rsidP="00761709">
            <w:pPr>
              <w:rPr>
                <w:lang w:val="en-US"/>
              </w:rPr>
            </w:pPr>
            <w:proofErr w:type="spellStart"/>
            <w:r>
              <w:rPr>
                <w:lang w:val="en-US"/>
              </w:rPr>
              <w:t>Falsches</w:t>
            </w:r>
            <w:proofErr w:type="spellEnd"/>
            <w:r>
              <w:rPr>
                <w:lang w:val="en-US"/>
              </w:rPr>
              <w:t xml:space="preserve"> Home</w:t>
            </w:r>
          </w:p>
          <w:p w14:paraId="1E84A496" w14:textId="77777777" w:rsidR="002A4624" w:rsidRDefault="002A4624" w:rsidP="00761709"/>
        </w:tc>
      </w:tr>
      <w:tr w:rsidR="002A4624" w:rsidRPr="00762906" w14:paraId="71DB4D70" w14:textId="77777777" w:rsidTr="002A4624">
        <w:tc>
          <w:tcPr>
            <w:tcW w:w="9224" w:type="dxa"/>
          </w:tcPr>
          <w:p w14:paraId="6EC639ED" w14:textId="77777777" w:rsidR="002A4624" w:rsidRDefault="002A4624" w:rsidP="00761709">
            <w:pPr>
              <w:rPr>
                <w:lang w:val="en-US"/>
              </w:rPr>
            </w:pPr>
          </w:p>
          <w:p w14:paraId="45A93794" w14:textId="77777777" w:rsidR="002A4624" w:rsidRDefault="002A4624" w:rsidP="00761709">
            <w:pPr>
              <w:rPr>
                <w:lang w:val="en-US"/>
              </w:rPr>
            </w:pPr>
            <w:proofErr w:type="spellStart"/>
            <w:r>
              <w:rPr>
                <w:lang w:val="en-US"/>
              </w:rPr>
              <w:t>System.Data.EntityException</w:t>
            </w:r>
            <w:proofErr w:type="spellEnd"/>
            <w:r>
              <w:rPr>
                <w:lang w:val="en-US"/>
              </w:rPr>
              <w:t xml:space="preserve">: The underlying provider failed on Open. ---&gt; </w:t>
            </w:r>
          </w:p>
          <w:p w14:paraId="07C5F39F" w14:textId="77777777" w:rsidR="002A4624" w:rsidRDefault="002A4624" w:rsidP="00761709">
            <w:pPr>
              <w:rPr>
                <w:lang w:val="en-US"/>
              </w:rPr>
            </w:pPr>
            <w:r>
              <w:rPr>
                <w:lang w:val="en-US"/>
              </w:rPr>
              <w:t xml:space="preserve">  </w:t>
            </w:r>
            <w:proofErr w:type="spellStart"/>
            <w:r>
              <w:rPr>
                <w:lang w:val="en-US"/>
              </w:rPr>
              <w:t>Devart.Data.Oracle.OracleException</w:t>
            </w:r>
            <w:proofErr w:type="spellEnd"/>
            <w:r>
              <w:rPr>
                <w:lang w:val="en-US"/>
              </w:rPr>
              <w:t xml:space="preserve">: </w:t>
            </w:r>
            <w:proofErr w:type="spellStart"/>
            <w:r>
              <w:rPr>
                <w:lang w:val="en-US"/>
              </w:rPr>
              <w:t>Can not</w:t>
            </w:r>
            <w:proofErr w:type="spellEnd"/>
            <w:r>
              <w:rPr>
                <w:lang w:val="en-US"/>
              </w:rPr>
              <w:t xml:space="preserve"> find Oracle home.</w:t>
            </w:r>
          </w:p>
          <w:p w14:paraId="501FDFD8" w14:textId="77777777" w:rsidR="002A4624" w:rsidRPr="002A4624" w:rsidRDefault="002A4624" w:rsidP="00761709">
            <w:pPr>
              <w:rPr>
                <w:lang w:val="en-US"/>
              </w:rPr>
            </w:pPr>
          </w:p>
        </w:tc>
      </w:tr>
    </w:tbl>
    <w:p w14:paraId="1F408A72" w14:textId="77777777" w:rsidR="002A4624" w:rsidRPr="002A4624" w:rsidRDefault="002A4624" w:rsidP="00761709">
      <w:pPr>
        <w:rPr>
          <w:lang w:val="en-US"/>
        </w:rPr>
      </w:pPr>
    </w:p>
    <w:tbl>
      <w:tblPr>
        <w:tblStyle w:val="Tabellenraster"/>
        <w:tblW w:w="0" w:type="auto"/>
        <w:tblLook w:val="04A0" w:firstRow="1" w:lastRow="0" w:firstColumn="1" w:lastColumn="0" w:noHBand="0" w:noVBand="1"/>
      </w:tblPr>
      <w:tblGrid>
        <w:gridCol w:w="9224"/>
      </w:tblGrid>
      <w:tr w:rsidR="002A4624" w14:paraId="0814A858" w14:textId="77777777" w:rsidTr="00CF03EE">
        <w:tc>
          <w:tcPr>
            <w:tcW w:w="9224" w:type="dxa"/>
            <w:shd w:val="clear" w:color="auto" w:fill="4F81BD" w:themeFill="accent1"/>
          </w:tcPr>
          <w:p w14:paraId="06981A7F" w14:textId="77777777" w:rsidR="002A4624" w:rsidRDefault="002A4624" w:rsidP="00761709">
            <w:pPr>
              <w:rPr>
                <w:lang w:val="en-US"/>
              </w:rPr>
            </w:pPr>
            <w:proofErr w:type="spellStart"/>
            <w:r>
              <w:rPr>
                <w:lang w:val="en-US"/>
              </w:rPr>
              <w:t>Falscher</w:t>
            </w:r>
            <w:proofErr w:type="spellEnd"/>
            <w:r>
              <w:rPr>
                <w:lang w:val="en-US"/>
              </w:rPr>
              <w:t xml:space="preserve"> SERVICE_NAME in </w:t>
            </w:r>
            <w:proofErr w:type="spellStart"/>
            <w:r>
              <w:rPr>
                <w:lang w:val="en-US"/>
              </w:rPr>
              <w:t>tnsnames.ora</w:t>
            </w:r>
            <w:proofErr w:type="spellEnd"/>
            <w:r>
              <w:rPr>
                <w:lang w:val="en-US"/>
              </w:rPr>
              <w:t>:</w:t>
            </w:r>
          </w:p>
          <w:p w14:paraId="143D2081" w14:textId="77777777" w:rsidR="002A4624" w:rsidRDefault="002A4624" w:rsidP="00761709"/>
        </w:tc>
      </w:tr>
      <w:tr w:rsidR="002A4624" w:rsidRPr="00762906" w14:paraId="674CBEB9" w14:textId="77777777" w:rsidTr="002A4624">
        <w:tc>
          <w:tcPr>
            <w:tcW w:w="9224" w:type="dxa"/>
          </w:tcPr>
          <w:p w14:paraId="1B8AE348" w14:textId="77777777" w:rsidR="002A4624" w:rsidRDefault="002A4624" w:rsidP="00761709">
            <w:pPr>
              <w:rPr>
                <w:lang w:val="en-US"/>
              </w:rPr>
            </w:pPr>
            <w:proofErr w:type="spellStart"/>
            <w:r>
              <w:rPr>
                <w:lang w:val="en-US"/>
              </w:rPr>
              <w:t>System.Data.EntityException</w:t>
            </w:r>
            <w:proofErr w:type="spellEnd"/>
            <w:r>
              <w:rPr>
                <w:lang w:val="en-US"/>
              </w:rPr>
              <w:t xml:space="preserve">: The underlying provider failed on Open. ---&gt; </w:t>
            </w:r>
          </w:p>
          <w:p w14:paraId="3A3DF42F" w14:textId="77777777" w:rsidR="002A4624" w:rsidRDefault="002A4624" w:rsidP="00761709">
            <w:pPr>
              <w:rPr>
                <w:lang w:val="en-US"/>
              </w:rPr>
            </w:pPr>
            <w:r>
              <w:rPr>
                <w:lang w:val="en-US"/>
              </w:rPr>
              <w:t xml:space="preserve">  </w:t>
            </w:r>
            <w:proofErr w:type="spellStart"/>
            <w:r>
              <w:rPr>
                <w:lang w:val="en-US"/>
              </w:rPr>
              <w:t>Devart.Data.Oracle.OracleException</w:t>
            </w:r>
            <w:proofErr w:type="spellEnd"/>
            <w:r>
              <w:rPr>
                <w:lang w:val="en-US"/>
              </w:rPr>
              <w:t xml:space="preserve">: ORA-12514: </w:t>
            </w:r>
            <w:proofErr w:type="spellStart"/>
            <w:r>
              <w:rPr>
                <w:lang w:val="en-US"/>
              </w:rPr>
              <w:t>TNS:listener</w:t>
            </w:r>
            <w:proofErr w:type="spellEnd"/>
            <w:r>
              <w:rPr>
                <w:lang w:val="en-US"/>
              </w:rPr>
              <w:t xml:space="preserve"> does not currently know of </w:t>
            </w:r>
          </w:p>
          <w:p w14:paraId="75CD7D4C" w14:textId="77777777" w:rsidR="002A4624" w:rsidRPr="002A4624" w:rsidRDefault="002A4624" w:rsidP="00761709">
            <w:pPr>
              <w:rPr>
                <w:lang w:val="en-US"/>
              </w:rPr>
            </w:pPr>
            <w:r>
              <w:rPr>
                <w:lang w:val="en-US"/>
              </w:rPr>
              <w:t xml:space="preserve">  service requested in connect descriptor</w:t>
            </w:r>
          </w:p>
        </w:tc>
      </w:tr>
    </w:tbl>
    <w:p w14:paraId="07D4089E" w14:textId="77777777" w:rsidR="002A4624" w:rsidRPr="002A4624" w:rsidRDefault="002A4624" w:rsidP="00761709">
      <w:pPr>
        <w:rPr>
          <w:lang w:val="en-US"/>
        </w:rPr>
      </w:pPr>
    </w:p>
    <w:tbl>
      <w:tblPr>
        <w:tblStyle w:val="Tabellenraster"/>
        <w:tblW w:w="0" w:type="auto"/>
        <w:tblLook w:val="04A0" w:firstRow="1" w:lastRow="0" w:firstColumn="1" w:lastColumn="0" w:noHBand="0" w:noVBand="1"/>
      </w:tblPr>
      <w:tblGrid>
        <w:gridCol w:w="9224"/>
      </w:tblGrid>
      <w:tr w:rsidR="002A4624" w14:paraId="1A02ED15" w14:textId="77777777" w:rsidTr="00CF03EE">
        <w:tc>
          <w:tcPr>
            <w:tcW w:w="9224" w:type="dxa"/>
            <w:shd w:val="clear" w:color="auto" w:fill="4F81BD" w:themeFill="accent1"/>
          </w:tcPr>
          <w:p w14:paraId="039D5B59" w14:textId="77777777" w:rsidR="002A4624" w:rsidRDefault="002A4624" w:rsidP="00761709">
            <w:r>
              <w:t xml:space="preserve">Host im TNS falsch oder </w:t>
            </w:r>
          </w:p>
          <w:p w14:paraId="46C60686" w14:textId="77777777" w:rsidR="002A4624" w:rsidRDefault="002A4624" w:rsidP="00761709">
            <w:r>
              <w:t xml:space="preserve">Doppelter Eintrag in </w:t>
            </w:r>
            <w:proofErr w:type="spellStart"/>
            <w:r>
              <w:t>tnsnames</w:t>
            </w:r>
            <w:proofErr w:type="spellEnd"/>
            <w:r>
              <w:t xml:space="preserve"> mit gleichem SERVICE_NAME</w:t>
            </w:r>
          </w:p>
          <w:p w14:paraId="35F52E6D" w14:textId="77777777" w:rsidR="002A4624" w:rsidRDefault="002A4624" w:rsidP="00761709"/>
        </w:tc>
      </w:tr>
      <w:tr w:rsidR="002A4624" w:rsidRPr="00762906" w14:paraId="3BADB00A" w14:textId="77777777" w:rsidTr="002A4624">
        <w:tc>
          <w:tcPr>
            <w:tcW w:w="9224" w:type="dxa"/>
          </w:tcPr>
          <w:p w14:paraId="7D4DFE2A" w14:textId="77777777" w:rsidR="002A4624" w:rsidRPr="002A4624" w:rsidRDefault="002A4624" w:rsidP="00761709">
            <w:pPr>
              <w:rPr>
                <w:lang w:val="de-DE"/>
              </w:rPr>
            </w:pPr>
          </w:p>
          <w:p w14:paraId="341C92A9" w14:textId="77777777" w:rsidR="002A4624" w:rsidRDefault="002A4624" w:rsidP="00761709">
            <w:pPr>
              <w:rPr>
                <w:lang w:val="en-US"/>
              </w:rPr>
            </w:pPr>
            <w:proofErr w:type="spellStart"/>
            <w:r>
              <w:rPr>
                <w:lang w:val="en-US"/>
              </w:rPr>
              <w:t>System.Data.EntityException</w:t>
            </w:r>
            <w:proofErr w:type="spellEnd"/>
            <w:r>
              <w:rPr>
                <w:lang w:val="en-US"/>
              </w:rPr>
              <w:t xml:space="preserve">: The underlying provider failed on Open. ---&gt; </w:t>
            </w:r>
          </w:p>
          <w:p w14:paraId="47332B8B" w14:textId="77777777" w:rsidR="002A4624" w:rsidRDefault="002A4624" w:rsidP="00761709">
            <w:pPr>
              <w:rPr>
                <w:lang w:val="en-US"/>
              </w:rPr>
            </w:pPr>
            <w:r>
              <w:rPr>
                <w:lang w:val="en-US"/>
              </w:rPr>
              <w:t xml:space="preserve">  </w:t>
            </w:r>
            <w:proofErr w:type="spellStart"/>
            <w:r>
              <w:rPr>
                <w:lang w:val="en-US"/>
              </w:rPr>
              <w:t>Devart.Data.Oracle.OracleException</w:t>
            </w:r>
            <w:proofErr w:type="spellEnd"/>
            <w:r>
              <w:rPr>
                <w:lang w:val="en-US"/>
              </w:rPr>
              <w:t xml:space="preserve">: </w:t>
            </w:r>
            <w:proofErr w:type="spellStart"/>
            <w:r>
              <w:rPr>
                <w:lang w:val="en-US"/>
              </w:rPr>
              <w:t>Can not</w:t>
            </w:r>
            <w:proofErr w:type="spellEnd"/>
            <w:r>
              <w:rPr>
                <w:lang w:val="en-US"/>
              </w:rPr>
              <w:t xml:space="preserve"> find Oracle home.</w:t>
            </w:r>
          </w:p>
          <w:p w14:paraId="111A5EA6" w14:textId="77777777" w:rsidR="002A4624" w:rsidRPr="002A4624" w:rsidRDefault="002A4624" w:rsidP="00761709">
            <w:pPr>
              <w:rPr>
                <w:lang w:val="en-US"/>
              </w:rPr>
            </w:pPr>
          </w:p>
        </w:tc>
      </w:tr>
    </w:tbl>
    <w:p w14:paraId="11475025" w14:textId="2EE659A3" w:rsidR="002A4624" w:rsidRPr="002A4624" w:rsidRDefault="002A4624" w:rsidP="00761709">
      <w:pPr>
        <w:rPr>
          <w:lang w:val="en-US"/>
        </w:rPr>
      </w:pPr>
    </w:p>
    <w:tbl>
      <w:tblPr>
        <w:tblStyle w:val="Tabellenraster"/>
        <w:tblW w:w="0" w:type="auto"/>
        <w:tblLook w:val="04A0" w:firstRow="1" w:lastRow="0" w:firstColumn="1" w:lastColumn="0" w:noHBand="0" w:noVBand="1"/>
      </w:tblPr>
      <w:tblGrid>
        <w:gridCol w:w="9224"/>
      </w:tblGrid>
      <w:tr w:rsidR="002A4624" w14:paraId="298F52E3" w14:textId="77777777" w:rsidTr="00CF03EE">
        <w:tc>
          <w:tcPr>
            <w:tcW w:w="9224" w:type="dxa"/>
            <w:shd w:val="clear" w:color="auto" w:fill="4F81BD" w:themeFill="accent1"/>
          </w:tcPr>
          <w:p w14:paraId="0CCD6226" w14:textId="77777777" w:rsidR="002A4624" w:rsidRPr="002A4624" w:rsidRDefault="002A4624" w:rsidP="00761709">
            <w:pPr>
              <w:rPr>
                <w:lang w:val="de-DE"/>
              </w:rPr>
            </w:pPr>
            <w:r w:rsidRPr="002A4624">
              <w:rPr>
                <w:lang w:val="de-DE"/>
              </w:rPr>
              <w:t xml:space="preserve">Falscher Port in </w:t>
            </w:r>
            <w:proofErr w:type="spellStart"/>
            <w:r w:rsidRPr="002A4624">
              <w:rPr>
                <w:lang w:val="de-DE"/>
              </w:rPr>
              <w:t>TNSNames</w:t>
            </w:r>
            <w:proofErr w:type="spellEnd"/>
            <w:r w:rsidRPr="002A4624">
              <w:rPr>
                <w:lang w:val="de-DE"/>
              </w:rPr>
              <w:t xml:space="preserve"> oder </w:t>
            </w:r>
          </w:p>
          <w:p w14:paraId="3E3B1503" w14:textId="77777777" w:rsidR="002A4624" w:rsidRPr="002A4624" w:rsidRDefault="002A4624" w:rsidP="00761709">
            <w:pPr>
              <w:rPr>
                <w:lang w:val="de-DE"/>
              </w:rPr>
            </w:pPr>
            <w:r w:rsidRPr="002A4624">
              <w:rPr>
                <w:lang w:val="de-DE"/>
              </w:rPr>
              <w:t xml:space="preserve">Falscher Port in </w:t>
            </w:r>
            <w:proofErr w:type="spellStart"/>
            <w:r w:rsidRPr="002A4624">
              <w:rPr>
                <w:lang w:val="de-DE"/>
              </w:rPr>
              <w:t>OpenLeaseConnectionStringServerPort</w:t>
            </w:r>
            <w:proofErr w:type="spellEnd"/>
            <w:r w:rsidRPr="002A4624">
              <w:rPr>
                <w:lang w:val="de-DE"/>
              </w:rPr>
              <w:t xml:space="preserve"> </w:t>
            </w:r>
          </w:p>
          <w:p w14:paraId="7BA1D952" w14:textId="77777777" w:rsidR="002A4624" w:rsidRDefault="002A4624" w:rsidP="00761709">
            <w:pPr>
              <w:rPr>
                <w:lang w:val="en-US"/>
              </w:rPr>
            </w:pPr>
            <w:proofErr w:type="spellStart"/>
            <w:r>
              <w:rPr>
                <w:lang w:val="en-US"/>
              </w:rPr>
              <w:t>bei</w:t>
            </w:r>
            <w:proofErr w:type="spellEnd"/>
            <w:r>
              <w:rPr>
                <w:lang w:val="en-US"/>
              </w:rPr>
              <w:t xml:space="preserve"> Direct = True</w:t>
            </w:r>
          </w:p>
          <w:p w14:paraId="0B1B18B3" w14:textId="77777777" w:rsidR="002A4624" w:rsidRDefault="002A4624" w:rsidP="00761709"/>
        </w:tc>
      </w:tr>
      <w:tr w:rsidR="002A4624" w:rsidRPr="00762906" w14:paraId="207B0EE0" w14:textId="77777777" w:rsidTr="002A4624">
        <w:tc>
          <w:tcPr>
            <w:tcW w:w="9224" w:type="dxa"/>
          </w:tcPr>
          <w:p w14:paraId="7A6B895B" w14:textId="77777777" w:rsidR="002A4624" w:rsidRDefault="002A4624" w:rsidP="00761709">
            <w:pPr>
              <w:rPr>
                <w:lang w:val="en-US"/>
              </w:rPr>
            </w:pPr>
          </w:p>
          <w:p w14:paraId="0A815F6C" w14:textId="77777777" w:rsidR="002A4624" w:rsidRDefault="002A4624" w:rsidP="00761709">
            <w:pPr>
              <w:rPr>
                <w:lang w:val="en-US"/>
              </w:rPr>
            </w:pPr>
            <w:proofErr w:type="spellStart"/>
            <w:r>
              <w:rPr>
                <w:lang w:val="en-US"/>
              </w:rPr>
              <w:t>System.Data.EntityException</w:t>
            </w:r>
            <w:proofErr w:type="spellEnd"/>
            <w:r>
              <w:rPr>
                <w:lang w:val="en-US"/>
              </w:rPr>
              <w:t xml:space="preserve">: The underlying provider failed on Open. ---&gt; </w:t>
            </w:r>
          </w:p>
          <w:p w14:paraId="20367359" w14:textId="77777777" w:rsidR="002A4624" w:rsidRDefault="002A4624" w:rsidP="00761709">
            <w:pPr>
              <w:rPr>
                <w:lang w:val="en-US"/>
              </w:rPr>
            </w:pPr>
            <w:r>
              <w:rPr>
                <w:lang w:val="en-US"/>
              </w:rPr>
              <w:t xml:space="preserve">  </w:t>
            </w:r>
            <w:proofErr w:type="spellStart"/>
            <w:r>
              <w:rPr>
                <w:lang w:val="en-US"/>
              </w:rPr>
              <w:t>Devart.Data.Oracle.OracleException</w:t>
            </w:r>
            <w:proofErr w:type="spellEnd"/>
            <w:r>
              <w:rPr>
                <w:lang w:val="en-US"/>
              </w:rPr>
              <w:t>: Server did not respond within the specified timeout interval</w:t>
            </w:r>
          </w:p>
          <w:p w14:paraId="63F3F140" w14:textId="77777777" w:rsidR="002A4624" w:rsidRPr="002A4624" w:rsidRDefault="002A4624" w:rsidP="00761709">
            <w:pPr>
              <w:rPr>
                <w:lang w:val="en-US"/>
              </w:rPr>
            </w:pPr>
          </w:p>
        </w:tc>
      </w:tr>
    </w:tbl>
    <w:p w14:paraId="79F8D710" w14:textId="16A29CA6" w:rsidR="00D82A6A" w:rsidRDefault="00D82A6A" w:rsidP="00761709">
      <w:pPr>
        <w:rPr>
          <w:lang w:val="en-US"/>
        </w:rPr>
      </w:pPr>
    </w:p>
    <w:p w14:paraId="48F7A782" w14:textId="77777777" w:rsidR="002A4624" w:rsidRPr="002A4624" w:rsidRDefault="002A4624" w:rsidP="00761709">
      <w:pPr>
        <w:rPr>
          <w:lang w:val="en-US"/>
        </w:rPr>
      </w:pPr>
    </w:p>
    <w:tbl>
      <w:tblPr>
        <w:tblStyle w:val="Tabellenraster"/>
        <w:tblW w:w="0" w:type="auto"/>
        <w:tblLook w:val="04A0" w:firstRow="1" w:lastRow="0" w:firstColumn="1" w:lastColumn="0" w:noHBand="0" w:noVBand="1"/>
      </w:tblPr>
      <w:tblGrid>
        <w:gridCol w:w="9224"/>
      </w:tblGrid>
      <w:tr w:rsidR="002A4624" w:rsidRPr="00762906" w14:paraId="155C5BCF" w14:textId="77777777" w:rsidTr="00CF03EE">
        <w:tc>
          <w:tcPr>
            <w:tcW w:w="9224" w:type="dxa"/>
            <w:shd w:val="clear" w:color="auto" w:fill="4F81BD" w:themeFill="accent1"/>
          </w:tcPr>
          <w:p w14:paraId="64157321" w14:textId="77777777" w:rsidR="002A4624" w:rsidRDefault="002A4624" w:rsidP="00761709">
            <w:pPr>
              <w:rPr>
                <w:lang w:val="en-US"/>
              </w:rPr>
            </w:pPr>
            <w:proofErr w:type="spellStart"/>
            <w:r>
              <w:rPr>
                <w:lang w:val="en-US"/>
              </w:rPr>
              <w:t>Falscher</w:t>
            </w:r>
            <w:proofErr w:type="spellEnd"/>
            <w:r>
              <w:rPr>
                <w:lang w:val="en-US"/>
              </w:rPr>
              <w:t xml:space="preserve"> </w:t>
            </w:r>
            <w:proofErr w:type="spellStart"/>
            <w:r>
              <w:rPr>
                <w:lang w:val="en-US"/>
              </w:rPr>
              <w:t>OpenLeaseConnectionStringServerName</w:t>
            </w:r>
            <w:proofErr w:type="spellEnd"/>
            <w:r>
              <w:rPr>
                <w:lang w:val="en-US"/>
              </w:rPr>
              <w:t xml:space="preserve"> </w:t>
            </w:r>
            <w:proofErr w:type="spellStart"/>
            <w:r>
              <w:rPr>
                <w:lang w:val="en-US"/>
              </w:rPr>
              <w:t>oder</w:t>
            </w:r>
            <w:proofErr w:type="spellEnd"/>
            <w:r>
              <w:rPr>
                <w:lang w:val="en-US"/>
              </w:rPr>
              <w:t xml:space="preserve"> </w:t>
            </w:r>
          </w:p>
          <w:p w14:paraId="25EE9F6B" w14:textId="77777777" w:rsidR="002A4624" w:rsidRDefault="002A4624" w:rsidP="00761709">
            <w:pPr>
              <w:rPr>
                <w:lang w:val="en-US"/>
              </w:rPr>
            </w:pPr>
            <w:proofErr w:type="spellStart"/>
            <w:r>
              <w:rPr>
                <w:lang w:val="en-US"/>
              </w:rPr>
              <w:t>Falsche</w:t>
            </w:r>
            <w:proofErr w:type="spellEnd"/>
            <w:r>
              <w:rPr>
                <w:lang w:val="en-US"/>
              </w:rPr>
              <w:t xml:space="preserve"> </w:t>
            </w:r>
            <w:proofErr w:type="spellStart"/>
            <w:r>
              <w:rPr>
                <w:lang w:val="en-US"/>
              </w:rPr>
              <w:t>OpenLeaseConnectionStringSID</w:t>
            </w:r>
            <w:proofErr w:type="spellEnd"/>
            <w:r>
              <w:rPr>
                <w:lang w:val="en-US"/>
              </w:rPr>
              <w:t xml:space="preserve"> </w:t>
            </w:r>
          </w:p>
          <w:p w14:paraId="4E668AF6" w14:textId="77777777" w:rsidR="002A4624" w:rsidRDefault="002A4624" w:rsidP="00761709">
            <w:pPr>
              <w:rPr>
                <w:lang w:val="en-US"/>
              </w:rPr>
            </w:pPr>
            <w:proofErr w:type="spellStart"/>
            <w:r>
              <w:rPr>
                <w:lang w:val="en-US"/>
              </w:rPr>
              <w:t>Bei</w:t>
            </w:r>
            <w:proofErr w:type="spellEnd"/>
            <w:r>
              <w:rPr>
                <w:lang w:val="en-US"/>
              </w:rPr>
              <w:t xml:space="preserve"> Direct= True</w:t>
            </w:r>
          </w:p>
          <w:p w14:paraId="4EEDD6F5" w14:textId="77777777" w:rsidR="002A4624" w:rsidRPr="002A4624" w:rsidRDefault="002A4624" w:rsidP="00761709">
            <w:pPr>
              <w:rPr>
                <w:lang w:val="en-US"/>
              </w:rPr>
            </w:pPr>
          </w:p>
        </w:tc>
      </w:tr>
      <w:tr w:rsidR="002A4624" w:rsidRPr="00762906" w14:paraId="477DE54B" w14:textId="77777777" w:rsidTr="002A4624">
        <w:tc>
          <w:tcPr>
            <w:tcW w:w="9224" w:type="dxa"/>
          </w:tcPr>
          <w:p w14:paraId="133ACFC5" w14:textId="77777777" w:rsidR="002A4624" w:rsidRDefault="002A4624" w:rsidP="00761709">
            <w:pPr>
              <w:rPr>
                <w:lang w:val="en-US"/>
              </w:rPr>
            </w:pPr>
          </w:p>
          <w:p w14:paraId="52417B8D" w14:textId="77777777" w:rsidR="002A4624" w:rsidRDefault="002A4624" w:rsidP="00761709">
            <w:pPr>
              <w:rPr>
                <w:lang w:val="en-US"/>
              </w:rPr>
            </w:pPr>
            <w:proofErr w:type="spellStart"/>
            <w:r>
              <w:rPr>
                <w:lang w:val="en-US"/>
              </w:rPr>
              <w:t>System.Data.EntityException</w:t>
            </w:r>
            <w:proofErr w:type="spellEnd"/>
            <w:r>
              <w:rPr>
                <w:lang w:val="en-US"/>
              </w:rPr>
              <w:t xml:space="preserve">: The underlying provider failed on Open. ---&gt; </w:t>
            </w:r>
          </w:p>
          <w:p w14:paraId="352DB8E6" w14:textId="77777777" w:rsidR="002A4624" w:rsidRDefault="002A4624" w:rsidP="00761709">
            <w:pPr>
              <w:rPr>
                <w:lang w:val="en-US"/>
              </w:rPr>
            </w:pPr>
            <w:r>
              <w:rPr>
                <w:lang w:val="en-US"/>
              </w:rPr>
              <w:t xml:space="preserve">  </w:t>
            </w:r>
            <w:proofErr w:type="spellStart"/>
            <w:r>
              <w:rPr>
                <w:lang w:val="en-US"/>
              </w:rPr>
              <w:t>Devart.Data.Oracle.OracleException</w:t>
            </w:r>
            <w:proofErr w:type="spellEnd"/>
            <w:r>
              <w:rPr>
                <w:lang w:val="en-US"/>
              </w:rPr>
              <w:t>: NET: Invalid SID</w:t>
            </w:r>
          </w:p>
          <w:p w14:paraId="361B1FE1" w14:textId="77777777" w:rsidR="002A4624" w:rsidRPr="002A4624" w:rsidRDefault="002A4624" w:rsidP="00761709">
            <w:pPr>
              <w:rPr>
                <w:lang w:val="en-US"/>
              </w:rPr>
            </w:pPr>
          </w:p>
          <w:p w14:paraId="49A2C9CA" w14:textId="77777777" w:rsidR="002A4624" w:rsidRDefault="002A4624" w:rsidP="00761709">
            <w:proofErr w:type="spellStart"/>
            <w:r>
              <w:t>System.Data.EntityException</w:t>
            </w:r>
            <w:proofErr w:type="spellEnd"/>
            <w:r>
              <w:t xml:space="preserve">: Fehler beim zugrunde liegenden Anbieter auf Open. ---&gt; </w:t>
            </w:r>
          </w:p>
          <w:p w14:paraId="05241610" w14:textId="77777777" w:rsidR="002A4624" w:rsidRPr="002A4624" w:rsidRDefault="002A4624" w:rsidP="00761709">
            <w:pPr>
              <w:rPr>
                <w:lang w:val="en-US"/>
              </w:rPr>
            </w:pPr>
            <w:r>
              <w:t xml:space="preserve">  </w:t>
            </w:r>
            <w:proofErr w:type="spellStart"/>
            <w:r w:rsidRPr="002A4624">
              <w:rPr>
                <w:lang w:val="en-US"/>
              </w:rPr>
              <w:t>Devart.Data.Oracle.OracleException</w:t>
            </w:r>
            <w:proofErr w:type="spellEnd"/>
            <w:r w:rsidRPr="002A4624">
              <w:rPr>
                <w:lang w:val="en-US"/>
              </w:rPr>
              <w:t xml:space="preserve">: NET: Invalid SID </w:t>
            </w:r>
          </w:p>
          <w:p w14:paraId="546F28D2" w14:textId="77777777" w:rsidR="002A4624" w:rsidRPr="002A4624" w:rsidRDefault="002A4624" w:rsidP="00761709">
            <w:pPr>
              <w:rPr>
                <w:lang w:val="en-US"/>
              </w:rPr>
            </w:pPr>
          </w:p>
        </w:tc>
      </w:tr>
    </w:tbl>
    <w:p w14:paraId="43D24264" w14:textId="77777777" w:rsidR="002A4624" w:rsidRPr="002A4624" w:rsidRDefault="002A4624" w:rsidP="001B180F">
      <w:pPr>
        <w:rPr>
          <w:lang w:val="en-US"/>
        </w:rPr>
      </w:pPr>
    </w:p>
    <w:sectPr w:rsidR="002A4624" w:rsidRPr="002A4624" w:rsidSect="004003E5">
      <w:headerReference w:type="even" r:id="rId87"/>
      <w:headerReference w:type="default" r:id="rId88"/>
      <w:footerReference w:type="even" r:id="rId89"/>
      <w:footerReference w:type="default" r:id="rId90"/>
      <w:headerReference w:type="first" r:id="rId91"/>
      <w:footerReference w:type="first" r:id="rId92"/>
      <w:pgSz w:w="11906" w:h="16838"/>
      <w:pgMar w:top="1411" w:right="1411"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135D66" w14:textId="77777777" w:rsidR="00B87910" w:rsidRDefault="00B87910" w:rsidP="00761709">
      <w:r>
        <w:separator/>
      </w:r>
    </w:p>
    <w:p w14:paraId="64F2E8E5" w14:textId="77777777" w:rsidR="00B87910" w:rsidRDefault="00B87910" w:rsidP="00761709"/>
    <w:p w14:paraId="55DD8709" w14:textId="77777777" w:rsidR="00B87910" w:rsidRDefault="00B87910" w:rsidP="00761709"/>
    <w:p w14:paraId="2E92490D" w14:textId="77777777" w:rsidR="00B87910" w:rsidRDefault="00B87910" w:rsidP="00761709"/>
    <w:p w14:paraId="3D0936F6" w14:textId="77777777" w:rsidR="00B87910" w:rsidRDefault="00B87910" w:rsidP="00761709"/>
    <w:p w14:paraId="258E60E6" w14:textId="77777777" w:rsidR="00B87910" w:rsidRDefault="00B87910" w:rsidP="00761709"/>
    <w:p w14:paraId="62280FC0" w14:textId="77777777" w:rsidR="00B87910" w:rsidRDefault="00B87910" w:rsidP="00761709"/>
    <w:p w14:paraId="35F11B6E" w14:textId="77777777" w:rsidR="00B87910" w:rsidRDefault="00B87910" w:rsidP="00761709"/>
    <w:p w14:paraId="7DB62D43" w14:textId="77777777" w:rsidR="00B87910" w:rsidRDefault="00B87910" w:rsidP="00761709"/>
    <w:p w14:paraId="50F36F88" w14:textId="77777777" w:rsidR="00B87910" w:rsidRDefault="00B87910" w:rsidP="00761709"/>
    <w:p w14:paraId="260A888D" w14:textId="77777777" w:rsidR="00B87910" w:rsidRDefault="00B87910" w:rsidP="00761709"/>
    <w:p w14:paraId="7D256262" w14:textId="77777777" w:rsidR="00B87910" w:rsidRDefault="00B87910" w:rsidP="00761709"/>
    <w:p w14:paraId="1E3C4FA7" w14:textId="77777777" w:rsidR="00B87910" w:rsidRDefault="00B87910" w:rsidP="00761709"/>
    <w:p w14:paraId="0AC86B80" w14:textId="77777777" w:rsidR="00B87910" w:rsidRDefault="00B87910" w:rsidP="00761709"/>
    <w:p w14:paraId="45D0B8F5" w14:textId="77777777" w:rsidR="00B87910" w:rsidRDefault="00B87910" w:rsidP="00761709"/>
    <w:p w14:paraId="73547654" w14:textId="77777777" w:rsidR="00B87910" w:rsidRDefault="00B87910" w:rsidP="00761709"/>
    <w:p w14:paraId="0A4C60DE" w14:textId="77777777" w:rsidR="00B87910" w:rsidRDefault="00B87910" w:rsidP="00761709"/>
    <w:p w14:paraId="2F2CCACA" w14:textId="77777777" w:rsidR="00B87910" w:rsidRDefault="00B87910" w:rsidP="00761709"/>
    <w:p w14:paraId="646C6C51" w14:textId="77777777" w:rsidR="00B87910" w:rsidRDefault="00B87910" w:rsidP="00761709"/>
    <w:p w14:paraId="2E843D76" w14:textId="77777777" w:rsidR="00B87910" w:rsidRDefault="00B87910" w:rsidP="00761709"/>
    <w:p w14:paraId="2236B023" w14:textId="77777777" w:rsidR="00B87910" w:rsidRDefault="00B87910" w:rsidP="00761709"/>
    <w:p w14:paraId="270FE125" w14:textId="77777777" w:rsidR="00B87910" w:rsidRDefault="00B87910" w:rsidP="00761709"/>
    <w:p w14:paraId="273D0549" w14:textId="77777777" w:rsidR="00B87910" w:rsidRDefault="00B87910" w:rsidP="00761709"/>
    <w:p w14:paraId="6B0087E0" w14:textId="77777777" w:rsidR="00B87910" w:rsidRDefault="00B87910" w:rsidP="00761709"/>
    <w:p w14:paraId="0E698BB9" w14:textId="77777777" w:rsidR="00B87910" w:rsidRDefault="00B87910" w:rsidP="00761709"/>
    <w:p w14:paraId="0221E88A" w14:textId="77777777" w:rsidR="00B87910" w:rsidRDefault="00B87910" w:rsidP="00761709"/>
    <w:p w14:paraId="69E2AFAD" w14:textId="77777777" w:rsidR="00B87910" w:rsidRDefault="00B87910" w:rsidP="00761709"/>
    <w:p w14:paraId="387A6CDF" w14:textId="77777777" w:rsidR="00B87910" w:rsidRDefault="00B87910" w:rsidP="00761709"/>
    <w:p w14:paraId="4BAF7C81" w14:textId="77777777" w:rsidR="00B87910" w:rsidRDefault="00B87910" w:rsidP="00761709"/>
    <w:p w14:paraId="2648445F" w14:textId="77777777" w:rsidR="00B87910" w:rsidRDefault="00B87910" w:rsidP="00761709"/>
    <w:p w14:paraId="3D73AC61" w14:textId="77777777" w:rsidR="00B87910" w:rsidRDefault="00B87910" w:rsidP="00761709"/>
    <w:p w14:paraId="19A8E41A" w14:textId="77777777" w:rsidR="00B87910" w:rsidRDefault="00B87910" w:rsidP="00761709"/>
    <w:p w14:paraId="7F436B45" w14:textId="77777777" w:rsidR="00B87910" w:rsidRDefault="00B87910" w:rsidP="00761709"/>
    <w:p w14:paraId="58772E40" w14:textId="77777777" w:rsidR="00B87910" w:rsidRDefault="00B87910" w:rsidP="00761709"/>
    <w:p w14:paraId="6F363493" w14:textId="77777777" w:rsidR="00B87910" w:rsidRDefault="00B87910" w:rsidP="00761709"/>
    <w:p w14:paraId="0D8BD7C1" w14:textId="77777777" w:rsidR="00B87910" w:rsidRDefault="00B87910" w:rsidP="00761709"/>
    <w:p w14:paraId="48E0AD40" w14:textId="77777777" w:rsidR="00B87910" w:rsidRDefault="00B87910" w:rsidP="00761709"/>
    <w:p w14:paraId="6E635B8B" w14:textId="77777777" w:rsidR="00B87910" w:rsidRDefault="00B87910" w:rsidP="00761709"/>
    <w:p w14:paraId="74BBE7E4" w14:textId="77777777" w:rsidR="00B87910" w:rsidRDefault="00B87910" w:rsidP="00761709"/>
    <w:p w14:paraId="67BC1488" w14:textId="77777777" w:rsidR="00B87910" w:rsidRDefault="00B87910" w:rsidP="00761709"/>
    <w:p w14:paraId="356C853E" w14:textId="77777777" w:rsidR="00B87910" w:rsidRDefault="00B87910" w:rsidP="00761709"/>
    <w:p w14:paraId="1F405B37" w14:textId="77777777" w:rsidR="00B87910" w:rsidRDefault="00B87910" w:rsidP="00761709"/>
    <w:p w14:paraId="02F80F99" w14:textId="77777777" w:rsidR="00B87910" w:rsidRDefault="00B87910" w:rsidP="00761709"/>
    <w:p w14:paraId="017B000E" w14:textId="77777777" w:rsidR="00B87910" w:rsidRDefault="00B87910" w:rsidP="00761709"/>
    <w:p w14:paraId="66BDD7A7" w14:textId="77777777" w:rsidR="00B87910" w:rsidRDefault="00B87910" w:rsidP="00761709"/>
    <w:p w14:paraId="1C0705D8" w14:textId="77777777" w:rsidR="00B87910" w:rsidRDefault="00B87910" w:rsidP="00761709"/>
    <w:p w14:paraId="5477F095" w14:textId="77777777" w:rsidR="00B87910" w:rsidRDefault="00B87910" w:rsidP="00761709"/>
    <w:p w14:paraId="1855580D" w14:textId="77777777" w:rsidR="00B87910" w:rsidRDefault="00B87910" w:rsidP="00761709"/>
    <w:p w14:paraId="1D1FAEFC" w14:textId="77777777" w:rsidR="00B87910" w:rsidRDefault="00B87910" w:rsidP="00761709"/>
    <w:p w14:paraId="6388BF3A" w14:textId="77777777" w:rsidR="00B87910" w:rsidRDefault="00B87910" w:rsidP="00761709"/>
    <w:p w14:paraId="101D116E" w14:textId="77777777" w:rsidR="00B87910" w:rsidRDefault="00B87910" w:rsidP="00761709"/>
    <w:p w14:paraId="46325804" w14:textId="77777777" w:rsidR="00B87910" w:rsidRDefault="00B87910" w:rsidP="00761709"/>
    <w:p w14:paraId="14676DFE" w14:textId="77777777" w:rsidR="00B87910" w:rsidRDefault="00B87910" w:rsidP="00761709"/>
    <w:p w14:paraId="5EF36943" w14:textId="77777777" w:rsidR="00B87910" w:rsidRDefault="00B87910" w:rsidP="00761709"/>
    <w:p w14:paraId="3B1A0DD3" w14:textId="77777777" w:rsidR="00B87910" w:rsidRDefault="00B87910" w:rsidP="00761709"/>
    <w:p w14:paraId="7191335D" w14:textId="77777777" w:rsidR="00B87910" w:rsidRDefault="00B87910" w:rsidP="00761709"/>
    <w:p w14:paraId="6A6C5D36" w14:textId="77777777" w:rsidR="00B87910" w:rsidRDefault="00B87910" w:rsidP="00761709"/>
    <w:p w14:paraId="5A40C625" w14:textId="77777777" w:rsidR="00B87910" w:rsidRDefault="00B87910" w:rsidP="00761709"/>
    <w:p w14:paraId="01FE5801" w14:textId="77777777" w:rsidR="00B87910" w:rsidRDefault="00B87910" w:rsidP="00761709"/>
    <w:p w14:paraId="1582DAAF" w14:textId="77777777" w:rsidR="00B87910" w:rsidRDefault="00B87910" w:rsidP="00761709"/>
    <w:p w14:paraId="580C2785" w14:textId="77777777" w:rsidR="00B87910" w:rsidRDefault="00B87910" w:rsidP="00761709"/>
    <w:p w14:paraId="6554EFC8" w14:textId="77777777" w:rsidR="00B87910" w:rsidRDefault="00B87910" w:rsidP="00761709"/>
    <w:p w14:paraId="067FBD07" w14:textId="77777777" w:rsidR="00B87910" w:rsidRDefault="00B87910" w:rsidP="00761709"/>
    <w:p w14:paraId="6D836233" w14:textId="77777777" w:rsidR="00B87910" w:rsidRDefault="00B87910" w:rsidP="00761709"/>
    <w:p w14:paraId="645B2241" w14:textId="77777777" w:rsidR="00B87910" w:rsidRDefault="00B87910" w:rsidP="00761709"/>
    <w:p w14:paraId="173E0ED4" w14:textId="77777777" w:rsidR="00B87910" w:rsidRDefault="00B87910" w:rsidP="00761709"/>
    <w:p w14:paraId="42CB8E1E" w14:textId="77777777" w:rsidR="00B87910" w:rsidRDefault="00B87910" w:rsidP="00761709"/>
    <w:p w14:paraId="1617EA18" w14:textId="77777777" w:rsidR="00B87910" w:rsidRDefault="00B87910" w:rsidP="00761709"/>
    <w:p w14:paraId="2E7C625A" w14:textId="77777777" w:rsidR="00B87910" w:rsidRDefault="00B87910" w:rsidP="00761709"/>
    <w:p w14:paraId="74D5E30B" w14:textId="77777777" w:rsidR="00B87910" w:rsidRDefault="00B87910" w:rsidP="00761709"/>
    <w:p w14:paraId="4C7420B8" w14:textId="77777777" w:rsidR="00B87910" w:rsidRDefault="00B87910" w:rsidP="00761709"/>
    <w:p w14:paraId="1E181920" w14:textId="77777777" w:rsidR="00B87910" w:rsidRDefault="00B87910" w:rsidP="00761709"/>
    <w:p w14:paraId="1D8891C8" w14:textId="77777777" w:rsidR="00B87910" w:rsidRDefault="00B87910" w:rsidP="00761709"/>
    <w:p w14:paraId="1B4D5F21" w14:textId="77777777" w:rsidR="00B87910" w:rsidRDefault="00B87910" w:rsidP="00761709"/>
    <w:p w14:paraId="024734AE" w14:textId="77777777" w:rsidR="00B87910" w:rsidRDefault="00B87910" w:rsidP="00761709"/>
    <w:p w14:paraId="00BCB9D4" w14:textId="77777777" w:rsidR="00B87910" w:rsidRDefault="00B87910" w:rsidP="00761709"/>
    <w:p w14:paraId="6331997C" w14:textId="77777777" w:rsidR="00B87910" w:rsidRDefault="00B87910" w:rsidP="00761709"/>
    <w:p w14:paraId="00DA25FA" w14:textId="77777777" w:rsidR="00B87910" w:rsidRDefault="00B87910" w:rsidP="00761709"/>
    <w:p w14:paraId="4BEF98D3" w14:textId="77777777" w:rsidR="00B87910" w:rsidRDefault="00B87910" w:rsidP="00761709"/>
    <w:p w14:paraId="41C6A88D" w14:textId="77777777" w:rsidR="00B87910" w:rsidRDefault="00B87910" w:rsidP="00761709"/>
    <w:p w14:paraId="7D3CFC9D" w14:textId="77777777" w:rsidR="00B87910" w:rsidRDefault="00B87910" w:rsidP="00761709"/>
    <w:p w14:paraId="27B4199C" w14:textId="77777777" w:rsidR="00B87910" w:rsidRDefault="00B87910" w:rsidP="00761709"/>
    <w:p w14:paraId="434731D7" w14:textId="77777777" w:rsidR="00B87910" w:rsidRDefault="00B87910" w:rsidP="00761709"/>
    <w:p w14:paraId="1D4FD97A" w14:textId="77777777" w:rsidR="00B87910" w:rsidRDefault="00B87910" w:rsidP="00761709"/>
    <w:p w14:paraId="1B56E507" w14:textId="77777777" w:rsidR="00B87910" w:rsidRDefault="00B87910" w:rsidP="00761709"/>
    <w:p w14:paraId="6F9D10DC" w14:textId="77777777" w:rsidR="00B87910" w:rsidRDefault="00B87910" w:rsidP="00761709"/>
    <w:p w14:paraId="779CC786" w14:textId="77777777" w:rsidR="00B87910" w:rsidRDefault="00B87910" w:rsidP="00761709"/>
    <w:p w14:paraId="549F4668" w14:textId="77777777" w:rsidR="00B87910" w:rsidRDefault="00B87910" w:rsidP="00761709"/>
    <w:p w14:paraId="7D5CDED1" w14:textId="77777777" w:rsidR="00B87910" w:rsidRDefault="00B87910" w:rsidP="00761709"/>
    <w:p w14:paraId="6EDCEC5D" w14:textId="77777777" w:rsidR="00B87910" w:rsidRDefault="00B87910" w:rsidP="00761709"/>
    <w:p w14:paraId="2C648FF7" w14:textId="77777777" w:rsidR="00B87910" w:rsidRDefault="00B87910" w:rsidP="00761709"/>
    <w:p w14:paraId="28F3CB07" w14:textId="77777777" w:rsidR="00B87910" w:rsidRDefault="00B87910" w:rsidP="00761709"/>
    <w:p w14:paraId="2BC08C48" w14:textId="77777777" w:rsidR="00B87910" w:rsidRDefault="00B87910" w:rsidP="00761709"/>
    <w:p w14:paraId="14D27D9A" w14:textId="77777777" w:rsidR="00B87910" w:rsidRDefault="00B87910" w:rsidP="00761709"/>
    <w:p w14:paraId="6A292F72" w14:textId="77777777" w:rsidR="00B87910" w:rsidRDefault="00B87910" w:rsidP="00761709"/>
    <w:p w14:paraId="490E1296" w14:textId="77777777" w:rsidR="00B87910" w:rsidRDefault="00B87910" w:rsidP="00761709"/>
    <w:p w14:paraId="3BEBED18" w14:textId="77777777" w:rsidR="00B87910" w:rsidRDefault="00B87910" w:rsidP="00761709"/>
    <w:p w14:paraId="64F37B12" w14:textId="77777777" w:rsidR="00B87910" w:rsidRDefault="00B87910" w:rsidP="00761709"/>
    <w:p w14:paraId="6BC55B12" w14:textId="77777777" w:rsidR="00B87910" w:rsidRDefault="00B87910" w:rsidP="00761709"/>
    <w:p w14:paraId="0D43B335" w14:textId="77777777" w:rsidR="00B87910" w:rsidRDefault="00B87910" w:rsidP="00761709"/>
    <w:p w14:paraId="793EC0DB" w14:textId="77777777" w:rsidR="00B87910" w:rsidRDefault="00B87910" w:rsidP="00761709"/>
    <w:p w14:paraId="77799222" w14:textId="77777777" w:rsidR="00B87910" w:rsidRDefault="00B87910" w:rsidP="00761709"/>
    <w:p w14:paraId="0DE816DE" w14:textId="77777777" w:rsidR="00B87910" w:rsidRDefault="00B87910" w:rsidP="00761709"/>
    <w:p w14:paraId="1BC20783" w14:textId="77777777" w:rsidR="00B87910" w:rsidRDefault="00B87910" w:rsidP="00761709"/>
    <w:p w14:paraId="7DA6DD4A" w14:textId="77777777" w:rsidR="00B87910" w:rsidRDefault="00B87910" w:rsidP="00761709"/>
  </w:endnote>
  <w:endnote w:type="continuationSeparator" w:id="0">
    <w:p w14:paraId="42C8B958" w14:textId="77777777" w:rsidR="00B87910" w:rsidRDefault="00B87910" w:rsidP="00761709">
      <w:r>
        <w:continuationSeparator/>
      </w:r>
    </w:p>
    <w:p w14:paraId="297B2C4D" w14:textId="77777777" w:rsidR="00B87910" w:rsidRDefault="00B87910" w:rsidP="00761709"/>
    <w:p w14:paraId="755F5CD0" w14:textId="77777777" w:rsidR="00B87910" w:rsidRDefault="00B87910" w:rsidP="00761709"/>
    <w:p w14:paraId="66788568" w14:textId="77777777" w:rsidR="00B87910" w:rsidRDefault="00B87910" w:rsidP="00761709"/>
    <w:p w14:paraId="38A2CB90" w14:textId="77777777" w:rsidR="00B87910" w:rsidRDefault="00B87910" w:rsidP="00761709"/>
    <w:p w14:paraId="5868128D" w14:textId="77777777" w:rsidR="00B87910" w:rsidRDefault="00B87910" w:rsidP="00761709"/>
    <w:p w14:paraId="2B9C90C1" w14:textId="77777777" w:rsidR="00B87910" w:rsidRDefault="00B87910" w:rsidP="00761709"/>
    <w:p w14:paraId="3069F450" w14:textId="77777777" w:rsidR="00B87910" w:rsidRDefault="00B87910" w:rsidP="00761709"/>
    <w:p w14:paraId="6BCE5D61" w14:textId="77777777" w:rsidR="00B87910" w:rsidRDefault="00B87910" w:rsidP="00761709"/>
    <w:p w14:paraId="66E1348B" w14:textId="77777777" w:rsidR="00B87910" w:rsidRDefault="00B87910" w:rsidP="00761709"/>
    <w:p w14:paraId="68A99E52" w14:textId="77777777" w:rsidR="00B87910" w:rsidRDefault="00B87910" w:rsidP="00761709"/>
    <w:p w14:paraId="4E2BAA39" w14:textId="77777777" w:rsidR="00B87910" w:rsidRDefault="00B87910" w:rsidP="00761709"/>
    <w:p w14:paraId="7C2E1EE6" w14:textId="77777777" w:rsidR="00B87910" w:rsidRDefault="00B87910" w:rsidP="00761709"/>
    <w:p w14:paraId="106467BA" w14:textId="77777777" w:rsidR="00B87910" w:rsidRDefault="00B87910" w:rsidP="00761709"/>
    <w:p w14:paraId="76EBFBF2" w14:textId="77777777" w:rsidR="00B87910" w:rsidRDefault="00B87910" w:rsidP="00761709"/>
    <w:p w14:paraId="562D67A7" w14:textId="77777777" w:rsidR="00B87910" w:rsidRDefault="00B87910" w:rsidP="00761709"/>
    <w:p w14:paraId="26EE4B5C" w14:textId="77777777" w:rsidR="00B87910" w:rsidRDefault="00B87910" w:rsidP="00761709"/>
    <w:p w14:paraId="1ECDCC29" w14:textId="77777777" w:rsidR="00B87910" w:rsidRDefault="00B87910" w:rsidP="00761709"/>
    <w:p w14:paraId="581DFC29" w14:textId="77777777" w:rsidR="00B87910" w:rsidRDefault="00B87910" w:rsidP="00761709"/>
    <w:p w14:paraId="115FA4BD" w14:textId="77777777" w:rsidR="00B87910" w:rsidRDefault="00B87910" w:rsidP="00761709"/>
    <w:p w14:paraId="1D3F9318" w14:textId="77777777" w:rsidR="00B87910" w:rsidRDefault="00B87910" w:rsidP="00761709"/>
    <w:p w14:paraId="2AFACE8C" w14:textId="77777777" w:rsidR="00B87910" w:rsidRDefault="00B87910" w:rsidP="00761709"/>
    <w:p w14:paraId="72D287A1" w14:textId="77777777" w:rsidR="00B87910" w:rsidRDefault="00B87910" w:rsidP="00761709"/>
    <w:p w14:paraId="11AA233A" w14:textId="77777777" w:rsidR="00B87910" w:rsidRDefault="00B87910" w:rsidP="00761709"/>
    <w:p w14:paraId="47162596" w14:textId="77777777" w:rsidR="00B87910" w:rsidRDefault="00B87910" w:rsidP="00761709"/>
    <w:p w14:paraId="37ACCA34" w14:textId="77777777" w:rsidR="00B87910" w:rsidRDefault="00B87910" w:rsidP="00761709"/>
    <w:p w14:paraId="7AD5F724" w14:textId="77777777" w:rsidR="00B87910" w:rsidRDefault="00B87910" w:rsidP="00761709"/>
    <w:p w14:paraId="7D772080" w14:textId="77777777" w:rsidR="00B87910" w:rsidRDefault="00B87910" w:rsidP="00761709"/>
    <w:p w14:paraId="5E26DB70" w14:textId="77777777" w:rsidR="00B87910" w:rsidRDefault="00B87910" w:rsidP="00761709"/>
    <w:p w14:paraId="13BD4B28" w14:textId="77777777" w:rsidR="00B87910" w:rsidRDefault="00B87910" w:rsidP="00761709"/>
    <w:p w14:paraId="5FF8ED7C" w14:textId="77777777" w:rsidR="00B87910" w:rsidRDefault="00B87910" w:rsidP="00761709"/>
    <w:p w14:paraId="6BBB9179" w14:textId="77777777" w:rsidR="00B87910" w:rsidRDefault="00B87910" w:rsidP="00761709"/>
    <w:p w14:paraId="15C8D096" w14:textId="77777777" w:rsidR="00B87910" w:rsidRDefault="00B87910" w:rsidP="00761709"/>
    <w:p w14:paraId="53F6C71C" w14:textId="77777777" w:rsidR="00B87910" w:rsidRDefault="00B87910" w:rsidP="00761709"/>
    <w:p w14:paraId="3D4154FD" w14:textId="77777777" w:rsidR="00B87910" w:rsidRDefault="00B87910" w:rsidP="00761709"/>
    <w:p w14:paraId="0E664342" w14:textId="77777777" w:rsidR="00B87910" w:rsidRDefault="00B87910" w:rsidP="00761709"/>
    <w:p w14:paraId="042EEA2F" w14:textId="77777777" w:rsidR="00B87910" w:rsidRDefault="00B87910" w:rsidP="00761709"/>
    <w:p w14:paraId="16DAD130" w14:textId="77777777" w:rsidR="00B87910" w:rsidRDefault="00B87910" w:rsidP="00761709"/>
    <w:p w14:paraId="6397D62F" w14:textId="77777777" w:rsidR="00B87910" w:rsidRDefault="00B87910" w:rsidP="00761709"/>
    <w:p w14:paraId="5300A84F" w14:textId="77777777" w:rsidR="00B87910" w:rsidRDefault="00B87910" w:rsidP="00761709"/>
    <w:p w14:paraId="5B45B35E" w14:textId="77777777" w:rsidR="00B87910" w:rsidRDefault="00B87910" w:rsidP="00761709"/>
    <w:p w14:paraId="1BFF00BB" w14:textId="77777777" w:rsidR="00B87910" w:rsidRDefault="00B87910" w:rsidP="00761709"/>
    <w:p w14:paraId="20CBC8C6" w14:textId="77777777" w:rsidR="00B87910" w:rsidRDefault="00B87910" w:rsidP="00761709"/>
    <w:p w14:paraId="44E2084E" w14:textId="77777777" w:rsidR="00B87910" w:rsidRDefault="00B87910" w:rsidP="00761709"/>
    <w:p w14:paraId="2E6570E7" w14:textId="77777777" w:rsidR="00B87910" w:rsidRDefault="00B87910" w:rsidP="00761709"/>
    <w:p w14:paraId="04A91C39" w14:textId="77777777" w:rsidR="00B87910" w:rsidRDefault="00B87910" w:rsidP="00761709"/>
    <w:p w14:paraId="66AC6310" w14:textId="77777777" w:rsidR="00B87910" w:rsidRDefault="00B87910" w:rsidP="00761709"/>
    <w:p w14:paraId="7E614B07" w14:textId="77777777" w:rsidR="00B87910" w:rsidRDefault="00B87910" w:rsidP="00761709"/>
    <w:p w14:paraId="75885329" w14:textId="77777777" w:rsidR="00B87910" w:rsidRDefault="00B87910" w:rsidP="00761709"/>
    <w:p w14:paraId="09EB4342" w14:textId="77777777" w:rsidR="00B87910" w:rsidRDefault="00B87910" w:rsidP="00761709"/>
    <w:p w14:paraId="217FFC17" w14:textId="77777777" w:rsidR="00B87910" w:rsidRDefault="00B87910" w:rsidP="00761709"/>
    <w:p w14:paraId="45F6D246" w14:textId="77777777" w:rsidR="00B87910" w:rsidRDefault="00B87910" w:rsidP="00761709"/>
    <w:p w14:paraId="28EDB20E" w14:textId="77777777" w:rsidR="00B87910" w:rsidRDefault="00B87910" w:rsidP="00761709"/>
    <w:p w14:paraId="41D488C5" w14:textId="77777777" w:rsidR="00B87910" w:rsidRDefault="00B87910" w:rsidP="00761709"/>
    <w:p w14:paraId="118FC490" w14:textId="77777777" w:rsidR="00B87910" w:rsidRDefault="00B87910" w:rsidP="00761709"/>
    <w:p w14:paraId="5374775E" w14:textId="77777777" w:rsidR="00B87910" w:rsidRDefault="00B87910" w:rsidP="00761709"/>
    <w:p w14:paraId="36142DB0" w14:textId="77777777" w:rsidR="00B87910" w:rsidRDefault="00B87910" w:rsidP="00761709"/>
    <w:p w14:paraId="3F2978ED" w14:textId="77777777" w:rsidR="00B87910" w:rsidRDefault="00B87910" w:rsidP="00761709"/>
    <w:p w14:paraId="3510FA95" w14:textId="77777777" w:rsidR="00B87910" w:rsidRDefault="00B87910" w:rsidP="00761709"/>
    <w:p w14:paraId="676A01D7" w14:textId="77777777" w:rsidR="00B87910" w:rsidRDefault="00B87910" w:rsidP="00761709"/>
    <w:p w14:paraId="68D57B88" w14:textId="77777777" w:rsidR="00B87910" w:rsidRDefault="00B87910" w:rsidP="00761709"/>
    <w:p w14:paraId="60F0F5DC" w14:textId="77777777" w:rsidR="00B87910" w:rsidRDefault="00B87910" w:rsidP="00761709"/>
    <w:p w14:paraId="1714D084" w14:textId="77777777" w:rsidR="00B87910" w:rsidRDefault="00B87910" w:rsidP="00761709"/>
    <w:p w14:paraId="14901865" w14:textId="77777777" w:rsidR="00B87910" w:rsidRDefault="00B87910" w:rsidP="00761709"/>
    <w:p w14:paraId="77049642" w14:textId="77777777" w:rsidR="00B87910" w:rsidRDefault="00B87910" w:rsidP="00761709"/>
    <w:p w14:paraId="06054B54" w14:textId="77777777" w:rsidR="00B87910" w:rsidRDefault="00B87910" w:rsidP="00761709"/>
    <w:p w14:paraId="142797D5" w14:textId="77777777" w:rsidR="00B87910" w:rsidRDefault="00B87910" w:rsidP="00761709"/>
    <w:p w14:paraId="4DF87057" w14:textId="77777777" w:rsidR="00B87910" w:rsidRDefault="00B87910" w:rsidP="00761709"/>
    <w:p w14:paraId="4EFA88A7" w14:textId="77777777" w:rsidR="00B87910" w:rsidRDefault="00B87910" w:rsidP="00761709"/>
    <w:p w14:paraId="7C5960B5" w14:textId="77777777" w:rsidR="00B87910" w:rsidRDefault="00B87910" w:rsidP="00761709"/>
    <w:p w14:paraId="0BDFEB21" w14:textId="77777777" w:rsidR="00B87910" w:rsidRDefault="00B87910" w:rsidP="00761709"/>
    <w:p w14:paraId="284C0FB4" w14:textId="77777777" w:rsidR="00B87910" w:rsidRDefault="00B87910" w:rsidP="00761709"/>
    <w:p w14:paraId="09034782" w14:textId="77777777" w:rsidR="00B87910" w:rsidRDefault="00B87910" w:rsidP="00761709"/>
    <w:p w14:paraId="5DDAF4E8" w14:textId="77777777" w:rsidR="00B87910" w:rsidRDefault="00B87910" w:rsidP="00761709"/>
    <w:p w14:paraId="33F24857" w14:textId="77777777" w:rsidR="00B87910" w:rsidRDefault="00B87910" w:rsidP="00761709"/>
    <w:p w14:paraId="70CE0632" w14:textId="77777777" w:rsidR="00B87910" w:rsidRDefault="00B87910" w:rsidP="00761709"/>
    <w:p w14:paraId="2AD0AF24" w14:textId="77777777" w:rsidR="00B87910" w:rsidRDefault="00B87910" w:rsidP="00761709"/>
    <w:p w14:paraId="22DBBF0A" w14:textId="77777777" w:rsidR="00B87910" w:rsidRDefault="00B87910" w:rsidP="00761709"/>
    <w:p w14:paraId="633C96A2" w14:textId="77777777" w:rsidR="00B87910" w:rsidRDefault="00B87910" w:rsidP="00761709"/>
    <w:p w14:paraId="266BA0F1" w14:textId="77777777" w:rsidR="00B87910" w:rsidRDefault="00B87910" w:rsidP="00761709"/>
    <w:p w14:paraId="0A09FA19" w14:textId="77777777" w:rsidR="00B87910" w:rsidRDefault="00B87910" w:rsidP="00761709"/>
    <w:p w14:paraId="3BCC3B91" w14:textId="77777777" w:rsidR="00B87910" w:rsidRDefault="00B87910" w:rsidP="00761709"/>
    <w:p w14:paraId="25160324" w14:textId="77777777" w:rsidR="00B87910" w:rsidRDefault="00B87910" w:rsidP="00761709"/>
    <w:p w14:paraId="58835145" w14:textId="77777777" w:rsidR="00B87910" w:rsidRDefault="00B87910" w:rsidP="00761709"/>
    <w:p w14:paraId="40D1B210" w14:textId="77777777" w:rsidR="00B87910" w:rsidRDefault="00B87910" w:rsidP="00761709"/>
    <w:p w14:paraId="47A8DC2A" w14:textId="77777777" w:rsidR="00B87910" w:rsidRDefault="00B87910" w:rsidP="00761709"/>
    <w:p w14:paraId="3413149F" w14:textId="77777777" w:rsidR="00B87910" w:rsidRDefault="00B87910" w:rsidP="00761709"/>
    <w:p w14:paraId="5B0AD7AD" w14:textId="77777777" w:rsidR="00B87910" w:rsidRDefault="00B87910" w:rsidP="00761709"/>
    <w:p w14:paraId="4A00DF5D" w14:textId="77777777" w:rsidR="00B87910" w:rsidRDefault="00B87910" w:rsidP="00761709"/>
    <w:p w14:paraId="1E85D29F" w14:textId="77777777" w:rsidR="00B87910" w:rsidRDefault="00B87910" w:rsidP="00761709"/>
    <w:p w14:paraId="0EEDDD74" w14:textId="77777777" w:rsidR="00B87910" w:rsidRDefault="00B87910" w:rsidP="00761709"/>
    <w:p w14:paraId="56556DC0" w14:textId="77777777" w:rsidR="00B87910" w:rsidRDefault="00B87910" w:rsidP="00761709"/>
    <w:p w14:paraId="26604AF3" w14:textId="77777777" w:rsidR="00B87910" w:rsidRDefault="00B87910" w:rsidP="00761709"/>
    <w:p w14:paraId="57280AD7" w14:textId="77777777" w:rsidR="00B87910" w:rsidRDefault="00B87910" w:rsidP="00761709"/>
    <w:p w14:paraId="3634CDA5" w14:textId="77777777" w:rsidR="00B87910" w:rsidRDefault="00B87910" w:rsidP="00761709"/>
    <w:p w14:paraId="22C2103B" w14:textId="77777777" w:rsidR="00B87910" w:rsidRDefault="00B87910" w:rsidP="00761709"/>
    <w:p w14:paraId="09F56062" w14:textId="77777777" w:rsidR="00B87910" w:rsidRDefault="00B87910" w:rsidP="00761709"/>
    <w:p w14:paraId="257F44E1" w14:textId="77777777" w:rsidR="00B87910" w:rsidRDefault="00B87910" w:rsidP="00761709"/>
    <w:p w14:paraId="1E8224D6" w14:textId="77777777" w:rsidR="00B87910" w:rsidRDefault="00B87910" w:rsidP="00761709"/>
    <w:p w14:paraId="01CBE8F5" w14:textId="77777777" w:rsidR="00B87910" w:rsidRDefault="00B87910" w:rsidP="00761709"/>
    <w:p w14:paraId="06B4AFDC" w14:textId="77777777" w:rsidR="00B87910" w:rsidRDefault="00B87910" w:rsidP="00761709"/>
    <w:p w14:paraId="5CCB4EE2" w14:textId="77777777" w:rsidR="00B87910" w:rsidRDefault="00B87910" w:rsidP="00761709"/>
    <w:p w14:paraId="7E9E1B44" w14:textId="77777777" w:rsidR="00B87910" w:rsidRDefault="00B87910" w:rsidP="00761709"/>
    <w:p w14:paraId="1288F532" w14:textId="77777777" w:rsidR="00B87910" w:rsidRDefault="00B87910" w:rsidP="00761709"/>
    <w:p w14:paraId="2B332B73" w14:textId="77777777" w:rsidR="00B87910" w:rsidRDefault="00B87910" w:rsidP="007617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kzidenz Grotesk Light">
    <w:altName w:val="Segoe Script"/>
    <w:charset w:val="00"/>
    <w:family w:val="swiss"/>
    <w:pitch w:val="variable"/>
    <w:sig w:usb0="00000001" w:usb1="00000000" w:usb2="00000000" w:usb3="00000000" w:csb0="000000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A3FF5" w14:textId="77777777" w:rsidR="00643150" w:rsidRDefault="00643150" w:rsidP="00761709">
    <w:pPr>
      <w:pStyle w:val="Fuzeile"/>
    </w:pPr>
  </w:p>
  <w:p w14:paraId="4EA491D0" w14:textId="77777777" w:rsidR="00643150" w:rsidRDefault="00643150" w:rsidP="00761709"/>
  <w:p w14:paraId="1A7AC37D" w14:textId="77777777" w:rsidR="00643150" w:rsidRDefault="00643150" w:rsidP="00761709"/>
  <w:p w14:paraId="72AA4D9A" w14:textId="77777777" w:rsidR="00643150" w:rsidRDefault="00643150" w:rsidP="00761709"/>
  <w:p w14:paraId="0A6FF9D2" w14:textId="77777777" w:rsidR="00643150" w:rsidRDefault="00643150" w:rsidP="00761709"/>
  <w:p w14:paraId="04CF9DEC" w14:textId="77777777" w:rsidR="00643150" w:rsidRDefault="00643150" w:rsidP="00761709"/>
  <w:p w14:paraId="2BEA15CA" w14:textId="77777777" w:rsidR="00643150" w:rsidRDefault="00643150" w:rsidP="00761709"/>
  <w:p w14:paraId="4E52C2EB" w14:textId="77777777" w:rsidR="00643150" w:rsidRDefault="00643150" w:rsidP="00761709"/>
  <w:p w14:paraId="580C97B9" w14:textId="77777777" w:rsidR="00643150" w:rsidRDefault="00643150" w:rsidP="00761709"/>
  <w:p w14:paraId="762572B0" w14:textId="77777777" w:rsidR="00643150" w:rsidRDefault="00643150" w:rsidP="00761709"/>
  <w:p w14:paraId="15ADCC04" w14:textId="77777777" w:rsidR="00643150" w:rsidRDefault="00643150" w:rsidP="00761709"/>
  <w:p w14:paraId="47787584" w14:textId="77777777" w:rsidR="00643150" w:rsidRDefault="00643150" w:rsidP="00761709"/>
  <w:p w14:paraId="73412E67" w14:textId="77777777" w:rsidR="00643150" w:rsidRDefault="00643150" w:rsidP="00761709"/>
  <w:p w14:paraId="269E2360" w14:textId="77777777" w:rsidR="00643150" w:rsidRDefault="00643150" w:rsidP="00761709"/>
  <w:p w14:paraId="1BBFDA64" w14:textId="77777777" w:rsidR="00643150" w:rsidRDefault="00643150" w:rsidP="00761709"/>
  <w:p w14:paraId="2A29F0DE" w14:textId="77777777" w:rsidR="00643150" w:rsidRDefault="00643150" w:rsidP="00761709"/>
  <w:p w14:paraId="260A3384" w14:textId="77777777" w:rsidR="00643150" w:rsidRDefault="00643150" w:rsidP="00761709"/>
  <w:p w14:paraId="706711A3" w14:textId="77777777" w:rsidR="00643150" w:rsidRDefault="00643150" w:rsidP="00761709"/>
  <w:p w14:paraId="3D1C8D61" w14:textId="77777777" w:rsidR="00643150" w:rsidRDefault="00643150" w:rsidP="00761709"/>
  <w:p w14:paraId="0B68A320" w14:textId="77777777" w:rsidR="00643150" w:rsidRDefault="00643150" w:rsidP="00761709"/>
  <w:p w14:paraId="4846B0C8" w14:textId="77777777" w:rsidR="00643150" w:rsidRDefault="00643150" w:rsidP="00761709"/>
  <w:p w14:paraId="5AF8BE4C" w14:textId="77777777" w:rsidR="00643150" w:rsidRDefault="00643150" w:rsidP="00761709"/>
  <w:p w14:paraId="13A95B0E" w14:textId="77777777" w:rsidR="00643150" w:rsidRDefault="00643150" w:rsidP="00761709"/>
  <w:p w14:paraId="6316DBB6" w14:textId="77777777" w:rsidR="00643150" w:rsidRDefault="00643150" w:rsidP="00761709"/>
  <w:p w14:paraId="7EF7B4B9" w14:textId="77777777" w:rsidR="00643150" w:rsidRDefault="00643150" w:rsidP="00761709"/>
  <w:p w14:paraId="7FDD14B7" w14:textId="77777777" w:rsidR="00643150" w:rsidRDefault="00643150" w:rsidP="00761709"/>
  <w:p w14:paraId="5F70A5E4" w14:textId="77777777" w:rsidR="00643150" w:rsidRDefault="00643150" w:rsidP="00761709"/>
  <w:p w14:paraId="7F990DF1" w14:textId="77777777" w:rsidR="00643150" w:rsidRDefault="00643150" w:rsidP="00761709"/>
  <w:p w14:paraId="2DB8C8E5" w14:textId="77777777" w:rsidR="00643150" w:rsidRDefault="00643150" w:rsidP="00761709"/>
  <w:p w14:paraId="24FFB3DD" w14:textId="77777777" w:rsidR="00643150" w:rsidRDefault="00643150" w:rsidP="00761709"/>
  <w:p w14:paraId="00A3E162" w14:textId="77777777" w:rsidR="00643150" w:rsidRDefault="00643150" w:rsidP="00761709"/>
  <w:p w14:paraId="2A0A13A4" w14:textId="77777777" w:rsidR="00643150" w:rsidRDefault="00643150" w:rsidP="00761709"/>
  <w:p w14:paraId="5FA04668" w14:textId="77777777" w:rsidR="00643150" w:rsidRDefault="00643150" w:rsidP="00761709"/>
  <w:p w14:paraId="22B9E23B" w14:textId="77777777" w:rsidR="00643150" w:rsidRDefault="00643150" w:rsidP="00761709"/>
  <w:p w14:paraId="5028B684" w14:textId="77777777" w:rsidR="00643150" w:rsidRDefault="00643150" w:rsidP="00761709"/>
  <w:p w14:paraId="44EED1ED" w14:textId="77777777" w:rsidR="00643150" w:rsidRDefault="00643150" w:rsidP="00761709"/>
  <w:p w14:paraId="18F84120" w14:textId="77777777" w:rsidR="00643150" w:rsidRDefault="00643150" w:rsidP="00761709"/>
  <w:p w14:paraId="06E71BCE" w14:textId="77777777" w:rsidR="00643150" w:rsidRDefault="00643150" w:rsidP="00761709"/>
  <w:p w14:paraId="6B2263A2" w14:textId="77777777" w:rsidR="00643150" w:rsidRDefault="00643150" w:rsidP="00761709"/>
  <w:p w14:paraId="215527BA" w14:textId="77777777" w:rsidR="00643150" w:rsidRDefault="00643150" w:rsidP="00761709"/>
  <w:p w14:paraId="5AE1D75F" w14:textId="77777777" w:rsidR="00643150" w:rsidRDefault="00643150" w:rsidP="00761709"/>
  <w:p w14:paraId="25103852" w14:textId="77777777" w:rsidR="00643150" w:rsidRDefault="00643150" w:rsidP="00761709"/>
  <w:p w14:paraId="7A4D6F56" w14:textId="77777777" w:rsidR="00643150" w:rsidRDefault="00643150" w:rsidP="00761709"/>
  <w:p w14:paraId="07B53660" w14:textId="77777777" w:rsidR="00643150" w:rsidRDefault="00643150" w:rsidP="00761709"/>
  <w:p w14:paraId="4DF3A55D" w14:textId="77777777" w:rsidR="00643150" w:rsidRDefault="00643150" w:rsidP="00761709"/>
  <w:p w14:paraId="171BCC3C" w14:textId="77777777" w:rsidR="00643150" w:rsidRDefault="00643150" w:rsidP="00761709"/>
  <w:p w14:paraId="2076DF68" w14:textId="77777777" w:rsidR="00643150" w:rsidRDefault="00643150" w:rsidP="00761709"/>
  <w:p w14:paraId="0B6568CF" w14:textId="77777777" w:rsidR="00643150" w:rsidRDefault="00643150" w:rsidP="00761709"/>
  <w:p w14:paraId="4C728060" w14:textId="77777777" w:rsidR="00643150" w:rsidRDefault="00643150" w:rsidP="00761709"/>
  <w:p w14:paraId="5FB3BF09" w14:textId="77777777" w:rsidR="00643150" w:rsidRDefault="00643150" w:rsidP="00761709"/>
  <w:p w14:paraId="0DB4A626" w14:textId="77777777" w:rsidR="00643150" w:rsidRDefault="00643150" w:rsidP="00761709"/>
  <w:p w14:paraId="6656A62A" w14:textId="77777777" w:rsidR="00643150" w:rsidRDefault="00643150" w:rsidP="00761709"/>
  <w:p w14:paraId="25319976" w14:textId="77777777" w:rsidR="00643150" w:rsidRDefault="00643150" w:rsidP="00761709"/>
  <w:p w14:paraId="7AD91589" w14:textId="77777777" w:rsidR="00643150" w:rsidRDefault="00643150" w:rsidP="00761709"/>
  <w:p w14:paraId="751C2885" w14:textId="77777777" w:rsidR="00643150" w:rsidRDefault="00643150" w:rsidP="00761709"/>
  <w:p w14:paraId="544B6AFB" w14:textId="77777777" w:rsidR="00643150" w:rsidRDefault="00643150" w:rsidP="00761709"/>
  <w:p w14:paraId="6C53F1FA" w14:textId="77777777" w:rsidR="00643150" w:rsidRDefault="00643150" w:rsidP="00761709"/>
  <w:p w14:paraId="6B76F901" w14:textId="77777777" w:rsidR="00643150" w:rsidRDefault="00643150" w:rsidP="007617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A55BB" w14:textId="1A5C6E8C" w:rsidR="00643150" w:rsidRDefault="00431917" w:rsidP="00761709">
    <w:pPr>
      <w:pStyle w:val="Fuzeile"/>
    </w:pPr>
    <w:r w:rsidRPr="00431917">
      <w:t>W</w:t>
    </w:r>
    <w:r>
      <w:t xml:space="preserve">ebservices </w:t>
    </w:r>
    <w:proofErr w:type="spellStart"/>
    <w:r w:rsidRPr="00431917">
      <w:t>TechnischeDokumentation</w:t>
    </w:r>
    <w:proofErr w:type="spellEnd"/>
    <w:r w:rsidR="00643150">
      <w:tab/>
    </w:r>
    <w:r w:rsidR="00643150">
      <w:tab/>
      <w:t>© CIC 2013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BCD80" w14:textId="68A960C1" w:rsidR="00643150" w:rsidRDefault="00643150" w:rsidP="00761709">
    <w:pPr>
      <w:pStyle w:val="Fuzeile"/>
    </w:pPr>
    <w:r>
      <w:tab/>
    </w:r>
    <w:r>
      <w:tab/>
      <w:t>© CIC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715232" w14:textId="77777777" w:rsidR="00B87910" w:rsidRDefault="00B87910" w:rsidP="00761709">
      <w:r>
        <w:separator/>
      </w:r>
    </w:p>
    <w:p w14:paraId="3F6B0BAD" w14:textId="77777777" w:rsidR="00B87910" w:rsidRDefault="00B87910" w:rsidP="00761709"/>
    <w:p w14:paraId="08ABB894" w14:textId="77777777" w:rsidR="00B87910" w:rsidRDefault="00B87910" w:rsidP="00761709"/>
    <w:p w14:paraId="3ED4B93E" w14:textId="77777777" w:rsidR="00B87910" w:rsidRDefault="00B87910" w:rsidP="00761709"/>
    <w:p w14:paraId="01D35133" w14:textId="77777777" w:rsidR="00B87910" w:rsidRDefault="00B87910" w:rsidP="00761709"/>
    <w:p w14:paraId="22DEC48E" w14:textId="77777777" w:rsidR="00B87910" w:rsidRDefault="00B87910" w:rsidP="00761709"/>
    <w:p w14:paraId="572749D0" w14:textId="77777777" w:rsidR="00B87910" w:rsidRDefault="00B87910" w:rsidP="00761709"/>
    <w:p w14:paraId="19479352" w14:textId="77777777" w:rsidR="00B87910" w:rsidRDefault="00B87910" w:rsidP="00761709"/>
    <w:p w14:paraId="69EB73B3" w14:textId="77777777" w:rsidR="00B87910" w:rsidRDefault="00B87910" w:rsidP="00761709"/>
    <w:p w14:paraId="08C27BBD" w14:textId="77777777" w:rsidR="00B87910" w:rsidRDefault="00B87910" w:rsidP="00761709"/>
    <w:p w14:paraId="2811AFBE" w14:textId="77777777" w:rsidR="00B87910" w:rsidRDefault="00B87910" w:rsidP="00761709"/>
    <w:p w14:paraId="498FDAB3" w14:textId="77777777" w:rsidR="00B87910" w:rsidRDefault="00B87910" w:rsidP="00761709"/>
    <w:p w14:paraId="2EC5D43A" w14:textId="77777777" w:rsidR="00B87910" w:rsidRDefault="00B87910" w:rsidP="00761709"/>
    <w:p w14:paraId="766B8EAE" w14:textId="77777777" w:rsidR="00B87910" w:rsidRDefault="00B87910" w:rsidP="00761709"/>
    <w:p w14:paraId="174DB2B5" w14:textId="77777777" w:rsidR="00B87910" w:rsidRDefault="00B87910" w:rsidP="00761709"/>
    <w:p w14:paraId="1ACD8939" w14:textId="77777777" w:rsidR="00B87910" w:rsidRDefault="00B87910" w:rsidP="00761709"/>
    <w:p w14:paraId="5A15FD69" w14:textId="77777777" w:rsidR="00B87910" w:rsidRDefault="00B87910" w:rsidP="00761709"/>
    <w:p w14:paraId="18A79DB5" w14:textId="77777777" w:rsidR="00B87910" w:rsidRDefault="00B87910" w:rsidP="00761709"/>
    <w:p w14:paraId="7159E631" w14:textId="77777777" w:rsidR="00B87910" w:rsidRDefault="00B87910" w:rsidP="00761709"/>
    <w:p w14:paraId="20E0E3E8" w14:textId="77777777" w:rsidR="00B87910" w:rsidRDefault="00B87910" w:rsidP="00761709"/>
    <w:p w14:paraId="6E9409BB" w14:textId="77777777" w:rsidR="00B87910" w:rsidRDefault="00B87910" w:rsidP="00761709"/>
    <w:p w14:paraId="40462B97" w14:textId="77777777" w:rsidR="00B87910" w:rsidRDefault="00B87910" w:rsidP="00761709"/>
    <w:p w14:paraId="5F0325D5" w14:textId="77777777" w:rsidR="00B87910" w:rsidRDefault="00B87910" w:rsidP="00761709"/>
    <w:p w14:paraId="16CF3E63" w14:textId="77777777" w:rsidR="00B87910" w:rsidRDefault="00B87910" w:rsidP="00761709"/>
    <w:p w14:paraId="279925EC" w14:textId="77777777" w:rsidR="00B87910" w:rsidRDefault="00B87910" w:rsidP="00761709"/>
    <w:p w14:paraId="39508CED" w14:textId="77777777" w:rsidR="00B87910" w:rsidRDefault="00B87910" w:rsidP="00761709"/>
    <w:p w14:paraId="623B30CB" w14:textId="77777777" w:rsidR="00B87910" w:rsidRDefault="00B87910" w:rsidP="00761709"/>
    <w:p w14:paraId="13CBCDA4" w14:textId="77777777" w:rsidR="00B87910" w:rsidRDefault="00B87910" w:rsidP="00761709"/>
    <w:p w14:paraId="0C9CC3A7" w14:textId="77777777" w:rsidR="00B87910" w:rsidRDefault="00B87910" w:rsidP="00761709"/>
    <w:p w14:paraId="750AA48C" w14:textId="77777777" w:rsidR="00B87910" w:rsidRDefault="00B87910" w:rsidP="00761709"/>
    <w:p w14:paraId="3457889E" w14:textId="77777777" w:rsidR="00B87910" w:rsidRDefault="00B87910" w:rsidP="00761709"/>
    <w:p w14:paraId="1D20F5AF" w14:textId="77777777" w:rsidR="00B87910" w:rsidRDefault="00B87910" w:rsidP="00761709"/>
    <w:p w14:paraId="147DFDB7" w14:textId="77777777" w:rsidR="00B87910" w:rsidRDefault="00B87910" w:rsidP="00761709"/>
    <w:p w14:paraId="407AFF5E" w14:textId="77777777" w:rsidR="00B87910" w:rsidRDefault="00B87910" w:rsidP="00761709"/>
    <w:p w14:paraId="49A3813B" w14:textId="77777777" w:rsidR="00B87910" w:rsidRDefault="00B87910" w:rsidP="00761709"/>
    <w:p w14:paraId="20A1843C" w14:textId="77777777" w:rsidR="00B87910" w:rsidRDefault="00B87910" w:rsidP="00761709"/>
    <w:p w14:paraId="6F5AB66E" w14:textId="77777777" w:rsidR="00B87910" w:rsidRDefault="00B87910" w:rsidP="00761709"/>
    <w:p w14:paraId="0615827D" w14:textId="77777777" w:rsidR="00B87910" w:rsidRDefault="00B87910" w:rsidP="00761709"/>
    <w:p w14:paraId="023BB7E0" w14:textId="77777777" w:rsidR="00B87910" w:rsidRDefault="00B87910" w:rsidP="00761709"/>
    <w:p w14:paraId="4809C445" w14:textId="77777777" w:rsidR="00B87910" w:rsidRDefault="00B87910" w:rsidP="00761709"/>
    <w:p w14:paraId="39BB783D" w14:textId="77777777" w:rsidR="00B87910" w:rsidRDefault="00B87910" w:rsidP="00761709"/>
    <w:p w14:paraId="68009F96" w14:textId="77777777" w:rsidR="00B87910" w:rsidRDefault="00B87910" w:rsidP="00761709"/>
    <w:p w14:paraId="7AF73F1D" w14:textId="77777777" w:rsidR="00B87910" w:rsidRDefault="00B87910" w:rsidP="00761709"/>
    <w:p w14:paraId="7A3D44E0" w14:textId="77777777" w:rsidR="00B87910" w:rsidRDefault="00B87910" w:rsidP="00761709"/>
    <w:p w14:paraId="1B8843A2" w14:textId="77777777" w:rsidR="00B87910" w:rsidRDefault="00B87910" w:rsidP="00761709"/>
    <w:p w14:paraId="559753E0" w14:textId="77777777" w:rsidR="00B87910" w:rsidRDefault="00B87910" w:rsidP="00761709"/>
    <w:p w14:paraId="297990CB" w14:textId="77777777" w:rsidR="00B87910" w:rsidRDefault="00B87910" w:rsidP="00761709"/>
    <w:p w14:paraId="37B47C1C" w14:textId="77777777" w:rsidR="00B87910" w:rsidRDefault="00B87910" w:rsidP="00761709"/>
    <w:p w14:paraId="220A1923" w14:textId="77777777" w:rsidR="00B87910" w:rsidRDefault="00B87910" w:rsidP="00761709"/>
    <w:p w14:paraId="78731AD2" w14:textId="77777777" w:rsidR="00B87910" w:rsidRDefault="00B87910" w:rsidP="00761709"/>
    <w:p w14:paraId="72D8D296" w14:textId="77777777" w:rsidR="00B87910" w:rsidRDefault="00B87910" w:rsidP="00761709"/>
    <w:p w14:paraId="0313BEB4" w14:textId="77777777" w:rsidR="00B87910" w:rsidRDefault="00B87910" w:rsidP="00761709"/>
    <w:p w14:paraId="2787BCC2" w14:textId="77777777" w:rsidR="00B87910" w:rsidRDefault="00B87910" w:rsidP="00761709"/>
    <w:p w14:paraId="1D612F41" w14:textId="77777777" w:rsidR="00B87910" w:rsidRDefault="00B87910" w:rsidP="00761709"/>
    <w:p w14:paraId="345E93C0" w14:textId="77777777" w:rsidR="00B87910" w:rsidRDefault="00B87910" w:rsidP="00761709"/>
    <w:p w14:paraId="2B56FD00" w14:textId="77777777" w:rsidR="00B87910" w:rsidRDefault="00B87910" w:rsidP="00761709"/>
    <w:p w14:paraId="4334B115" w14:textId="77777777" w:rsidR="00B87910" w:rsidRDefault="00B87910" w:rsidP="00761709"/>
    <w:p w14:paraId="577A426D" w14:textId="77777777" w:rsidR="00B87910" w:rsidRDefault="00B87910" w:rsidP="00761709"/>
    <w:p w14:paraId="08533A99" w14:textId="77777777" w:rsidR="00B87910" w:rsidRDefault="00B87910" w:rsidP="00761709"/>
    <w:p w14:paraId="7BFBC1BE" w14:textId="77777777" w:rsidR="00B87910" w:rsidRDefault="00B87910" w:rsidP="00761709"/>
    <w:p w14:paraId="04447EC7" w14:textId="77777777" w:rsidR="00B87910" w:rsidRDefault="00B87910" w:rsidP="00761709"/>
    <w:p w14:paraId="52C04938" w14:textId="77777777" w:rsidR="00B87910" w:rsidRDefault="00B87910" w:rsidP="00761709"/>
    <w:p w14:paraId="35C5DAA3" w14:textId="77777777" w:rsidR="00B87910" w:rsidRDefault="00B87910" w:rsidP="00761709"/>
    <w:p w14:paraId="02616B45" w14:textId="77777777" w:rsidR="00B87910" w:rsidRDefault="00B87910" w:rsidP="00761709"/>
    <w:p w14:paraId="6E5CF78D" w14:textId="77777777" w:rsidR="00B87910" w:rsidRDefault="00B87910" w:rsidP="00761709"/>
    <w:p w14:paraId="7F91D2FC" w14:textId="77777777" w:rsidR="00B87910" w:rsidRDefault="00B87910" w:rsidP="00761709"/>
    <w:p w14:paraId="1857FA92" w14:textId="77777777" w:rsidR="00B87910" w:rsidRDefault="00B87910" w:rsidP="00761709"/>
    <w:p w14:paraId="0234719C" w14:textId="77777777" w:rsidR="00B87910" w:rsidRDefault="00B87910" w:rsidP="00761709"/>
    <w:p w14:paraId="30F7147C" w14:textId="77777777" w:rsidR="00B87910" w:rsidRDefault="00B87910" w:rsidP="00761709"/>
    <w:p w14:paraId="11D9B657" w14:textId="77777777" w:rsidR="00B87910" w:rsidRDefault="00B87910" w:rsidP="00761709"/>
    <w:p w14:paraId="6834D130" w14:textId="77777777" w:rsidR="00B87910" w:rsidRDefault="00B87910" w:rsidP="00761709"/>
    <w:p w14:paraId="4D4A175F" w14:textId="77777777" w:rsidR="00B87910" w:rsidRDefault="00B87910" w:rsidP="00761709"/>
    <w:p w14:paraId="2E6F77CC" w14:textId="77777777" w:rsidR="00B87910" w:rsidRDefault="00B87910" w:rsidP="00761709"/>
    <w:p w14:paraId="05539040" w14:textId="77777777" w:rsidR="00B87910" w:rsidRDefault="00B87910" w:rsidP="00761709"/>
    <w:p w14:paraId="71D19122" w14:textId="77777777" w:rsidR="00B87910" w:rsidRDefault="00B87910" w:rsidP="00761709"/>
    <w:p w14:paraId="0FB9B3CD" w14:textId="77777777" w:rsidR="00B87910" w:rsidRDefault="00B87910" w:rsidP="00761709"/>
    <w:p w14:paraId="623368E8" w14:textId="77777777" w:rsidR="00B87910" w:rsidRDefault="00B87910" w:rsidP="00761709"/>
    <w:p w14:paraId="694C7747" w14:textId="77777777" w:rsidR="00B87910" w:rsidRDefault="00B87910" w:rsidP="00761709"/>
    <w:p w14:paraId="3588C752" w14:textId="77777777" w:rsidR="00B87910" w:rsidRDefault="00B87910" w:rsidP="00761709"/>
    <w:p w14:paraId="5B53572D" w14:textId="77777777" w:rsidR="00B87910" w:rsidRDefault="00B87910" w:rsidP="00761709"/>
    <w:p w14:paraId="274430A4" w14:textId="77777777" w:rsidR="00B87910" w:rsidRDefault="00B87910" w:rsidP="00761709"/>
    <w:p w14:paraId="7E0ACE81" w14:textId="77777777" w:rsidR="00B87910" w:rsidRDefault="00B87910" w:rsidP="00761709"/>
    <w:p w14:paraId="7FA11D46" w14:textId="77777777" w:rsidR="00B87910" w:rsidRDefault="00B87910" w:rsidP="00761709"/>
    <w:p w14:paraId="62ED14B7" w14:textId="77777777" w:rsidR="00B87910" w:rsidRDefault="00B87910" w:rsidP="00761709"/>
    <w:p w14:paraId="3C40AE49" w14:textId="77777777" w:rsidR="00B87910" w:rsidRDefault="00B87910" w:rsidP="00761709"/>
    <w:p w14:paraId="186AFF63" w14:textId="77777777" w:rsidR="00B87910" w:rsidRDefault="00B87910" w:rsidP="00761709"/>
    <w:p w14:paraId="5BD43CC6" w14:textId="77777777" w:rsidR="00B87910" w:rsidRDefault="00B87910" w:rsidP="00761709"/>
    <w:p w14:paraId="782C6087" w14:textId="77777777" w:rsidR="00B87910" w:rsidRDefault="00B87910" w:rsidP="00761709"/>
    <w:p w14:paraId="59800AC3" w14:textId="77777777" w:rsidR="00B87910" w:rsidRDefault="00B87910" w:rsidP="00761709"/>
    <w:p w14:paraId="2029AE16" w14:textId="77777777" w:rsidR="00B87910" w:rsidRDefault="00B87910" w:rsidP="00761709"/>
    <w:p w14:paraId="7A085443" w14:textId="77777777" w:rsidR="00B87910" w:rsidRDefault="00B87910" w:rsidP="00761709"/>
    <w:p w14:paraId="2C95791D" w14:textId="77777777" w:rsidR="00B87910" w:rsidRDefault="00B87910" w:rsidP="00761709"/>
    <w:p w14:paraId="7D54213A" w14:textId="77777777" w:rsidR="00B87910" w:rsidRDefault="00B87910" w:rsidP="00761709"/>
    <w:p w14:paraId="1F8BAA27" w14:textId="77777777" w:rsidR="00B87910" w:rsidRDefault="00B87910" w:rsidP="00761709"/>
    <w:p w14:paraId="4C0B6C37" w14:textId="77777777" w:rsidR="00B87910" w:rsidRDefault="00B87910" w:rsidP="00761709"/>
    <w:p w14:paraId="6D434FD9" w14:textId="77777777" w:rsidR="00B87910" w:rsidRDefault="00B87910" w:rsidP="00761709"/>
    <w:p w14:paraId="4A5B17D1" w14:textId="77777777" w:rsidR="00B87910" w:rsidRDefault="00B87910" w:rsidP="00761709"/>
    <w:p w14:paraId="23AD7AA1" w14:textId="77777777" w:rsidR="00B87910" w:rsidRDefault="00B87910" w:rsidP="00761709"/>
    <w:p w14:paraId="514633D3" w14:textId="77777777" w:rsidR="00B87910" w:rsidRDefault="00B87910" w:rsidP="00761709"/>
    <w:p w14:paraId="0D3F0E7B" w14:textId="77777777" w:rsidR="00B87910" w:rsidRDefault="00B87910" w:rsidP="00761709"/>
    <w:p w14:paraId="471B3C94" w14:textId="77777777" w:rsidR="00B87910" w:rsidRDefault="00B87910" w:rsidP="00761709"/>
    <w:p w14:paraId="7AEFE6EF" w14:textId="77777777" w:rsidR="00B87910" w:rsidRDefault="00B87910" w:rsidP="00761709"/>
    <w:p w14:paraId="607B519D" w14:textId="77777777" w:rsidR="00B87910" w:rsidRDefault="00B87910" w:rsidP="00761709"/>
    <w:p w14:paraId="75F6D85C" w14:textId="77777777" w:rsidR="00B87910" w:rsidRDefault="00B87910" w:rsidP="00761709"/>
    <w:p w14:paraId="19D749F2" w14:textId="77777777" w:rsidR="00B87910" w:rsidRDefault="00B87910" w:rsidP="00761709"/>
  </w:footnote>
  <w:footnote w:type="continuationSeparator" w:id="0">
    <w:p w14:paraId="72321D5C" w14:textId="77777777" w:rsidR="00B87910" w:rsidRDefault="00B87910" w:rsidP="00761709">
      <w:r>
        <w:continuationSeparator/>
      </w:r>
    </w:p>
    <w:p w14:paraId="079D4A3C" w14:textId="77777777" w:rsidR="00B87910" w:rsidRDefault="00B87910" w:rsidP="00761709"/>
    <w:p w14:paraId="3835A45B" w14:textId="77777777" w:rsidR="00B87910" w:rsidRDefault="00B87910" w:rsidP="00761709"/>
    <w:p w14:paraId="7CEF189D" w14:textId="77777777" w:rsidR="00B87910" w:rsidRDefault="00B87910" w:rsidP="00761709"/>
    <w:p w14:paraId="7B902BE7" w14:textId="77777777" w:rsidR="00B87910" w:rsidRDefault="00B87910" w:rsidP="00761709"/>
    <w:p w14:paraId="64F13A45" w14:textId="77777777" w:rsidR="00B87910" w:rsidRDefault="00B87910" w:rsidP="00761709"/>
    <w:p w14:paraId="155564ED" w14:textId="77777777" w:rsidR="00B87910" w:rsidRDefault="00B87910" w:rsidP="00761709"/>
    <w:p w14:paraId="080D953E" w14:textId="77777777" w:rsidR="00B87910" w:rsidRDefault="00B87910" w:rsidP="00761709"/>
    <w:p w14:paraId="0C232765" w14:textId="77777777" w:rsidR="00B87910" w:rsidRDefault="00B87910" w:rsidP="00761709"/>
    <w:p w14:paraId="3BAB0630" w14:textId="77777777" w:rsidR="00B87910" w:rsidRDefault="00B87910" w:rsidP="00761709"/>
    <w:p w14:paraId="2B1937A1" w14:textId="77777777" w:rsidR="00B87910" w:rsidRDefault="00B87910" w:rsidP="00761709"/>
    <w:p w14:paraId="0177ED50" w14:textId="77777777" w:rsidR="00B87910" w:rsidRDefault="00B87910" w:rsidP="00761709"/>
    <w:p w14:paraId="70D7D706" w14:textId="77777777" w:rsidR="00B87910" w:rsidRDefault="00B87910" w:rsidP="00761709"/>
    <w:p w14:paraId="2360ED87" w14:textId="77777777" w:rsidR="00B87910" w:rsidRDefault="00B87910" w:rsidP="00761709"/>
    <w:p w14:paraId="58852C15" w14:textId="77777777" w:rsidR="00B87910" w:rsidRDefault="00B87910" w:rsidP="00761709"/>
    <w:p w14:paraId="07F90BE2" w14:textId="77777777" w:rsidR="00B87910" w:rsidRDefault="00B87910" w:rsidP="00761709"/>
    <w:p w14:paraId="78497FF1" w14:textId="77777777" w:rsidR="00B87910" w:rsidRDefault="00B87910" w:rsidP="00761709"/>
    <w:p w14:paraId="36BE2C26" w14:textId="77777777" w:rsidR="00B87910" w:rsidRDefault="00B87910" w:rsidP="00761709"/>
    <w:p w14:paraId="38B0815A" w14:textId="77777777" w:rsidR="00B87910" w:rsidRDefault="00B87910" w:rsidP="00761709"/>
    <w:p w14:paraId="665F2179" w14:textId="77777777" w:rsidR="00B87910" w:rsidRDefault="00B87910" w:rsidP="00761709"/>
    <w:p w14:paraId="6A941F9B" w14:textId="77777777" w:rsidR="00B87910" w:rsidRDefault="00B87910" w:rsidP="00761709"/>
    <w:p w14:paraId="4F8D78CA" w14:textId="77777777" w:rsidR="00B87910" w:rsidRDefault="00B87910" w:rsidP="00761709"/>
    <w:p w14:paraId="015FC46A" w14:textId="77777777" w:rsidR="00B87910" w:rsidRDefault="00B87910" w:rsidP="00761709"/>
    <w:p w14:paraId="51FEC09E" w14:textId="77777777" w:rsidR="00B87910" w:rsidRDefault="00B87910" w:rsidP="00761709"/>
    <w:p w14:paraId="35304A63" w14:textId="77777777" w:rsidR="00B87910" w:rsidRDefault="00B87910" w:rsidP="00761709"/>
    <w:p w14:paraId="18A286DE" w14:textId="77777777" w:rsidR="00B87910" w:rsidRDefault="00B87910" w:rsidP="00761709"/>
    <w:p w14:paraId="2E1CB064" w14:textId="77777777" w:rsidR="00B87910" w:rsidRDefault="00B87910" w:rsidP="00761709"/>
    <w:p w14:paraId="1DA7B995" w14:textId="77777777" w:rsidR="00B87910" w:rsidRDefault="00B87910" w:rsidP="00761709"/>
    <w:p w14:paraId="46874705" w14:textId="77777777" w:rsidR="00B87910" w:rsidRDefault="00B87910" w:rsidP="00761709"/>
    <w:p w14:paraId="4EBC6601" w14:textId="77777777" w:rsidR="00B87910" w:rsidRDefault="00B87910" w:rsidP="00761709"/>
    <w:p w14:paraId="2CA21060" w14:textId="77777777" w:rsidR="00B87910" w:rsidRDefault="00B87910" w:rsidP="00761709"/>
    <w:p w14:paraId="605B0ECF" w14:textId="77777777" w:rsidR="00B87910" w:rsidRDefault="00B87910" w:rsidP="00761709"/>
    <w:p w14:paraId="20541689" w14:textId="77777777" w:rsidR="00B87910" w:rsidRDefault="00B87910" w:rsidP="00761709"/>
    <w:p w14:paraId="54F1387F" w14:textId="77777777" w:rsidR="00B87910" w:rsidRDefault="00B87910" w:rsidP="00761709"/>
    <w:p w14:paraId="451138DA" w14:textId="77777777" w:rsidR="00B87910" w:rsidRDefault="00B87910" w:rsidP="00761709"/>
    <w:p w14:paraId="40BEDF6F" w14:textId="77777777" w:rsidR="00B87910" w:rsidRDefault="00B87910" w:rsidP="00761709"/>
    <w:p w14:paraId="758E6FCD" w14:textId="77777777" w:rsidR="00B87910" w:rsidRDefault="00B87910" w:rsidP="00761709"/>
    <w:p w14:paraId="7463FA70" w14:textId="77777777" w:rsidR="00B87910" w:rsidRDefault="00B87910" w:rsidP="00761709"/>
    <w:p w14:paraId="3A8B9B57" w14:textId="77777777" w:rsidR="00B87910" w:rsidRDefault="00B87910" w:rsidP="00761709"/>
    <w:p w14:paraId="18D32DCD" w14:textId="77777777" w:rsidR="00B87910" w:rsidRDefault="00B87910" w:rsidP="00761709"/>
    <w:p w14:paraId="7890D91A" w14:textId="77777777" w:rsidR="00B87910" w:rsidRDefault="00B87910" w:rsidP="00761709"/>
    <w:p w14:paraId="67E5AD29" w14:textId="77777777" w:rsidR="00B87910" w:rsidRDefault="00B87910" w:rsidP="00761709"/>
    <w:p w14:paraId="7130DB54" w14:textId="77777777" w:rsidR="00B87910" w:rsidRDefault="00B87910" w:rsidP="00761709"/>
    <w:p w14:paraId="7A5B12C2" w14:textId="77777777" w:rsidR="00B87910" w:rsidRDefault="00B87910" w:rsidP="00761709"/>
    <w:p w14:paraId="12EB963D" w14:textId="77777777" w:rsidR="00B87910" w:rsidRDefault="00B87910" w:rsidP="00761709"/>
    <w:p w14:paraId="72EF5C14" w14:textId="77777777" w:rsidR="00B87910" w:rsidRDefault="00B87910" w:rsidP="00761709"/>
    <w:p w14:paraId="63AC54C3" w14:textId="77777777" w:rsidR="00B87910" w:rsidRDefault="00B87910" w:rsidP="00761709"/>
    <w:p w14:paraId="653CB373" w14:textId="77777777" w:rsidR="00B87910" w:rsidRDefault="00B87910" w:rsidP="00761709"/>
    <w:p w14:paraId="64BD3138" w14:textId="77777777" w:rsidR="00B87910" w:rsidRDefault="00B87910" w:rsidP="00761709"/>
    <w:p w14:paraId="49162781" w14:textId="77777777" w:rsidR="00B87910" w:rsidRDefault="00B87910" w:rsidP="00761709"/>
    <w:p w14:paraId="71F66ADC" w14:textId="77777777" w:rsidR="00B87910" w:rsidRDefault="00B87910" w:rsidP="00761709"/>
    <w:p w14:paraId="156E6273" w14:textId="77777777" w:rsidR="00B87910" w:rsidRDefault="00B87910" w:rsidP="00761709"/>
    <w:p w14:paraId="46C3983D" w14:textId="77777777" w:rsidR="00B87910" w:rsidRDefault="00B87910" w:rsidP="00761709"/>
    <w:p w14:paraId="58B43A6B" w14:textId="77777777" w:rsidR="00B87910" w:rsidRDefault="00B87910" w:rsidP="00761709"/>
    <w:p w14:paraId="1532080B" w14:textId="77777777" w:rsidR="00B87910" w:rsidRDefault="00B87910" w:rsidP="00761709"/>
    <w:p w14:paraId="3B6B5A6C" w14:textId="77777777" w:rsidR="00B87910" w:rsidRDefault="00B87910" w:rsidP="00761709"/>
    <w:p w14:paraId="2078C591" w14:textId="77777777" w:rsidR="00B87910" w:rsidRDefault="00B87910" w:rsidP="00761709"/>
    <w:p w14:paraId="54400778" w14:textId="77777777" w:rsidR="00B87910" w:rsidRDefault="00B87910" w:rsidP="00761709"/>
    <w:p w14:paraId="376B5E7C" w14:textId="77777777" w:rsidR="00B87910" w:rsidRDefault="00B87910" w:rsidP="00761709"/>
    <w:p w14:paraId="2D14975C" w14:textId="77777777" w:rsidR="00B87910" w:rsidRDefault="00B87910" w:rsidP="00761709"/>
    <w:p w14:paraId="09FF75DF" w14:textId="77777777" w:rsidR="00B87910" w:rsidRDefault="00B87910" w:rsidP="00761709"/>
    <w:p w14:paraId="2859B07F" w14:textId="77777777" w:rsidR="00B87910" w:rsidRDefault="00B87910" w:rsidP="00761709"/>
    <w:p w14:paraId="13D4D2BA" w14:textId="77777777" w:rsidR="00B87910" w:rsidRDefault="00B87910" w:rsidP="00761709"/>
    <w:p w14:paraId="66A4F432" w14:textId="77777777" w:rsidR="00B87910" w:rsidRDefault="00B87910" w:rsidP="00761709"/>
    <w:p w14:paraId="61391F11" w14:textId="77777777" w:rsidR="00B87910" w:rsidRDefault="00B87910" w:rsidP="00761709"/>
    <w:p w14:paraId="6769C782" w14:textId="77777777" w:rsidR="00B87910" w:rsidRDefault="00B87910" w:rsidP="00761709"/>
    <w:p w14:paraId="6017BB7D" w14:textId="77777777" w:rsidR="00B87910" w:rsidRDefault="00B87910" w:rsidP="00761709"/>
    <w:p w14:paraId="09808E85" w14:textId="77777777" w:rsidR="00B87910" w:rsidRDefault="00B87910" w:rsidP="00761709"/>
    <w:p w14:paraId="23E82B35" w14:textId="77777777" w:rsidR="00B87910" w:rsidRDefault="00B87910" w:rsidP="00761709"/>
    <w:p w14:paraId="1CCE4E26" w14:textId="77777777" w:rsidR="00B87910" w:rsidRDefault="00B87910" w:rsidP="00761709"/>
    <w:p w14:paraId="3198BCA1" w14:textId="77777777" w:rsidR="00B87910" w:rsidRDefault="00B87910" w:rsidP="00761709"/>
    <w:p w14:paraId="4B894880" w14:textId="77777777" w:rsidR="00B87910" w:rsidRDefault="00B87910" w:rsidP="00761709"/>
    <w:p w14:paraId="6CAF326F" w14:textId="77777777" w:rsidR="00B87910" w:rsidRDefault="00B87910" w:rsidP="00761709"/>
    <w:p w14:paraId="182EC7A9" w14:textId="77777777" w:rsidR="00B87910" w:rsidRDefault="00B87910" w:rsidP="00761709"/>
    <w:p w14:paraId="55AE511F" w14:textId="77777777" w:rsidR="00B87910" w:rsidRDefault="00B87910" w:rsidP="00761709"/>
    <w:p w14:paraId="1B6AEAFB" w14:textId="77777777" w:rsidR="00B87910" w:rsidRDefault="00B87910" w:rsidP="00761709"/>
    <w:p w14:paraId="6FC5550E" w14:textId="77777777" w:rsidR="00B87910" w:rsidRDefault="00B87910" w:rsidP="00761709"/>
    <w:p w14:paraId="005CEAEF" w14:textId="77777777" w:rsidR="00B87910" w:rsidRDefault="00B87910" w:rsidP="00761709"/>
    <w:p w14:paraId="07AD7512" w14:textId="77777777" w:rsidR="00B87910" w:rsidRDefault="00B87910" w:rsidP="00761709"/>
    <w:p w14:paraId="2470E765" w14:textId="77777777" w:rsidR="00B87910" w:rsidRDefault="00B87910" w:rsidP="00761709"/>
    <w:p w14:paraId="1A69C3DC" w14:textId="77777777" w:rsidR="00B87910" w:rsidRDefault="00B87910" w:rsidP="00761709"/>
    <w:p w14:paraId="668B7FA9" w14:textId="77777777" w:rsidR="00B87910" w:rsidRDefault="00B87910" w:rsidP="00761709"/>
    <w:p w14:paraId="10AD6973" w14:textId="77777777" w:rsidR="00B87910" w:rsidRDefault="00B87910" w:rsidP="00761709"/>
    <w:p w14:paraId="67B323FC" w14:textId="77777777" w:rsidR="00B87910" w:rsidRDefault="00B87910" w:rsidP="00761709"/>
    <w:p w14:paraId="5E787820" w14:textId="77777777" w:rsidR="00B87910" w:rsidRDefault="00B87910" w:rsidP="00761709"/>
    <w:p w14:paraId="4EA54DF3" w14:textId="77777777" w:rsidR="00B87910" w:rsidRDefault="00B87910" w:rsidP="00761709"/>
    <w:p w14:paraId="36AC3374" w14:textId="77777777" w:rsidR="00B87910" w:rsidRDefault="00B87910" w:rsidP="00761709"/>
    <w:p w14:paraId="073EAA42" w14:textId="77777777" w:rsidR="00B87910" w:rsidRDefault="00B87910" w:rsidP="00761709"/>
    <w:p w14:paraId="0A165389" w14:textId="77777777" w:rsidR="00B87910" w:rsidRDefault="00B87910" w:rsidP="00761709"/>
    <w:p w14:paraId="158F7308" w14:textId="77777777" w:rsidR="00B87910" w:rsidRDefault="00B87910" w:rsidP="00761709"/>
    <w:p w14:paraId="3B3CBF97" w14:textId="77777777" w:rsidR="00B87910" w:rsidRDefault="00B87910" w:rsidP="00761709"/>
    <w:p w14:paraId="248EDAD9" w14:textId="77777777" w:rsidR="00B87910" w:rsidRDefault="00B87910" w:rsidP="00761709"/>
    <w:p w14:paraId="176E8C41" w14:textId="77777777" w:rsidR="00B87910" w:rsidRDefault="00B87910" w:rsidP="00761709"/>
    <w:p w14:paraId="07074FCA" w14:textId="77777777" w:rsidR="00B87910" w:rsidRDefault="00B87910" w:rsidP="00761709"/>
    <w:p w14:paraId="3E8CB85F" w14:textId="77777777" w:rsidR="00B87910" w:rsidRDefault="00B87910" w:rsidP="00761709"/>
    <w:p w14:paraId="3789F2FF" w14:textId="77777777" w:rsidR="00B87910" w:rsidRDefault="00B87910" w:rsidP="00761709"/>
    <w:p w14:paraId="423BFC59" w14:textId="77777777" w:rsidR="00B87910" w:rsidRDefault="00B87910" w:rsidP="00761709"/>
    <w:p w14:paraId="124CC8C3" w14:textId="77777777" w:rsidR="00B87910" w:rsidRDefault="00B87910" w:rsidP="00761709"/>
    <w:p w14:paraId="26BE9FEE" w14:textId="77777777" w:rsidR="00B87910" w:rsidRDefault="00B87910" w:rsidP="00761709"/>
    <w:p w14:paraId="7A0A450D" w14:textId="77777777" w:rsidR="00B87910" w:rsidRDefault="00B87910" w:rsidP="00761709"/>
    <w:p w14:paraId="7707EA85" w14:textId="77777777" w:rsidR="00B87910" w:rsidRDefault="00B87910" w:rsidP="00761709"/>
    <w:p w14:paraId="05BCF89D" w14:textId="77777777" w:rsidR="00B87910" w:rsidRDefault="00B87910" w:rsidP="00761709"/>
    <w:p w14:paraId="3D9A6219" w14:textId="77777777" w:rsidR="00B87910" w:rsidRDefault="00B87910" w:rsidP="00761709"/>
    <w:p w14:paraId="66B2225C" w14:textId="77777777" w:rsidR="00B87910" w:rsidRDefault="00B87910" w:rsidP="00761709"/>
    <w:p w14:paraId="5ADD15FC" w14:textId="77777777" w:rsidR="00B87910" w:rsidRDefault="00B87910" w:rsidP="0076170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629E7" w14:textId="77777777" w:rsidR="00643150" w:rsidRDefault="00643150" w:rsidP="00761709">
    <w:pPr>
      <w:pStyle w:val="Kopfzeile"/>
    </w:pPr>
  </w:p>
  <w:p w14:paraId="03123965" w14:textId="77777777" w:rsidR="00643150" w:rsidRDefault="00643150" w:rsidP="00761709"/>
  <w:p w14:paraId="6D308D30" w14:textId="77777777" w:rsidR="00643150" w:rsidRDefault="00643150" w:rsidP="00761709"/>
  <w:p w14:paraId="7AA55ECD" w14:textId="77777777" w:rsidR="00643150" w:rsidRDefault="00643150" w:rsidP="00761709"/>
  <w:p w14:paraId="3532D2B0" w14:textId="77777777" w:rsidR="00643150" w:rsidRDefault="00643150" w:rsidP="00761709"/>
  <w:p w14:paraId="79C97949" w14:textId="77777777" w:rsidR="00643150" w:rsidRDefault="00643150" w:rsidP="00761709"/>
  <w:p w14:paraId="413ECD12" w14:textId="77777777" w:rsidR="00643150" w:rsidRDefault="00643150" w:rsidP="00761709"/>
  <w:p w14:paraId="214E0694" w14:textId="77777777" w:rsidR="00643150" w:rsidRDefault="00643150" w:rsidP="00761709"/>
  <w:p w14:paraId="495F29D7" w14:textId="77777777" w:rsidR="00643150" w:rsidRDefault="00643150" w:rsidP="00761709"/>
  <w:p w14:paraId="62D50148" w14:textId="77777777" w:rsidR="00643150" w:rsidRDefault="00643150" w:rsidP="00761709"/>
  <w:p w14:paraId="209F21BE" w14:textId="77777777" w:rsidR="00643150" w:rsidRDefault="00643150" w:rsidP="00761709"/>
  <w:p w14:paraId="13DE2FCC" w14:textId="77777777" w:rsidR="00643150" w:rsidRDefault="00643150" w:rsidP="00761709"/>
  <w:p w14:paraId="4DDC5A4F" w14:textId="77777777" w:rsidR="00643150" w:rsidRDefault="00643150" w:rsidP="00761709"/>
  <w:p w14:paraId="19816131" w14:textId="77777777" w:rsidR="00643150" w:rsidRDefault="00643150" w:rsidP="00761709"/>
  <w:p w14:paraId="137A5C23" w14:textId="77777777" w:rsidR="00643150" w:rsidRDefault="00643150" w:rsidP="00761709"/>
  <w:p w14:paraId="582D5B31" w14:textId="77777777" w:rsidR="00643150" w:rsidRDefault="00643150" w:rsidP="00761709"/>
  <w:p w14:paraId="5F1054A5" w14:textId="77777777" w:rsidR="00643150" w:rsidRDefault="00643150" w:rsidP="00761709"/>
  <w:p w14:paraId="108C22B9" w14:textId="77777777" w:rsidR="00643150" w:rsidRDefault="00643150" w:rsidP="00761709"/>
  <w:p w14:paraId="6B1CD272" w14:textId="77777777" w:rsidR="00643150" w:rsidRDefault="00643150" w:rsidP="00761709"/>
  <w:p w14:paraId="4BC244F1" w14:textId="77777777" w:rsidR="00643150" w:rsidRDefault="00643150" w:rsidP="00761709"/>
  <w:p w14:paraId="76DBB02F" w14:textId="77777777" w:rsidR="00643150" w:rsidRDefault="00643150" w:rsidP="00761709"/>
  <w:p w14:paraId="6502E4B9" w14:textId="77777777" w:rsidR="00643150" w:rsidRDefault="00643150" w:rsidP="00761709"/>
  <w:p w14:paraId="3B0D6B8B" w14:textId="77777777" w:rsidR="00643150" w:rsidRDefault="00643150" w:rsidP="00761709"/>
  <w:p w14:paraId="0CE38146" w14:textId="77777777" w:rsidR="00643150" w:rsidRDefault="00643150" w:rsidP="00761709"/>
  <w:p w14:paraId="0EE322BD" w14:textId="77777777" w:rsidR="00643150" w:rsidRDefault="00643150" w:rsidP="00761709"/>
  <w:p w14:paraId="3AB86B00" w14:textId="77777777" w:rsidR="00643150" w:rsidRDefault="00643150" w:rsidP="00761709"/>
  <w:p w14:paraId="4FEDBDA2" w14:textId="77777777" w:rsidR="00643150" w:rsidRDefault="00643150" w:rsidP="00761709"/>
  <w:p w14:paraId="6E90D97F" w14:textId="77777777" w:rsidR="00643150" w:rsidRDefault="00643150" w:rsidP="00761709"/>
  <w:p w14:paraId="45F4E1AF" w14:textId="77777777" w:rsidR="00643150" w:rsidRDefault="00643150" w:rsidP="00761709"/>
  <w:p w14:paraId="5E82DCDA" w14:textId="77777777" w:rsidR="00643150" w:rsidRDefault="00643150" w:rsidP="00761709"/>
  <w:p w14:paraId="5D5F6EB6" w14:textId="77777777" w:rsidR="00643150" w:rsidRDefault="00643150" w:rsidP="00761709"/>
  <w:p w14:paraId="31271BF4" w14:textId="77777777" w:rsidR="00643150" w:rsidRDefault="00643150" w:rsidP="00761709"/>
  <w:p w14:paraId="44681F54" w14:textId="77777777" w:rsidR="00643150" w:rsidRDefault="00643150" w:rsidP="00761709"/>
  <w:p w14:paraId="6986C27D" w14:textId="77777777" w:rsidR="00643150" w:rsidRDefault="00643150" w:rsidP="00761709"/>
  <w:p w14:paraId="71E0219B" w14:textId="77777777" w:rsidR="00643150" w:rsidRDefault="00643150" w:rsidP="00761709"/>
  <w:p w14:paraId="3E761C3D" w14:textId="77777777" w:rsidR="00643150" w:rsidRDefault="00643150" w:rsidP="00761709"/>
  <w:p w14:paraId="54261D69" w14:textId="77777777" w:rsidR="00643150" w:rsidRDefault="00643150" w:rsidP="00761709"/>
  <w:p w14:paraId="55432966" w14:textId="77777777" w:rsidR="00643150" w:rsidRDefault="00643150" w:rsidP="00761709"/>
  <w:p w14:paraId="0C98093F" w14:textId="77777777" w:rsidR="00643150" w:rsidRDefault="00643150" w:rsidP="00761709"/>
  <w:p w14:paraId="3FA76B89" w14:textId="77777777" w:rsidR="00643150" w:rsidRDefault="00643150" w:rsidP="00761709"/>
  <w:p w14:paraId="14D542B6" w14:textId="77777777" w:rsidR="00643150" w:rsidRDefault="00643150" w:rsidP="00761709"/>
  <w:p w14:paraId="546CEEB9" w14:textId="77777777" w:rsidR="00643150" w:rsidRDefault="00643150" w:rsidP="00761709"/>
  <w:p w14:paraId="720F084B" w14:textId="77777777" w:rsidR="00643150" w:rsidRDefault="00643150" w:rsidP="00761709"/>
  <w:p w14:paraId="45BE2453" w14:textId="77777777" w:rsidR="00643150" w:rsidRDefault="00643150" w:rsidP="00761709"/>
  <w:p w14:paraId="2A846064" w14:textId="77777777" w:rsidR="00643150" w:rsidRDefault="00643150" w:rsidP="00761709"/>
  <w:p w14:paraId="3372A6CF" w14:textId="77777777" w:rsidR="00643150" w:rsidRDefault="00643150" w:rsidP="00761709"/>
  <w:p w14:paraId="50761BCE" w14:textId="77777777" w:rsidR="00643150" w:rsidRDefault="00643150" w:rsidP="00761709"/>
  <w:p w14:paraId="5E15880C" w14:textId="77777777" w:rsidR="00643150" w:rsidRDefault="00643150" w:rsidP="00761709"/>
  <w:p w14:paraId="7B1128DF" w14:textId="77777777" w:rsidR="00643150" w:rsidRDefault="00643150" w:rsidP="00761709"/>
  <w:p w14:paraId="5C59DE28" w14:textId="77777777" w:rsidR="00643150" w:rsidRDefault="00643150" w:rsidP="00761709"/>
  <w:p w14:paraId="7EAC9B24" w14:textId="77777777" w:rsidR="00643150" w:rsidRDefault="00643150" w:rsidP="00761709"/>
  <w:p w14:paraId="3EC8A286" w14:textId="77777777" w:rsidR="00643150" w:rsidRDefault="00643150" w:rsidP="00761709"/>
  <w:p w14:paraId="320FBEA1" w14:textId="77777777" w:rsidR="00643150" w:rsidRDefault="00643150" w:rsidP="00761709"/>
  <w:p w14:paraId="2110F910" w14:textId="77777777" w:rsidR="00643150" w:rsidRDefault="00643150" w:rsidP="00761709"/>
  <w:p w14:paraId="232F94BC" w14:textId="77777777" w:rsidR="00643150" w:rsidRDefault="00643150" w:rsidP="00761709"/>
  <w:p w14:paraId="7369B36E" w14:textId="77777777" w:rsidR="00643150" w:rsidRDefault="00643150" w:rsidP="00761709"/>
  <w:p w14:paraId="39157993" w14:textId="77777777" w:rsidR="00643150" w:rsidRDefault="00643150" w:rsidP="00761709"/>
  <w:p w14:paraId="07E5C490" w14:textId="77777777" w:rsidR="00643150" w:rsidRDefault="00643150" w:rsidP="00761709"/>
  <w:p w14:paraId="14B278B8" w14:textId="77777777" w:rsidR="00643150" w:rsidRDefault="00643150" w:rsidP="00761709"/>
  <w:p w14:paraId="1DCDEB5C" w14:textId="77777777" w:rsidR="00643150" w:rsidRDefault="00643150" w:rsidP="00761709"/>
  <w:p w14:paraId="7FCAEAF4" w14:textId="77777777" w:rsidR="00643150" w:rsidRDefault="00643150" w:rsidP="00761709"/>
  <w:p w14:paraId="26A49E3C" w14:textId="77777777" w:rsidR="00643150" w:rsidRDefault="00643150" w:rsidP="00761709"/>
  <w:p w14:paraId="14572690" w14:textId="77777777" w:rsidR="00643150" w:rsidRDefault="00643150" w:rsidP="00761709"/>
  <w:p w14:paraId="6E6F0FB7" w14:textId="77777777" w:rsidR="00643150" w:rsidRDefault="00643150" w:rsidP="00761709"/>
  <w:p w14:paraId="35BAE288" w14:textId="77777777" w:rsidR="00643150" w:rsidRDefault="00643150" w:rsidP="00761709"/>
  <w:p w14:paraId="5D914968" w14:textId="77777777" w:rsidR="00643150" w:rsidRDefault="00643150" w:rsidP="00761709"/>
  <w:p w14:paraId="29B9F7FE" w14:textId="77777777" w:rsidR="00643150" w:rsidRDefault="00643150" w:rsidP="00761709"/>
  <w:p w14:paraId="5E6BA39D" w14:textId="77777777" w:rsidR="00643150" w:rsidRDefault="00643150" w:rsidP="00761709"/>
  <w:p w14:paraId="62709DCB" w14:textId="77777777" w:rsidR="00643150" w:rsidRDefault="00643150" w:rsidP="00761709"/>
  <w:p w14:paraId="156253D5" w14:textId="77777777" w:rsidR="00643150" w:rsidRDefault="00643150" w:rsidP="00761709"/>
  <w:p w14:paraId="7836D91C" w14:textId="77777777" w:rsidR="00643150" w:rsidRDefault="00643150" w:rsidP="00761709"/>
  <w:p w14:paraId="6B33F2FE" w14:textId="77777777" w:rsidR="00643150" w:rsidRDefault="00643150" w:rsidP="00761709"/>
  <w:p w14:paraId="50562676" w14:textId="77777777" w:rsidR="00643150" w:rsidRDefault="00643150" w:rsidP="00761709"/>
  <w:p w14:paraId="03B8F56B" w14:textId="77777777" w:rsidR="00643150" w:rsidRDefault="00643150" w:rsidP="00761709"/>
  <w:p w14:paraId="44EA4062" w14:textId="77777777" w:rsidR="00643150" w:rsidRDefault="00643150" w:rsidP="00761709"/>
  <w:p w14:paraId="02DA2C8C" w14:textId="77777777" w:rsidR="00643150" w:rsidRDefault="00643150" w:rsidP="00761709"/>
  <w:p w14:paraId="7160CFB8" w14:textId="77777777" w:rsidR="00643150" w:rsidRDefault="00643150" w:rsidP="00761709"/>
  <w:p w14:paraId="2B92229D" w14:textId="77777777" w:rsidR="00643150" w:rsidRDefault="00643150" w:rsidP="00761709"/>
  <w:p w14:paraId="707162BC" w14:textId="77777777" w:rsidR="00643150" w:rsidRDefault="00643150" w:rsidP="00761709"/>
  <w:p w14:paraId="1FA59913" w14:textId="77777777" w:rsidR="00643150" w:rsidRDefault="00643150" w:rsidP="00761709"/>
  <w:p w14:paraId="0339100B" w14:textId="77777777" w:rsidR="00643150" w:rsidRDefault="00643150" w:rsidP="00761709"/>
  <w:p w14:paraId="3DA458F2" w14:textId="77777777" w:rsidR="00643150" w:rsidRDefault="00643150" w:rsidP="00761709"/>
  <w:p w14:paraId="5CDADC81" w14:textId="77777777" w:rsidR="00643150" w:rsidRDefault="00643150" w:rsidP="00761709"/>
  <w:p w14:paraId="571E11F7" w14:textId="77777777" w:rsidR="00643150" w:rsidRDefault="00643150" w:rsidP="00761709"/>
  <w:p w14:paraId="77EF8E5D" w14:textId="77777777" w:rsidR="00643150" w:rsidRDefault="00643150" w:rsidP="00761709"/>
  <w:p w14:paraId="21292BE9" w14:textId="77777777" w:rsidR="00643150" w:rsidRDefault="00643150" w:rsidP="00761709"/>
  <w:p w14:paraId="77A27CEE" w14:textId="77777777" w:rsidR="00643150" w:rsidRDefault="00643150" w:rsidP="00761709"/>
  <w:p w14:paraId="443A5D2B" w14:textId="77777777" w:rsidR="00643150" w:rsidRDefault="00643150" w:rsidP="00761709"/>
  <w:p w14:paraId="61777A31" w14:textId="77777777" w:rsidR="00643150" w:rsidRDefault="00643150" w:rsidP="00761709"/>
  <w:p w14:paraId="643A22AB" w14:textId="77777777" w:rsidR="00643150" w:rsidRDefault="00643150" w:rsidP="00761709"/>
  <w:p w14:paraId="2CC95001" w14:textId="77777777" w:rsidR="00643150" w:rsidRDefault="00643150" w:rsidP="00761709"/>
  <w:p w14:paraId="030F88B1" w14:textId="77777777" w:rsidR="00643150" w:rsidRDefault="00643150" w:rsidP="00761709"/>
  <w:p w14:paraId="2E9731E8" w14:textId="77777777" w:rsidR="00643150" w:rsidRDefault="00643150" w:rsidP="00761709"/>
  <w:p w14:paraId="0F69597F" w14:textId="77777777" w:rsidR="00643150" w:rsidRDefault="00643150" w:rsidP="00761709"/>
  <w:p w14:paraId="684631F8" w14:textId="77777777" w:rsidR="00643150" w:rsidRDefault="00643150" w:rsidP="00761709"/>
  <w:p w14:paraId="1E84D445" w14:textId="77777777" w:rsidR="00643150" w:rsidRDefault="00643150" w:rsidP="00761709"/>
  <w:p w14:paraId="6F437504" w14:textId="77777777" w:rsidR="00643150" w:rsidRDefault="00643150" w:rsidP="00761709"/>
  <w:p w14:paraId="18D90707" w14:textId="77777777" w:rsidR="00643150" w:rsidRDefault="00643150" w:rsidP="00761709"/>
  <w:p w14:paraId="3C4A8581" w14:textId="77777777" w:rsidR="00643150" w:rsidRDefault="00643150" w:rsidP="00761709"/>
  <w:p w14:paraId="67C18050" w14:textId="77777777" w:rsidR="00643150" w:rsidRDefault="00643150" w:rsidP="00761709"/>
  <w:p w14:paraId="432D6702" w14:textId="77777777" w:rsidR="00643150" w:rsidRDefault="00643150" w:rsidP="00761709"/>
  <w:p w14:paraId="3429C9C4" w14:textId="77777777" w:rsidR="00643150" w:rsidRDefault="00643150" w:rsidP="00761709"/>
  <w:p w14:paraId="2823B850" w14:textId="77777777" w:rsidR="00643150" w:rsidRDefault="00643150" w:rsidP="00761709"/>
  <w:p w14:paraId="18C73706" w14:textId="77777777" w:rsidR="00643150" w:rsidRDefault="00643150" w:rsidP="00761709"/>
  <w:p w14:paraId="1F922A48" w14:textId="77777777" w:rsidR="00643150" w:rsidRDefault="00643150" w:rsidP="0076170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6ACD4" w14:textId="417C5EA2" w:rsidR="00643150" w:rsidRDefault="00643150" w:rsidP="00761709">
    <w:pPr>
      <w:pStyle w:val="Kopfzeile"/>
    </w:pPr>
    <w:r w:rsidRPr="002207CA">
      <w:fldChar w:fldCharType="begin"/>
    </w:r>
    <w:r w:rsidRPr="002207CA">
      <w:instrText xml:space="preserve"> PAGE </w:instrText>
    </w:r>
    <w:r w:rsidRPr="002207CA">
      <w:fldChar w:fldCharType="separate"/>
    </w:r>
    <w:r w:rsidR="00762906">
      <w:rPr>
        <w:noProof/>
      </w:rPr>
      <w:t>31</w:t>
    </w:r>
    <w:r w:rsidRPr="002207CA">
      <w:fldChar w:fldCharType="end"/>
    </w:r>
    <w:r w:rsidRPr="002207CA">
      <w:t>|</w:t>
    </w:r>
    <w:r w:rsidR="00B87910">
      <w:fldChar w:fldCharType="begin"/>
    </w:r>
    <w:r w:rsidR="00B87910">
      <w:instrText xml:space="preserve"> NUMPAGES </w:instrText>
    </w:r>
    <w:r w:rsidR="00B87910">
      <w:fldChar w:fldCharType="separate"/>
    </w:r>
    <w:r w:rsidR="00762906">
      <w:rPr>
        <w:noProof/>
      </w:rPr>
      <w:t>61</w:t>
    </w:r>
    <w:r w:rsidR="00B87910">
      <w:rPr>
        <w:noProof/>
      </w:rPr>
      <w:fldChar w:fldCharType="end"/>
    </w:r>
  </w:p>
  <w:p w14:paraId="65DD9864" w14:textId="77777777" w:rsidR="00643150" w:rsidRDefault="00643150" w:rsidP="00761709"/>
  <w:p w14:paraId="28567D5D" w14:textId="77777777" w:rsidR="00643150" w:rsidRDefault="00643150" w:rsidP="00761709"/>
  <w:p w14:paraId="3FA15B6E" w14:textId="77777777" w:rsidR="00643150" w:rsidRDefault="00643150" w:rsidP="0076170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7C03E" w14:textId="77777777" w:rsidR="00643150" w:rsidRDefault="00643150" w:rsidP="00761709">
    <w:pPr>
      <w:pStyle w:val="Kopfzeile"/>
    </w:pPr>
    <w:r>
      <w:tab/>
    </w:r>
    <w:r>
      <w:tab/>
    </w:r>
    <w:r w:rsidRPr="00C068CC">
      <w:object w:dxaOrig="11678" w:dyaOrig="2167" w14:anchorId="7A808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35pt;height:25.35pt" o:ole="">
          <v:imagedata r:id="rId1" o:title=""/>
        </v:shape>
        <o:OLEObject Type="Embed" ProgID="MSPhotoEd.3" ShapeID="_x0000_i1025" DrawAspect="Content" ObjectID="_1435583760"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57E284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9D5BA9"/>
    <w:multiLevelType w:val="hybridMultilevel"/>
    <w:tmpl w:val="BEA08B08"/>
    <w:lvl w:ilvl="0" w:tplc="1E7CC11E">
      <w:start w:val="1"/>
      <w:numFmt w:val="decimal"/>
      <w:lvlText w:val="Tabelle %1"/>
      <w:lvlJc w:val="left"/>
      <w:pPr>
        <w:tabs>
          <w:tab w:val="num" w:pos="0"/>
        </w:tabs>
      </w:pPr>
      <w:rPr>
        <w:rFonts w:cs="Times New Roman" w:hint="default"/>
      </w:rPr>
    </w:lvl>
    <w:lvl w:ilvl="1" w:tplc="04070019" w:tentative="1">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
    <w:nsid w:val="087A71BD"/>
    <w:multiLevelType w:val="hybridMultilevel"/>
    <w:tmpl w:val="51F21B06"/>
    <w:lvl w:ilvl="0" w:tplc="545CD830">
      <w:start w:val="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494A98"/>
    <w:multiLevelType w:val="hybridMultilevel"/>
    <w:tmpl w:val="E1D66A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E134EA"/>
    <w:multiLevelType w:val="hybridMultilevel"/>
    <w:tmpl w:val="5B9A8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8040299"/>
    <w:multiLevelType w:val="hybridMultilevel"/>
    <w:tmpl w:val="2B6676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917C55"/>
    <w:multiLevelType w:val="hybridMultilevel"/>
    <w:tmpl w:val="1D7444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E677B42"/>
    <w:multiLevelType w:val="hybridMultilevel"/>
    <w:tmpl w:val="61021266"/>
    <w:lvl w:ilvl="0" w:tplc="89AAB962">
      <w:numFmt w:val="bullet"/>
      <w:lvlText w:val="-"/>
      <w:lvlJc w:val="left"/>
      <w:pPr>
        <w:ind w:left="720" w:hanging="360"/>
      </w:pPr>
      <w:rPr>
        <w:rFonts w:ascii="Tahoma" w:eastAsia="Times New Roman" w:hAnsi="Tahoma" w:cs="Tahom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0BD179D"/>
    <w:multiLevelType w:val="hybridMultilevel"/>
    <w:tmpl w:val="9CAAA75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4975CEE"/>
    <w:multiLevelType w:val="multilevel"/>
    <w:tmpl w:val="2FA41A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0">
    <w:nsid w:val="2C736C4B"/>
    <w:multiLevelType w:val="hybridMultilevel"/>
    <w:tmpl w:val="9EFCA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0876815"/>
    <w:multiLevelType w:val="hybridMultilevel"/>
    <w:tmpl w:val="943C2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1A2586D"/>
    <w:multiLevelType w:val="hybridMultilevel"/>
    <w:tmpl w:val="0BFE58AE"/>
    <w:lvl w:ilvl="0" w:tplc="2A265F64">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32AD4C14"/>
    <w:multiLevelType w:val="hybridMultilevel"/>
    <w:tmpl w:val="A824D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BF282D"/>
    <w:multiLevelType w:val="hybridMultilevel"/>
    <w:tmpl w:val="F1A84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69C11B5"/>
    <w:multiLevelType w:val="hybridMultilevel"/>
    <w:tmpl w:val="753ACD26"/>
    <w:lvl w:ilvl="0" w:tplc="C9B4BBF4">
      <w:start w:val="1"/>
      <w:numFmt w:val="decimal"/>
      <w:pStyle w:val="Figure"/>
      <w:lvlText w:val="Abbildung %1"/>
      <w:lvlJc w:val="left"/>
      <w:pPr>
        <w:tabs>
          <w:tab w:val="num" w:pos="0"/>
        </w:tabs>
      </w:pPr>
      <w:rPr>
        <w:rFonts w:cs="Times New Roman" w:hint="default"/>
      </w:rPr>
    </w:lvl>
    <w:lvl w:ilvl="1" w:tplc="04070019" w:tentative="1">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6">
    <w:nsid w:val="57150944"/>
    <w:multiLevelType w:val="multilevel"/>
    <w:tmpl w:val="00228008"/>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86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B701E02"/>
    <w:multiLevelType w:val="hybridMultilevel"/>
    <w:tmpl w:val="BD224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1717AB8"/>
    <w:multiLevelType w:val="hybridMultilevel"/>
    <w:tmpl w:val="C592E866"/>
    <w:lvl w:ilvl="0" w:tplc="5B86C0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D13198"/>
    <w:multiLevelType w:val="hybridMultilevel"/>
    <w:tmpl w:val="00BCA850"/>
    <w:lvl w:ilvl="0" w:tplc="4E5EE33A">
      <w:start w:val="1"/>
      <w:numFmt w:val="decimal"/>
      <w:lvlText w:val="[%1]"/>
      <w:lvlJc w:val="left"/>
      <w:pPr>
        <w:tabs>
          <w:tab w:val="num" w:pos="360"/>
        </w:tabs>
        <w:ind w:left="360" w:hanging="360"/>
      </w:pPr>
      <w:rPr>
        <w:rFonts w:cs="Times New Roman" w:hint="default"/>
      </w:rPr>
    </w:lvl>
    <w:lvl w:ilvl="1" w:tplc="93303DD2">
      <w:start w:val="1"/>
      <w:numFmt w:val="decimal"/>
      <w:lvlText w:val="%2."/>
      <w:lvlJc w:val="left"/>
      <w:pPr>
        <w:tabs>
          <w:tab w:val="num" w:pos="1080"/>
        </w:tabs>
        <w:ind w:left="1080" w:hanging="36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0">
    <w:nsid w:val="6AF20834"/>
    <w:multiLevelType w:val="hybridMultilevel"/>
    <w:tmpl w:val="AF364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B450D5C"/>
    <w:multiLevelType w:val="hybridMultilevel"/>
    <w:tmpl w:val="8D103B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C43775"/>
    <w:multiLevelType w:val="multilevel"/>
    <w:tmpl w:val="69E6280E"/>
    <w:styleLink w:val="StyleBulleted"/>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9"/>
  </w:num>
  <w:num w:numId="3">
    <w:abstractNumId w:val="15"/>
  </w:num>
  <w:num w:numId="4">
    <w:abstractNumId w:val="1"/>
  </w:num>
  <w:num w:numId="5">
    <w:abstractNumId w:val="22"/>
  </w:num>
  <w:num w:numId="6">
    <w:abstractNumId w:val="9"/>
  </w:num>
  <w:num w:numId="7">
    <w:abstractNumId w:val="1"/>
  </w:num>
  <w:num w:numId="8">
    <w:abstractNumId w:val="1"/>
  </w:num>
  <w:num w:numId="9">
    <w:abstractNumId w:val="0"/>
  </w:num>
  <w:num w:numId="10">
    <w:abstractNumId w:val="19"/>
  </w:num>
  <w:num w:numId="11">
    <w:abstractNumId w:val="9"/>
  </w:num>
  <w:num w:numId="12">
    <w:abstractNumId w:val="16"/>
  </w:num>
  <w:num w:numId="13">
    <w:abstractNumId w:val="11"/>
  </w:num>
  <w:num w:numId="14">
    <w:abstractNumId w:val="16"/>
  </w:num>
  <w:num w:numId="15">
    <w:abstractNumId w:val="17"/>
  </w:num>
  <w:num w:numId="16">
    <w:abstractNumId w:val="20"/>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
  </w:num>
  <w:num w:numId="22">
    <w:abstractNumId w:val="4"/>
  </w:num>
  <w:num w:numId="23">
    <w:abstractNumId w:val="21"/>
  </w:num>
  <w:num w:numId="24">
    <w:abstractNumId w:val="8"/>
  </w:num>
  <w:num w:numId="25">
    <w:abstractNumId w:val="13"/>
  </w:num>
  <w:num w:numId="26">
    <w:abstractNumId w:val="3"/>
  </w:num>
  <w:num w:numId="27">
    <w:abstractNumId w:val="14"/>
  </w:num>
  <w:num w:numId="28">
    <w:abstractNumId w:val="12"/>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6"/>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num>
  <w:num w:numId="4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390"/>
    <w:rsid w:val="00000158"/>
    <w:rsid w:val="000003CC"/>
    <w:rsid w:val="000003EB"/>
    <w:rsid w:val="0000110C"/>
    <w:rsid w:val="000018CE"/>
    <w:rsid w:val="00002963"/>
    <w:rsid w:val="00002DDE"/>
    <w:rsid w:val="000035CD"/>
    <w:rsid w:val="00003702"/>
    <w:rsid w:val="00003721"/>
    <w:rsid w:val="00003DDE"/>
    <w:rsid w:val="00004365"/>
    <w:rsid w:val="00004C66"/>
    <w:rsid w:val="00005308"/>
    <w:rsid w:val="000053DF"/>
    <w:rsid w:val="000057C7"/>
    <w:rsid w:val="00005E12"/>
    <w:rsid w:val="0000633E"/>
    <w:rsid w:val="000069D4"/>
    <w:rsid w:val="00007541"/>
    <w:rsid w:val="000077D3"/>
    <w:rsid w:val="00010122"/>
    <w:rsid w:val="000108DC"/>
    <w:rsid w:val="000115BB"/>
    <w:rsid w:val="00011699"/>
    <w:rsid w:val="00012646"/>
    <w:rsid w:val="00012B0D"/>
    <w:rsid w:val="00014164"/>
    <w:rsid w:val="000146BF"/>
    <w:rsid w:val="0001477E"/>
    <w:rsid w:val="00016BFF"/>
    <w:rsid w:val="00016EDB"/>
    <w:rsid w:val="0002071D"/>
    <w:rsid w:val="00021AD3"/>
    <w:rsid w:val="00022529"/>
    <w:rsid w:val="00022962"/>
    <w:rsid w:val="00022D2F"/>
    <w:rsid w:val="00022EF9"/>
    <w:rsid w:val="00024801"/>
    <w:rsid w:val="0002545A"/>
    <w:rsid w:val="00025ACD"/>
    <w:rsid w:val="00025B79"/>
    <w:rsid w:val="00027709"/>
    <w:rsid w:val="00031099"/>
    <w:rsid w:val="0003116E"/>
    <w:rsid w:val="000318E7"/>
    <w:rsid w:val="00032F92"/>
    <w:rsid w:val="00033725"/>
    <w:rsid w:val="00033D5E"/>
    <w:rsid w:val="00034375"/>
    <w:rsid w:val="00034777"/>
    <w:rsid w:val="00036E56"/>
    <w:rsid w:val="000377CC"/>
    <w:rsid w:val="000402B4"/>
    <w:rsid w:val="000405D0"/>
    <w:rsid w:val="0004096E"/>
    <w:rsid w:val="0004255A"/>
    <w:rsid w:val="00043410"/>
    <w:rsid w:val="00043B91"/>
    <w:rsid w:val="00044D92"/>
    <w:rsid w:val="000463C8"/>
    <w:rsid w:val="00046924"/>
    <w:rsid w:val="000473F0"/>
    <w:rsid w:val="0004751F"/>
    <w:rsid w:val="00047573"/>
    <w:rsid w:val="00047C24"/>
    <w:rsid w:val="000501E8"/>
    <w:rsid w:val="0005133C"/>
    <w:rsid w:val="00051D2F"/>
    <w:rsid w:val="000520FC"/>
    <w:rsid w:val="000522B1"/>
    <w:rsid w:val="000530B5"/>
    <w:rsid w:val="0005346F"/>
    <w:rsid w:val="00053738"/>
    <w:rsid w:val="00053BC7"/>
    <w:rsid w:val="0005416D"/>
    <w:rsid w:val="000546AF"/>
    <w:rsid w:val="000562CC"/>
    <w:rsid w:val="000569BF"/>
    <w:rsid w:val="000570F5"/>
    <w:rsid w:val="0005719F"/>
    <w:rsid w:val="000612C0"/>
    <w:rsid w:val="0006162E"/>
    <w:rsid w:val="00062380"/>
    <w:rsid w:val="0006239A"/>
    <w:rsid w:val="00062D59"/>
    <w:rsid w:val="000631D8"/>
    <w:rsid w:val="00063ADD"/>
    <w:rsid w:val="00063F0F"/>
    <w:rsid w:val="0006418C"/>
    <w:rsid w:val="0006483F"/>
    <w:rsid w:val="00064DD1"/>
    <w:rsid w:val="00065009"/>
    <w:rsid w:val="0006593A"/>
    <w:rsid w:val="0006697F"/>
    <w:rsid w:val="00066BF8"/>
    <w:rsid w:val="00066E49"/>
    <w:rsid w:val="000670F8"/>
    <w:rsid w:val="000713F8"/>
    <w:rsid w:val="00071A5A"/>
    <w:rsid w:val="00071E43"/>
    <w:rsid w:val="00072128"/>
    <w:rsid w:val="00072FFB"/>
    <w:rsid w:val="00073820"/>
    <w:rsid w:val="00073CDF"/>
    <w:rsid w:val="00074236"/>
    <w:rsid w:val="00075036"/>
    <w:rsid w:val="00075796"/>
    <w:rsid w:val="0007645D"/>
    <w:rsid w:val="00076C65"/>
    <w:rsid w:val="00076DE7"/>
    <w:rsid w:val="00081182"/>
    <w:rsid w:val="000826A0"/>
    <w:rsid w:val="00082939"/>
    <w:rsid w:val="00082D5B"/>
    <w:rsid w:val="00083534"/>
    <w:rsid w:val="000837FC"/>
    <w:rsid w:val="00084015"/>
    <w:rsid w:val="000840E5"/>
    <w:rsid w:val="000846BF"/>
    <w:rsid w:val="00085239"/>
    <w:rsid w:val="0008595B"/>
    <w:rsid w:val="00090171"/>
    <w:rsid w:val="00090B98"/>
    <w:rsid w:val="00090CBB"/>
    <w:rsid w:val="000913A4"/>
    <w:rsid w:val="00091D4E"/>
    <w:rsid w:val="00091D51"/>
    <w:rsid w:val="000922F5"/>
    <w:rsid w:val="00092960"/>
    <w:rsid w:val="000929C3"/>
    <w:rsid w:val="000946A4"/>
    <w:rsid w:val="00095312"/>
    <w:rsid w:val="000969A0"/>
    <w:rsid w:val="00096F8B"/>
    <w:rsid w:val="00097238"/>
    <w:rsid w:val="00097F70"/>
    <w:rsid w:val="000A026B"/>
    <w:rsid w:val="000A0F05"/>
    <w:rsid w:val="000A19F6"/>
    <w:rsid w:val="000A1EBE"/>
    <w:rsid w:val="000A2246"/>
    <w:rsid w:val="000A25D4"/>
    <w:rsid w:val="000A4126"/>
    <w:rsid w:val="000A4560"/>
    <w:rsid w:val="000A4E3A"/>
    <w:rsid w:val="000A526C"/>
    <w:rsid w:val="000A55C7"/>
    <w:rsid w:val="000A56E5"/>
    <w:rsid w:val="000A6F80"/>
    <w:rsid w:val="000A7ABD"/>
    <w:rsid w:val="000A7F66"/>
    <w:rsid w:val="000B00AA"/>
    <w:rsid w:val="000B247A"/>
    <w:rsid w:val="000B40AB"/>
    <w:rsid w:val="000B46B7"/>
    <w:rsid w:val="000B4BE7"/>
    <w:rsid w:val="000B6544"/>
    <w:rsid w:val="000B6787"/>
    <w:rsid w:val="000B7256"/>
    <w:rsid w:val="000C012D"/>
    <w:rsid w:val="000C1FAB"/>
    <w:rsid w:val="000C28C9"/>
    <w:rsid w:val="000C52A5"/>
    <w:rsid w:val="000C5314"/>
    <w:rsid w:val="000C5617"/>
    <w:rsid w:val="000C6387"/>
    <w:rsid w:val="000D0130"/>
    <w:rsid w:val="000D0897"/>
    <w:rsid w:val="000D0E70"/>
    <w:rsid w:val="000D2067"/>
    <w:rsid w:val="000D2507"/>
    <w:rsid w:val="000D3DF3"/>
    <w:rsid w:val="000D5FB4"/>
    <w:rsid w:val="000D603F"/>
    <w:rsid w:val="000D6175"/>
    <w:rsid w:val="000D73B5"/>
    <w:rsid w:val="000E093A"/>
    <w:rsid w:val="000E0FF5"/>
    <w:rsid w:val="000E1211"/>
    <w:rsid w:val="000E1287"/>
    <w:rsid w:val="000E148C"/>
    <w:rsid w:val="000E1ACE"/>
    <w:rsid w:val="000E1ECC"/>
    <w:rsid w:val="000E3B82"/>
    <w:rsid w:val="000E3FC9"/>
    <w:rsid w:val="000E448A"/>
    <w:rsid w:val="000E56DF"/>
    <w:rsid w:val="000E6575"/>
    <w:rsid w:val="000E6E8B"/>
    <w:rsid w:val="000F0184"/>
    <w:rsid w:val="000F0386"/>
    <w:rsid w:val="000F03D0"/>
    <w:rsid w:val="000F1A42"/>
    <w:rsid w:val="000F4A89"/>
    <w:rsid w:val="000F4AAE"/>
    <w:rsid w:val="000F4C9A"/>
    <w:rsid w:val="000F58CB"/>
    <w:rsid w:val="000F6142"/>
    <w:rsid w:val="000F617A"/>
    <w:rsid w:val="000F7203"/>
    <w:rsid w:val="000F75ED"/>
    <w:rsid w:val="000F79E4"/>
    <w:rsid w:val="000F7FAB"/>
    <w:rsid w:val="0010121E"/>
    <w:rsid w:val="00101810"/>
    <w:rsid w:val="001027AC"/>
    <w:rsid w:val="00102847"/>
    <w:rsid w:val="001036B5"/>
    <w:rsid w:val="00106167"/>
    <w:rsid w:val="0010725F"/>
    <w:rsid w:val="00107FF4"/>
    <w:rsid w:val="0011282D"/>
    <w:rsid w:val="00112A21"/>
    <w:rsid w:val="00113BDE"/>
    <w:rsid w:val="00113D14"/>
    <w:rsid w:val="0011422F"/>
    <w:rsid w:val="00114995"/>
    <w:rsid w:val="00115310"/>
    <w:rsid w:val="001157D2"/>
    <w:rsid w:val="001159B2"/>
    <w:rsid w:val="00115B9F"/>
    <w:rsid w:val="00115F2D"/>
    <w:rsid w:val="00116BBE"/>
    <w:rsid w:val="00121E02"/>
    <w:rsid w:val="00121F5A"/>
    <w:rsid w:val="001226AD"/>
    <w:rsid w:val="00122BF6"/>
    <w:rsid w:val="001231A0"/>
    <w:rsid w:val="00124736"/>
    <w:rsid w:val="00125CFC"/>
    <w:rsid w:val="0012758F"/>
    <w:rsid w:val="001275CA"/>
    <w:rsid w:val="0012786C"/>
    <w:rsid w:val="00127BC5"/>
    <w:rsid w:val="00130B98"/>
    <w:rsid w:val="001310F3"/>
    <w:rsid w:val="00131E99"/>
    <w:rsid w:val="00133DA4"/>
    <w:rsid w:val="00133FD8"/>
    <w:rsid w:val="001344A8"/>
    <w:rsid w:val="00135860"/>
    <w:rsid w:val="00136009"/>
    <w:rsid w:val="001364E6"/>
    <w:rsid w:val="00136E1A"/>
    <w:rsid w:val="001371B4"/>
    <w:rsid w:val="00141D94"/>
    <w:rsid w:val="001423A0"/>
    <w:rsid w:val="00143F9B"/>
    <w:rsid w:val="00144900"/>
    <w:rsid w:val="001449A5"/>
    <w:rsid w:val="00144F10"/>
    <w:rsid w:val="00145406"/>
    <w:rsid w:val="0014543A"/>
    <w:rsid w:val="0014638D"/>
    <w:rsid w:val="00146842"/>
    <w:rsid w:val="00146B57"/>
    <w:rsid w:val="001473A3"/>
    <w:rsid w:val="00150A05"/>
    <w:rsid w:val="001520D9"/>
    <w:rsid w:val="00152221"/>
    <w:rsid w:val="00152897"/>
    <w:rsid w:val="00152902"/>
    <w:rsid w:val="00152993"/>
    <w:rsid w:val="00154BE6"/>
    <w:rsid w:val="00154D4F"/>
    <w:rsid w:val="0015519C"/>
    <w:rsid w:val="0015636A"/>
    <w:rsid w:val="00156C2A"/>
    <w:rsid w:val="001606FF"/>
    <w:rsid w:val="001612CF"/>
    <w:rsid w:val="00161872"/>
    <w:rsid w:val="00162511"/>
    <w:rsid w:val="00162A22"/>
    <w:rsid w:val="00162FE5"/>
    <w:rsid w:val="00163887"/>
    <w:rsid w:val="00163969"/>
    <w:rsid w:val="00163F39"/>
    <w:rsid w:val="00164926"/>
    <w:rsid w:val="00165124"/>
    <w:rsid w:val="001660DE"/>
    <w:rsid w:val="00166F26"/>
    <w:rsid w:val="001702F4"/>
    <w:rsid w:val="001736FC"/>
    <w:rsid w:val="001744D4"/>
    <w:rsid w:val="001754F3"/>
    <w:rsid w:val="0017652F"/>
    <w:rsid w:val="00176E79"/>
    <w:rsid w:val="001773C7"/>
    <w:rsid w:val="001807BD"/>
    <w:rsid w:val="0018215C"/>
    <w:rsid w:val="001827B2"/>
    <w:rsid w:val="001830BD"/>
    <w:rsid w:val="001835B3"/>
    <w:rsid w:val="00183AD4"/>
    <w:rsid w:val="001846B5"/>
    <w:rsid w:val="00185678"/>
    <w:rsid w:val="00185C11"/>
    <w:rsid w:val="00185C47"/>
    <w:rsid w:val="001873EC"/>
    <w:rsid w:val="0018749B"/>
    <w:rsid w:val="00187503"/>
    <w:rsid w:val="00187EC1"/>
    <w:rsid w:val="0019021D"/>
    <w:rsid w:val="00190B91"/>
    <w:rsid w:val="0019162A"/>
    <w:rsid w:val="001925D6"/>
    <w:rsid w:val="00192799"/>
    <w:rsid w:val="00192EF1"/>
    <w:rsid w:val="00192F27"/>
    <w:rsid w:val="0019364C"/>
    <w:rsid w:val="00194834"/>
    <w:rsid w:val="00196AA0"/>
    <w:rsid w:val="00196B0B"/>
    <w:rsid w:val="001A004E"/>
    <w:rsid w:val="001A0CB4"/>
    <w:rsid w:val="001A21B5"/>
    <w:rsid w:val="001A22C5"/>
    <w:rsid w:val="001A4310"/>
    <w:rsid w:val="001A43F4"/>
    <w:rsid w:val="001A5A6A"/>
    <w:rsid w:val="001A5B6F"/>
    <w:rsid w:val="001A6881"/>
    <w:rsid w:val="001A6ABD"/>
    <w:rsid w:val="001A6B4E"/>
    <w:rsid w:val="001A6B7F"/>
    <w:rsid w:val="001A6B93"/>
    <w:rsid w:val="001A70B5"/>
    <w:rsid w:val="001B0D1E"/>
    <w:rsid w:val="001B1324"/>
    <w:rsid w:val="001B180F"/>
    <w:rsid w:val="001B2C88"/>
    <w:rsid w:val="001B42D9"/>
    <w:rsid w:val="001B657D"/>
    <w:rsid w:val="001B6582"/>
    <w:rsid w:val="001B685E"/>
    <w:rsid w:val="001B7D33"/>
    <w:rsid w:val="001C03D0"/>
    <w:rsid w:val="001C08BD"/>
    <w:rsid w:val="001C1657"/>
    <w:rsid w:val="001C2332"/>
    <w:rsid w:val="001C2547"/>
    <w:rsid w:val="001C2E14"/>
    <w:rsid w:val="001C3028"/>
    <w:rsid w:val="001C3102"/>
    <w:rsid w:val="001C3569"/>
    <w:rsid w:val="001C4603"/>
    <w:rsid w:val="001C4BB6"/>
    <w:rsid w:val="001C5438"/>
    <w:rsid w:val="001C5457"/>
    <w:rsid w:val="001C5ACB"/>
    <w:rsid w:val="001C5EFE"/>
    <w:rsid w:val="001C6603"/>
    <w:rsid w:val="001C6978"/>
    <w:rsid w:val="001C69D4"/>
    <w:rsid w:val="001D0F51"/>
    <w:rsid w:val="001D174B"/>
    <w:rsid w:val="001D283B"/>
    <w:rsid w:val="001D37BF"/>
    <w:rsid w:val="001D3FD1"/>
    <w:rsid w:val="001D46B4"/>
    <w:rsid w:val="001D4810"/>
    <w:rsid w:val="001D52A3"/>
    <w:rsid w:val="001D58CA"/>
    <w:rsid w:val="001D7591"/>
    <w:rsid w:val="001D75F8"/>
    <w:rsid w:val="001D76D2"/>
    <w:rsid w:val="001E09A6"/>
    <w:rsid w:val="001E0F8F"/>
    <w:rsid w:val="001E10AD"/>
    <w:rsid w:val="001E3737"/>
    <w:rsid w:val="001E399F"/>
    <w:rsid w:val="001E4ED5"/>
    <w:rsid w:val="001E571C"/>
    <w:rsid w:val="001E5B42"/>
    <w:rsid w:val="001E5BD8"/>
    <w:rsid w:val="001E5C2A"/>
    <w:rsid w:val="001E667F"/>
    <w:rsid w:val="001E6D58"/>
    <w:rsid w:val="001E7CAB"/>
    <w:rsid w:val="001F096D"/>
    <w:rsid w:val="001F11F6"/>
    <w:rsid w:val="001F1415"/>
    <w:rsid w:val="001F17F4"/>
    <w:rsid w:val="001F18DD"/>
    <w:rsid w:val="001F2431"/>
    <w:rsid w:val="001F243B"/>
    <w:rsid w:val="001F2D43"/>
    <w:rsid w:val="001F3113"/>
    <w:rsid w:val="001F43DA"/>
    <w:rsid w:val="001F4651"/>
    <w:rsid w:val="001F496F"/>
    <w:rsid w:val="001F4A71"/>
    <w:rsid w:val="001F4B6E"/>
    <w:rsid w:val="001F4CAF"/>
    <w:rsid w:val="001F4DB7"/>
    <w:rsid w:val="001F590C"/>
    <w:rsid w:val="001F5AB3"/>
    <w:rsid w:val="001F6CA9"/>
    <w:rsid w:val="001F7C93"/>
    <w:rsid w:val="001F7CEA"/>
    <w:rsid w:val="00200A8C"/>
    <w:rsid w:val="00203D7F"/>
    <w:rsid w:val="002042F5"/>
    <w:rsid w:val="00205C89"/>
    <w:rsid w:val="00207966"/>
    <w:rsid w:val="002105FD"/>
    <w:rsid w:val="00210952"/>
    <w:rsid w:val="00211685"/>
    <w:rsid w:val="00211A53"/>
    <w:rsid w:val="00211F48"/>
    <w:rsid w:val="00212393"/>
    <w:rsid w:val="002127DA"/>
    <w:rsid w:val="00212AD8"/>
    <w:rsid w:val="0021439A"/>
    <w:rsid w:val="0021464D"/>
    <w:rsid w:val="002146E3"/>
    <w:rsid w:val="00214F27"/>
    <w:rsid w:val="002164DD"/>
    <w:rsid w:val="0021729A"/>
    <w:rsid w:val="002207CA"/>
    <w:rsid w:val="00220DAA"/>
    <w:rsid w:val="00220EE2"/>
    <w:rsid w:val="00221BE9"/>
    <w:rsid w:val="00224307"/>
    <w:rsid w:val="002243BA"/>
    <w:rsid w:val="00224A76"/>
    <w:rsid w:val="00224D0E"/>
    <w:rsid w:val="00225180"/>
    <w:rsid w:val="00225339"/>
    <w:rsid w:val="00225EFA"/>
    <w:rsid w:val="00227118"/>
    <w:rsid w:val="00227CB7"/>
    <w:rsid w:val="00232005"/>
    <w:rsid w:val="00232360"/>
    <w:rsid w:val="00233C69"/>
    <w:rsid w:val="0023443B"/>
    <w:rsid w:val="00235304"/>
    <w:rsid w:val="00235317"/>
    <w:rsid w:val="00236864"/>
    <w:rsid w:val="00237130"/>
    <w:rsid w:val="00241503"/>
    <w:rsid w:val="002425D9"/>
    <w:rsid w:val="00242D43"/>
    <w:rsid w:val="00243483"/>
    <w:rsid w:val="00243B18"/>
    <w:rsid w:val="002444D2"/>
    <w:rsid w:val="00245517"/>
    <w:rsid w:val="0024727D"/>
    <w:rsid w:val="002476C7"/>
    <w:rsid w:val="002502C1"/>
    <w:rsid w:val="00250304"/>
    <w:rsid w:val="00250559"/>
    <w:rsid w:val="00250B09"/>
    <w:rsid w:val="002511E8"/>
    <w:rsid w:val="00251BB9"/>
    <w:rsid w:val="00252191"/>
    <w:rsid w:val="002535FD"/>
    <w:rsid w:val="002550C9"/>
    <w:rsid w:val="00255490"/>
    <w:rsid w:val="00255986"/>
    <w:rsid w:val="00255CC3"/>
    <w:rsid w:val="00257D92"/>
    <w:rsid w:val="00261708"/>
    <w:rsid w:val="00262120"/>
    <w:rsid w:val="00263AFD"/>
    <w:rsid w:val="002652C7"/>
    <w:rsid w:val="00265F58"/>
    <w:rsid w:val="002667DB"/>
    <w:rsid w:val="00267BD6"/>
    <w:rsid w:val="00267E65"/>
    <w:rsid w:val="002705A7"/>
    <w:rsid w:val="002706B0"/>
    <w:rsid w:val="002721CD"/>
    <w:rsid w:val="002731DB"/>
    <w:rsid w:val="002734A9"/>
    <w:rsid w:val="00273F01"/>
    <w:rsid w:val="00274390"/>
    <w:rsid w:val="00274B5F"/>
    <w:rsid w:val="00275CC1"/>
    <w:rsid w:val="0027684F"/>
    <w:rsid w:val="00276F13"/>
    <w:rsid w:val="002800CD"/>
    <w:rsid w:val="0028010F"/>
    <w:rsid w:val="002806A7"/>
    <w:rsid w:val="00280E30"/>
    <w:rsid w:val="00280E56"/>
    <w:rsid w:val="002818EC"/>
    <w:rsid w:val="00282D48"/>
    <w:rsid w:val="002844FD"/>
    <w:rsid w:val="0028618F"/>
    <w:rsid w:val="00286C88"/>
    <w:rsid w:val="00290A9F"/>
    <w:rsid w:val="00290F23"/>
    <w:rsid w:val="002911DC"/>
    <w:rsid w:val="00291251"/>
    <w:rsid w:val="00291412"/>
    <w:rsid w:val="002919FE"/>
    <w:rsid w:val="00291A70"/>
    <w:rsid w:val="00291AB1"/>
    <w:rsid w:val="00291C3D"/>
    <w:rsid w:val="00292A9F"/>
    <w:rsid w:val="00292D45"/>
    <w:rsid w:val="002946D5"/>
    <w:rsid w:val="0029529D"/>
    <w:rsid w:val="00295E51"/>
    <w:rsid w:val="002968C7"/>
    <w:rsid w:val="0029736A"/>
    <w:rsid w:val="0029747B"/>
    <w:rsid w:val="002975B1"/>
    <w:rsid w:val="00297820"/>
    <w:rsid w:val="00297E01"/>
    <w:rsid w:val="002A0431"/>
    <w:rsid w:val="002A16B7"/>
    <w:rsid w:val="002A338F"/>
    <w:rsid w:val="002A38E6"/>
    <w:rsid w:val="002A39E1"/>
    <w:rsid w:val="002A42A6"/>
    <w:rsid w:val="002A4419"/>
    <w:rsid w:val="002A453C"/>
    <w:rsid w:val="002A4624"/>
    <w:rsid w:val="002A4851"/>
    <w:rsid w:val="002A5762"/>
    <w:rsid w:val="002A58C7"/>
    <w:rsid w:val="002A5FD7"/>
    <w:rsid w:val="002A7CFC"/>
    <w:rsid w:val="002B023D"/>
    <w:rsid w:val="002B0265"/>
    <w:rsid w:val="002B0591"/>
    <w:rsid w:val="002B0EBD"/>
    <w:rsid w:val="002B1C4B"/>
    <w:rsid w:val="002B1CEB"/>
    <w:rsid w:val="002B23D9"/>
    <w:rsid w:val="002B23DB"/>
    <w:rsid w:val="002B2A0D"/>
    <w:rsid w:val="002B483F"/>
    <w:rsid w:val="002B5995"/>
    <w:rsid w:val="002B6D58"/>
    <w:rsid w:val="002B7728"/>
    <w:rsid w:val="002C034A"/>
    <w:rsid w:val="002C0F14"/>
    <w:rsid w:val="002C0F40"/>
    <w:rsid w:val="002C1C14"/>
    <w:rsid w:val="002C1FAA"/>
    <w:rsid w:val="002C29DE"/>
    <w:rsid w:val="002C35B8"/>
    <w:rsid w:val="002C3A09"/>
    <w:rsid w:val="002C3E17"/>
    <w:rsid w:val="002C5781"/>
    <w:rsid w:val="002C7419"/>
    <w:rsid w:val="002C7EBC"/>
    <w:rsid w:val="002D04A3"/>
    <w:rsid w:val="002D0E04"/>
    <w:rsid w:val="002D0E70"/>
    <w:rsid w:val="002D15E6"/>
    <w:rsid w:val="002D3271"/>
    <w:rsid w:val="002D38D1"/>
    <w:rsid w:val="002D62D3"/>
    <w:rsid w:val="002D66F0"/>
    <w:rsid w:val="002D675D"/>
    <w:rsid w:val="002D72E5"/>
    <w:rsid w:val="002E0645"/>
    <w:rsid w:val="002E0E01"/>
    <w:rsid w:val="002E0F84"/>
    <w:rsid w:val="002E155C"/>
    <w:rsid w:val="002E2453"/>
    <w:rsid w:val="002E2787"/>
    <w:rsid w:val="002E3A14"/>
    <w:rsid w:val="002E3C21"/>
    <w:rsid w:val="002E4399"/>
    <w:rsid w:val="002E4980"/>
    <w:rsid w:val="002E4E90"/>
    <w:rsid w:val="002E51DB"/>
    <w:rsid w:val="002E5894"/>
    <w:rsid w:val="002E69D8"/>
    <w:rsid w:val="002F244D"/>
    <w:rsid w:val="002F2CF3"/>
    <w:rsid w:val="002F2EED"/>
    <w:rsid w:val="002F2F70"/>
    <w:rsid w:val="002F31F2"/>
    <w:rsid w:val="002F3C81"/>
    <w:rsid w:val="002F3EAC"/>
    <w:rsid w:val="002F47D8"/>
    <w:rsid w:val="002F609B"/>
    <w:rsid w:val="002F64D9"/>
    <w:rsid w:val="002F6D50"/>
    <w:rsid w:val="002F7C6D"/>
    <w:rsid w:val="0030000F"/>
    <w:rsid w:val="003005C2"/>
    <w:rsid w:val="00300763"/>
    <w:rsid w:val="00301F11"/>
    <w:rsid w:val="00303D26"/>
    <w:rsid w:val="00306452"/>
    <w:rsid w:val="0030695F"/>
    <w:rsid w:val="0031010D"/>
    <w:rsid w:val="003117CC"/>
    <w:rsid w:val="00311E9B"/>
    <w:rsid w:val="00313986"/>
    <w:rsid w:val="00313A14"/>
    <w:rsid w:val="003149B2"/>
    <w:rsid w:val="00317347"/>
    <w:rsid w:val="00320343"/>
    <w:rsid w:val="003207BC"/>
    <w:rsid w:val="00320C5A"/>
    <w:rsid w:val="003219DC"/>
    <w:rsid w:val="003229A5"/>
    <w:rsid w:val="00322A80"/>
    <w:rsid w:val="00322C7B"/>
    <w:rsid w:val="00323089"/>
    <w:rsid w:val="0032387D"/>
    <w:rsid w:val="00323C82"/>
    <w:rsid w:val="0032410D"/>
    <w:rsid w:val="0032553E"/>
    <w:rsid w:val="00326C96"/>
    <w:rsid w:val="00327413"/>
    <w:rsid w:val="00327700"/>
    <w:rsid w:val="003304E2"/>
    <w:rsid w:val="00330BF7"/>
    <w:rsid w:val="00332BBD"/>
    <w:rsid w:val="0033465C"/>
    <w:rsid w:val="00334CE2"/>
    <w:rsid w:val="003352F2"/>
    <w:rsid w:val="003356F3"/>
    <w:rsid w:val="00335DB1"/>
    <w:rsid w:val="003361CF"/>
    <w:rsid w:val="0033642B"/>
    <w:rsid w:val="003365EB"/>
    <w:rsid w:val="00336A16"/>
    <w:rsid w:val="00341361"/>
    <w:rsid w:val="0034326E"/>
    <w:rsid w:val="00343BAA"/>
    <w:rsid w:val="00345142"/>
    <w:rsid w:val="00345501"/>
    <w:rsid w:val="003459D8"/>
    <w:rsid w:val="00347531"/>
    <w:rsid w:val="00347BBA"/>
    <w:rsid w:val="00347BE6"/>
    <w:rsid w:val="00347ED7"/>
    <w:rsid w:val="003507EE"/>
    <w:rsid w:val="00350C92"/>
    <w:rsid w:val="00351522"/>
    <w:rsid w:val="0035173F"/>
    <w:rsid w:val="003526DA"/>
    <w:rsid w:val="00352A29"/>
    <w:rsid w:val="00353201"/>
    <w:rsid w:val="0035350A"/>
    <w:rsid w:val="00353B37"/>
    <w:rsid w:val="003543AE"/>
    <w:rsid w:val="00354F3B"/>
    <w:rsid w:val="003552C5"/>
    <w:rsid w:val="0035630C"/>
    <w:rsid w:val="003563E9"/>
    <w:rsid w:val="003576A9"/>
    <w:rsid w:val="00357782"/>
    <w:rsid w:val="003578A9"/>
    <w:rsid w:val="0036272F"/>
    <w:rsid w:val="00362C84"/>
    <w:rsid w:val="00364634"/>
    <w:rsid w:val="0036482B"/>
    <w:rsid w:val="00364987"/>
    <w:rsid w:val="00364BC3"/>
    <w:rsid w:val="00364ECB"/>
    <w:rsid w:val="00365293"/>
    <w:rsid w:val="003656B2"/>
    <w:rsid w:val="00365C6F"/>
    <w:rsid w:val="00367B6C"/>
    <w:rsid w:val="00367EFA"/>
    <w:rsid w:val="00370DA8"/>
    <w:rsid w:val="00371DFC"/>
    <w:rsid w:val="00372744"/>
    <w:rsid w:val="00372D5E"/>
    <w:rsid w:val="0037305C"/>
    <w:rsid w:val="00373689"/>
    <w:rsid w:val="00373D8E"/>
    <w:rsid w:val="00373DC8"/>
    <w:rsid w:val="00373FCC"/>
    <w:rsid w:val="003741AA"/>
    <w:rsid w:val="003742AD"/>
    <w:rsid w:val="00374905"/>
    <w:rsid w:val="00374E6C"/>
    <w:rsid w:val="0037661D"/>
    <w:rsid w:val="00377150"/>
    <w:rsid w:val="0037747E"/>
    <w:rsid w:val="00377733"/>
    <w:rsid w:val="00377A62"/>
    <w:rsid w:val="00377E3F"/>
    <w:rsid w:val="0038021F"/>
    <w:rsid w:val="00380706"/>
    <w:rsid w:val="00380EC0"/>
    <w:rsid w:val="00383649"/>
    <w:rsid w:val="00383A47"/>
    <w:rsid w:val="003840AE"/>
    <w:rsid w:val="0038514C"/>
    <w:rsid w:val="00385FA9"/>
    <w:rsid w:val="00386EE0"/>
    <w:rsid w:val="00387C68"/>
    <w:rsid w:val="00387EFF"/>
    <w:rsid w:val="003905A1"/>
    <w:rsid w:val="00391024"/>
    <w:rsid w:val="003910D1"/>
    <w:rsid w:val="00391D06"/>
    <w:rsid w:val="00395986"/>
    <w:rsid w:val="0039677F"/>
    <w:rsid w:val="00397C37"/>
    <w:rsid w:val="003A037F"/>
    <w:rsid w:val="003A0CA6"/>
    <w:rsid w:val="003A0F30"/>
    <w:rsid w:val="003A108B"/>
    <w:rsid w:val="003A1F22"/>
    <w:rsid w:val="003A226B"/>
    <w:rsid w:val="003A2817"/>
    <w:rsid w:val="003A2D77"/>
    <w:rsid w:val="003A4033"/>
    <w:rsid w:val="003A4162"/>
    <w:rsid w:val="003A47F7"/>
    <w:rsid w:val="003A5EB9"/>
    <w:rsid w:val="003A6A09"/>
    <w:rsid w:val="003A6F32"/>
    <w:rsid w:val="003A703B"/>
    <w:rsid w:val="003A7077"/>
    <w:rsid w:val="003A71A9"/>
    <w:rsid w:val="003B0695"/>
    <w:rsid w:val="003B10C8"/>
    <w:rsid w:val="003B1F91"/>
    <w:rsid w:val="003B2BF7"/>
    <w:rsid w:val="003B32BC"/>
    <w:rsid w:val="003B335E"/>
    <w:rsid w:val="003B4AE3"/>
    <w:rsid w:val="003B549C"/>
    <w:rsid w:val="003B5DC0"/>
    <w:rsid w:val="003B6F77"/>
    <w:rsid w:val="003B7239"/>
    <w:rsid w:val="003B7A4C"/>
    <w:rsid w:val="003C0429"/>
    <w:rsid w:val="003C0CC1"/>
    <w:rsid w:val="003C149D"/>
    <w:rsid w:val="003C153D"/>
    <w:rsid w:val="003C285D"/>
    <w:rsid w:val="003C2FB3"/>
    <w:rsid w:val="003C396D"/>
    <w:rsid w:val="003C3C8C"/>
    <w:rsid w:val="003C46B4"/>
    <w:rsid w:val="003C49A0"/>
    <w:rsid w:val="003C50F9"/>
    <w:rsid w:val="003C573D"/>
    <w:rsid w:val="003C5980"/>
    <w:rsid w:val="003C6586"/>
    <w:rsid w:val="003C6AB7"/>
    <w:rsid w:val="003C7325"/>
    <w:rsid w:val="003C7A80"/>
    <w:rsid w:val="003D0A32"/>
    <w:rsid w:val="003D2373"/>
    <w:rsid w:val="003D2CBD"/>
    <w:rsid w:val="003D31CD"/>
    <w:rsid w:val="003D358E"/>
    <w:rsid w:val="003D387E"/>
    <w:rsid w:val="003D3CAD"/>
    <w:rsid w:val="003D3EBD"/>
    <w:rsid w:val="003D433D"/>
    <w:rsid w:val="003D58A9"/>
    <w:rsid w:val="003D6760"/>
    <w:rsid w:val="003D7307"/>
    <w:rsid w:val="003D7361"/>
    <w:rsid w:val="003D7A6F"/>
    <w:rsid w:val="003E0879"/>
    <w:rsid w:val="003E1CAA"/>
    <w:rsid w:val="003E23CF"/>
    <w:rsid w:val="003E23F8"/>
    <w:rsid w:val="003E246D"/>
    <w:rsid w:val="003E324D"/>
    <w:rsid w:val="003E335E"/>
    <w:rsid w:val="003E3D3D"/>
    <w:rsid w:val="003E492C"/>
    <w:rsid w:val="003E4B94"/>
    <w:rsid w:val="003E569D"/>
    <w:rsid w:val="003E766F"/>
    <w:rsid w:val="003F02FF"/>
    <w:rsid w:val="003F0908"/>
    <w:rsid w:val="003F3DE1"/>
    <w:rsid w:val="003F4655"/>
    <w:rsid w:val="003F5967"/>
    <w:rsid w:val="003F5FBC"/>
    <w:rsid w:val="003F663A"/>
    <w:rsid w:val="003F67C8"/>
    <w:rsid w:val="003F6B47"/>
    <w:rsid w:val="003F7357"/>
    <w:rsid w:val="003F737C"/>
    <w:rsid w:val="003F7B05"/>
    <w:rsid w:val="003F7E07"/>
    <w:rsid w:val="003F7F4C"/>
    <w:rsid w:val="004003E5"/>
    <w:rsid w:val="00400C10"/>
    <w:rsid w:val="004010A3"/>
    <w:rsid w:val="0040181B"/>
    <w:rsid w:val="00402A39"/>
    <w:rsid w:val="00402C5B"/>
    <w:rsid w:val="00402D5B"/>
    <w:rsid w:val="00403877"/>
    <w:rsid w:val="004049E3"/>
    <w:rsid w:val="00405E85"/>
    <w:rsid w:val="0040731D"/>
    <w:rsid w:val="004079DD"/>
    <w:rsid w:val="00407E17"/>
    <w:rsid w:val="0041037C"/>
    <w:rsid w:val="0041092D"/>
    <w:rsid w:val="00410D4D"/>
    <w:rsid w:val="00411850"/>
    <w:rsid w:val="004135E4"/>
    <w:rsid w:val="00413ED1"/>
    <w:rsid w:val="00414526"/>
    <w:rsid w:val="00414A43"/>
    <w:rsid w:val="00414E2C"/>
    <w:rsid w:val="0041612D"/>
    <w:rsid w:val="00417204"/>
    <w:rsid w:val="00417DA0"/>
    <w:rsid w:val="00421954"/>
    <w:rsid w:val="00423284"/>
    <w:rsid w:val="004234E0"/>
    <w:rsid w:val="00423596"/>
    <w:rsid w:val="00424C9E"/>
    <w:rsid w:val="00425310"/>
    <w:rsid w:val="00425553"/>
    <w:rsid w:val="00425669"/>
    <w:rsid w:val="00425ADC"/>
    <w:rsid w:val="00426340"/>
    <w:rsid w:val="004276D9"/>
    <w:rsid w:val="004279AD"/>
    <w:rsid w:val="0043117B"/>
    <w:rsid w:val="00431917"/>
    <w:rsid w:val="00431CA4"/>
    <w:rsid w:val="00431D24"/>
    <w:rsid w:val="0043358E"/>
    <w:rsid w:val="00434C23"/>
    <w:rsid w:val="00435AAA"/>
    <w:rsid w:val="00435B50"/>
    <w:rsid w:val="0043672B"/>
    <w:rsid w:val="00437BB9"/>
    <w:rsid w:val="00441AB5"/>
    <w:rsid w:val="004429C3"/>
    <w:rsid w:val="00442A00"/>
    <w:rsid w:val="00442BA0"/>
    <w:rsid w:val="004444C8"/>
    <w:rsid w:val="004455C8"/>
    <w:rsid w:val="0044567B"/>
    <w:rsid w:val="004458D5"/>
    <w:rsid w:val="0044658A"/>
    <w:rsid w:val="004466B3"/>
    <w:rsid w:val="00447127"/>
    <w:rsid w:val="0044733C"/>
    <w:rsid w:val="00447898"/>
    <w:rsid w:val="00447B97"/>
    <w:rsid w:val="0045011A"/>
    <w:rsid w:val="004510AE"/>
    <w:rsid w:val="00451D8B"/>
    <w:rsid w:val="004520FE"/>
    <w:rsid w:val="00452988"/>
    <w:rsid w:val="00452D89"/>
    <w:rsid w:val="00453441"/>
    <w:rsid w:val="00453581"/>
    <w:rsid w:val="00454388"/>
    <w:rsid w:val="0045449B"/>
    <w:rsid w:val="00454BB1"/>
    <w:rsid w:val="00454ECE"/>
    <w:rsid w:val="004553CA"/>
    <w:rsid w:val="00455F95"/>
    <w:rsid w:val="00456D67"/>
    <w:rsid w:val="00457E7D"/>
    <w:rsid w:val="00460F9C"/>
    <w:rsid w:val="00461BFD"/>
    <w:rsid w:val="0046216E"/>
    <w:rsid w:val="0046376A"/>
    <w:rsid w:val="004639F1"/>
    <w:rsid w:val="0046573F"/>
    <w:rsid w:val="00465FCE"/>
    <w:rsid w:val="00466DD9"/>
    <w:rsid w:val="00466E55"/>
    <w:rsid w:val="00467041"/>
    <w:rsid w:val="004672B4"/>
    <w:rsid w:val="00467F19"/>
    <w:rsid w:val="00470558"/>
    <w:rsid w:val="004715A9"/>
    <w:rsid w:val="0047170B"/>
    <w:rsid w:val="00472A94"/>
    <w:rsid w:val="0047418F"/>
    <w:rsid w:val="00474338"/>
    <w:rsid w:val="00474FB1"/>
    <w:rsid w:val="004750C2"/>
    <w:rsid w:val="004760B5"/>
    <w:rsid w:val="004766A0"/>
    <w:rsid w:val="0047675E"/>
    <w:rsid w:val="00477B36"/>
    <w:rsid w:val="004801FB"/>
    <w:rsid w:val="00480369"/>
    <w:rsid w:val="00480AB0"/>
    <w:rsid w:val="00481672"/>
    <w:rsid w:val="00483C3D"/>
    <w:rsid w:val="0048422D"/>
    <w:rsid w:val="0048422E"/>
    <w:rsid w:val="004842DE"/>
    <w:rsid w:val="00484F66"/>
    <w:rsid w:val="004850B3"/>
    <w:rsid w:val="00485134"/>
    <w:rsid w:val="004876F5"/>
    <w:rsid w:val="00487C50"/>
    <w:rsid w:val="00487C98"/>
    <w:rsid w:val="00490533"/>
    <w:rsid w:val="0049091D"/>
    <w:rsid w:val="0049128A"/>
    <w:rsid w:val="00491681"/>
    <w:rsid w:val="00491958"/>
    <w:rsid w:val="00491F66"/>
    <w:rsid w:val="0049271E"/>
    <w:rsid w:val="00492ABC"/>
    <w:rsid w:val="00492CCA"/>
    <w:rsid w:val="00492D0C"/>
    <w:rsid w:val="00492E2C"/>
    <w:rsid w:val="00493508"/>
    <w:rsid w:val="00493CC2"/>
    <w:rsid w:val="00494344"/>
    <w:rsid w:val="00496087"/>
    <w:rsid w:val="00496575"/>
    <w:rsid w:val="00496A84"/>
    <w:rsid w:val="00497795"/>
    <w:rsid w:val="004A0197"/>
    <w:rsid w:val="004A06EF"/>
    <w:rsid w:val="004A08B4"/>
    <w:rsid w:val="004A1826"/>
    <w:rsid w:val="004A18B5"/>
    <w:rsid w:val="004A2AD2"/>
    <w:rsid w:val="004A5444"/>
    <w:rsid w:val="004A6243"/>
    <w:rsid w:val="004A6AC5"/>
    <w:rsid w:val="004A6D66"/>
    <w:rsid w:val="004A6EDF"/>
    <w:rsid w:val="004A719C"/>
    <w:rsid w:val="004A79BC"/>
    <w:rsid w:val="004A7B37"/>
    <w:rsid w:val="004B0DE0"/>
    <w:rsid w:val="004B1A88"/>
    <w:rsid w:val="004B245A"/>
    <w:rsid w:val="004B30DA"/>
    <w:rsid w:val="004B3A7D"/>
    <w:rsid w:val="004B46CB"/>
    <w:rsid w:val="004B4B71"/>
    <w:rsid w:val="004B5280"/>
    <w:rsid w:val="004B567E"/>
    <w:rsid w:val="004B59C5"/>
    <w:rsid w:val="004B5F37"/>
    <w:rsid w:val="004B6B9F"/>
    <w:rsid w:val="004B729B"/>
    <w:rsid w:val="004B7837"/>
    <w:rsid w:val="004B7B22"/>
    <w:rsid w:val="004B7C35"/>
    <w:rsid w:val="004B7C45"/>
    <w:rsid w:val="004C0143"/>
    <w:rsid w:val="004C2DB5"/>
    <w:rsid w:val="004C4E92"/>
    <w:rsid w:val="004C55B0"/>
    <w:rsid w:val="004C58FF"/>
    <w:rsid w:val="004C5BD0"/>
    <w:rsid w:val="004C69A5"/>
    <w:rsid w:val="004C6BDE"/>
    <w:rsid w:val="004D0647"/>
    <w:rsid w:val="004D0B62"/>
    <w:rsid w:val="004D221F"/>
    <w:rsid w:val="004D2939"/>
    <w:rsid w:val="004D2A94"/>
    <w:rsid w:val="004D2FB1"/>
    <w:rsid w:val="004D35AA"/>
    <w:rsid w:val="004D4C9A"/>
    <w:rsid w:val="004D4F6E"/>
    <w:rsid w:val="004D4FC8"/>
    <w:rsid w:val="004D51B2"/>
    <w:rsid w:val="004D63F1"/>
    <w:rsid w:val="004D65DD"/>
    <w:rsid w:val="004D7FD7"/>
    <w:rsid w:val="004E016F"/>
    <w:rsid w:val="004E0AA4"/>
    <w:rsid w:val="004E0AD4"/>
    <w:rsid w:val="004E0D6A"/>
    <w:rsid w:val="004E208E"/>
    <w:rsid w:val="004E2DBA"/>
    <w:rsid w:val="004E2DC3"/>
    <w:rsid w:val="004E3C7C"/>
    <w:rsid w:val="004E3CC6"/>
    <w:rsid w:val="004E4237"/>
    <w:rsid w:val="004E4EC5"/>
    <w:rsid w:val="004E66FE"/>
    <w:rsid w:val="004E6829"/>
    <w:rsid w:val="004E68D8"/>
    <w:rsid w:val="004E6DC3"/>
    <w:rsid w:val="004E7D06"/>
    <w:rsid w:val="004F008D"/>
    <w:rsid w:val="004F05B5"/>
    <w:rsid w:val="004F0DB1"/>
    <w:rsid w:val="004F1555"/>
    <w:rsid w:val="004F1F05"/>
    <w:rsid w:val="004F2BB1"/>
    <w:rsid w:val="004F2BE3"/>
    <w:rsid w:val="004F4004"/>
    <w:rsid w:val="004F5673"/>
    <w:rsid w:val="004F6269"/>
    <w:rsid w:val="00500598"/>
    <w:rsid w:val="00500965"/>
    <w:rsid w:val="0050220E"/>
    <w:rsid w:val="00503603"/>
    <w:rsid w:val="00503FF7"/>
    <w:rsid w:val="00504994"/>
    <w:rsid w:val="00504F33"/>
    <w:rsid w:val="00506DB9"/>
    <w:rsid w:val="005070CB"/>
    <w:rsid w:val="005101A1"/>
    <w:rsid w:val="005102A9"/>
    <w:rsid w:val="0051088D"/>
    <w:rsid w:val="005117E6"/>
    <w:rsid w:val="005118FC"/>
    <w:rsid w:val="005135E3"/>
    <w:rsid w:val="00514515"/>
    <w:rsid w:val="00514E18"/>
    <w:rsid w:val="00515722"/>
    <w:rsid w:val="005174E1"/>
    <w:rsid w:val="005175B4"/>
    <w:rsid w:val="00517C0F"/>
    <w:rsid w:val="0052061D"/>
    <w:rsid w:val="00521555"/>
    <w:rsid w:val="005230EF"/>
    <w:rsid w:val="005235C7"/>
    <w:rsid w:val="005242A0"/>
    <w:rsid w:val="00525093"/>
    <w:rsid w:val="00526D6E"/>
    <w:rsid w:val="00526E1C"/>
    <w:rsid w:val="00530962"/>
    <w:rsid w:val="00530BBE"/>
    <w:rsid w:val="0053138E"/>
    <w:rsid w:val="005318DF"/>
    <w:rsid w:val="00531C99"/>
    <w:rsid w:val="005332A0"/>
    <w:rsid w:val="005335F5"/>
    <w:rsid w:val="00533BFF"/>
    <w:rsid w:val="00533F0C"/>
    <w:rsid w:val="0053561E"/>
    <w:rsid w:val="005356CC"/>
    <w:rsid w:val="00535AA7"/>
    <w:rsid w:val="0053759C"/>
    <w:rsid w:val="005402B8"/>
    <w:rsid w:val="005416B5"/>
    <w:rsid w:val="00541814"/>
    <w:rsid w:val="0054208D"/>
    <w:rsid w:val="00542203"/>
    <w:rsid w:val="005429DD"/>
    <w:rsid w:val="0054321B"/>
    <w:rsid w:val="00543597"/>
    <w:rsid w:val="00543A59"/>
    <w:rsid w:val="00543B4F"/>
    <w:rsid w:val="005443CD"/>
    <w:rsid w:val="005444CA"/>
    <w:rsid w:val="00544ABF"/>
    <w:rsid w:val="005450B0"/>
    <w:rsid w:val="00547D9B"/>
    <w:rsid w:val="00547E86"/>
    <w:rsid w:val="005516A0"/>
    <w:rsid w:val="0055215D"/>
    <w:rsid w:val="0055266A"/>
    <w:rsid w:val="00552BA6"/>
    <w:rsid w:val="00552E4C"/>
    <w:rsid w:val="005547B5"/>
    <w:rsid w:val="00554985"/>
    <w:rsid w:val="005566A4"/>
    <w:rsid w:val="005578D4"/>
    <w:rsid w:val="00557BC4"/>
    <w:rsid w:val="005611A9"/>
    <w:rsid w:val="00561C33"/>
    <w:rsid w:val="00561C57"/>
    <w:rsid w:val="00561CA5"/>
    <w:rsid w:val="00562921"/>
    <w:rsid w:val="00563203"/>
    <w:rsid w:val="005649AD"/>
    <w:rsid w:val="00564A9E"/>
    <w:rsid w:val="00566CA4"/>
    <w:rsid w:val="00566F6E"/>
    <w:rsid w:val="0056741E"/>
    <w:rsid w:val="00570341"/>
    <w:rsid w:val="00572C6E"/>
    <w:rsid w:val="005730F8"/>
    <w:rsid w:val="00574EE2"/>
    <w:rsid w:val="0057575F"/>
    <w:rsid w:val="00576B0D"/>
    <w:rsid w:val="00576C55"/>
    <w:rsid w:val="005771AF"/>
    <w:rsid w:val="00577991"/>
    <w:rsid w:val="005806FF"/>
    <w:rsid w:val="005811B8"/>
    <w:rsid w:val="005817E6"/>
    <w:rsid w:val="00581F17"/>
    <w:rsid w:val="0058217C"/>
    <w:rsid w:val="00582AD0"/>
    <w:rsid w:val="0058314A"/>
    <w:rsid w:val="005835DF"/>
    <w:rsid w:val="0058444E"/>
    <w:rsid w:val="00584820"/>
    <w:rsid w:val="00586111"/>
    <w:rsid w:val="005867CD"/>
    <w:rsid w:val="005875F4"/>
    <w:rsid w:val="005900A1"/>
    <w:rsid w:val="005902D0"/>
    <w:rsid w:val="0059039B"/>
    <w:rsid w:val="00590BDE"/>
    <w:rsid w:val="00591051"/>
    <w:rsid w:val="005914D1"/>
    <w:rsid w:val="00591780"/>
    <w:rsid w:val="00592EF7"/>
    <w:rsid w:val="00592F37"/>
    <w:rsid w:val="0059404E"/>
    <w:rsid w:val="00595329"/>
    <w:rsid w:val="00597720"/>
    <w:rsid w:val="005977EB"/>
    <w:rsid w:val="005A00F8"/>
    <w:rsid w:val="005A116A"/>
    <w:rsid w:val="005A3414"/>
    <w:rsid w:val="005A3469"/>
    <w:rsid w:val="005A4498"/>
    <w:rsid w:val="005A4AEF"/>
    <w:rsid w:val="005A4D6A"/>
    <w:rsid w:val="005A5940"/>
    <w:rsid w:val="005A5C3B"/>
    <w:rsid w:val="005A5D9A"/>
    <w:rsid w:val="005A6CCC"/>
    <w:rsid w:val="005A6D89"/>
    <w:rsid w:val="005A6FDA"/>
    <w:rsid w:val="005A721E"/>
    <w:rsid w:val="005A74E2"/>
    <w:rsid w:val="005B08EA"/>
    <w:rsid w:val="005B0B3A"/>
    <w:rsid w:val="005B0B5B"/>
    <w:rsid w:val="005B157E"/>
    <w:rsid w:val="005B29A3"/>
    <w:rsid w:val="005B2CE7"/>
    <w:rsid w:val="005B3562"/>
    <w:rsid w:val="005B3D3A"/>
    <w:rsid w:val="005B3F5A"/>
    <w:rsid w:val="005B53B4"/>
    <w:rsid w:val="005B57FA"/>
    <w:rsid w:val="005B6283"/>
    <w:rsid w:val="005B6698"/>
    <w:rsid w:val="005B6EB8"/>
    <w:rsid w:val="005B700A"/>
    <w:rsid w:val="005C0BA3"/>
    <w:rsid w:val="005C2515"/>
    <w:rsid w:val="005C25E1"/>
    <w:rsid w:val="005C275E"/>
    <w:rsid w:val="005C2786"/>
    <w:rsid w:val="005C2B0F"/>
    <w:rsid w:val="005C387F"/>
    <w:rsid w:val="005C4DC1"/>
    <w:rsid w:val="005C56FE"/>
    <w:rsid w:val="005C633E"/>
    <w:rsid w:val="005C6995"/>
    <w:rsid w:val="005C7D88"/>
    <w:rsid w:val="005D01D7"/>
    <w:rsid w:val="005D03DF"/>
    <w:rsid w:val="005D05F8"/>
    <w:rsid w:val="005D0B05"/>
    <w:rsid w:val="005D21CA"/>
    <w:rsid w:val="005D2219"/>
    <w:rsid w:val="005D3239"/>
    <w:rsid w:val="005D41DA"/>
    <w:rsid w:val="005D432D"/>
    <w:rsid w:val="005D43C2"/>
    <w:rsid w:val="005D472C"/>
    <w:rsid w:val="005D5152"/>
    <w:rsid w:val="005D58B7"/>
    <w:rsid w:val="005D5B3B"/>
    <w:rsid w:val="005D7637"/>
    <w:rsid w:val="005D7B79"/>
    <w:rsid w:val="005D7CA1"/>
    <w:rsid w:val="005E02F5"/>
    <w:rsid w:val="005E05C0"/>
    <w:rsid w:val="005E05CC"/>
    <w:rsid w:val="005E09EC"/>
    <w:rsid w:val="005E11DE"/>
    <w:rsid w:val="005E1829"/>
    <w:rsid w:val="005E1DB9"/>
    <w:rsid w:val="005E1FD8"/>
    <w:rsid w:val="005E233D"/>
    <w:rsid w:val="005E285E"/>
    <w:rsid w:val="005E2AAB"/>
    <w:rsid w:val="005E322D"/>
    <w:rsid w:val="005E366B"/>
    <w:rsid w:val="005E4216"/>
    <w:rsid w:val="005E6406"/>
    <w:rsid w:val="005E67D7"/>
    <w:rsid w:val="005E7875"/>
    <w:rsid w:val="005F1531"/>
    <w:rsid w:val="005F168D"/>
    <w:rsid w:val="005F1876"/>
    <w:rsid w:val="005F1D55"/>
    <w:rsid w:val="005F1E3C"/>
    <w:rsid w:val="005F2885"/>
    <w:rsid w:val="005F301D"/>
    <w:rsid w:val="005F3CD0"/>
    <w:rsid w:val="005F51D1"/>
    <w:rsid w:val="005F609A"/>
    <w:rsid w:val="005F6324"/>
    <w:rsid w:val="005F6573"/>
    <w:rsid w:val="005F6580"/>
    <w:rsid w:val="005F6D35"/>
    <w:rsid w:val="005F7FF9"/>
    <w:rsid w:val="00600137"/>
    <w:rsid w:val="00601351"/>
    <w:rsid w:val="00601B16"/>
    <w:rsid w:val="00602EA9"/>
    <w:rsid w:val="00602F36"/>
    <w:rsid w:val="0060348A"/>
    <w:rsid w:val="00603B40"/>
    <w:rsid w:val="0060428F"/>
    <w:rsid w:val="00604470"/>
    <w:rsid w:val="00604ECD"/>
    <w:rsid w:val="006057E0"/>
    <w:rsid w:val="0060619B"/>
    <w:rsid w:val="0060638C"/>
    <w:rsid w:val="00606D87"/>
    <w:rsid w:val="00606FCE"/>
    <w:rsid w:val="00607D57"/>
    <w:rsid w:val="006119B0"/>
    <w:rsid w:val="006119C1"/>
    <w:rsid w:val="00611BB8"/>
    <w:rsid w:val="006120B0"/>
    <w:rsid w:val="00612330"/>
    <w:rsid w:val="00612D26"/>
    <w:rsid w:val="00613122"/>
    <w:rsid w:val="0061347D"/>
    <w:rsid w:val="00613B1B"/>
    <w:rsid w:val="00613BB0"/>
    <w:rsid w:val="0061476F"/>
    <w:rsid w:val="006150EE"/>
    <w:rsid w:val="00615D2C"/>
    <w:rsid w:val="00617209"/>
    <w:rsid w:val="00617990"/>
    <w:rsid w:val="0062027A"/>
    <w:rsid w:val="00621B0D"/>
    <w:rsid w:val="00622130"/>
    <w:rsid w:val="00622DAB"/>
    <w:rsid w:val="00623E09"/>
    <w:rsid w:val="00623E64"/>
    <w:rsid w:val="006249A9"/>
    <w:rsid w:val="00624B20"/>
    <w:rsid w:val="00625CE2"/>
    <w:rsid w:val="0062682B"/>
    <w:rsid w:val="00626E0A"/>
    <w:rsid w:val="00626E20"/>
    <w:rsid w:val="00630554"/>
    <w:rsid w:val="0063098D"/>
    <w:rsid w:val="00630F66"/>
    <w:rsid w:val="00631942"/>
    <w:rsid w:val="00631D0D"/>
    <w:rsid w:val="00633C24"/>
    <w:rsid w:val="006344D1"/>
    <w:rsid w:val="00634B91"/>
    <w:rsid w:val="00636750"/>
    <w:rsid w:val="00637DC6"/>
    <w:rsid w:val="006404C1"/>
    <w:rsid w:val="00640C71"/>
    <w:rsid w:val="00641B9C"/>
    <w:rsid w:val="006422AA"/>
    <w:rsid w:val="00642938"/>
    <w:rsid w:val="00643150"/>
    <w:rsid w:val="00643ABB"/>
    <w:rsid w:val="00644259"/>
    <w:rsid w:val="00644AF9"/>
    <w:rsid w:val="00644B96"/>
    <w:rsid w:val="00644DD2"/>
    <w:rsid w:val="006501FE"/>
    <w:rsid w:val="00650894"/>
    <w:rsid w:val="006508C7"/>
    <w:rsid w:val="00650CF0"/>
    <w:rsid w:val="0065135D"/>
    <w:rsid w:val="00653B2B"/>
    <w:rsid w:val="00654B0F"/>
    <w:rsid w:val="00655C86"/>
    <w:rsid w:val="00657BA1"/>
    <w:rsid w:val="006604A7"/>
    <w:rsid w:val="00660A5B"/>
    <w:rsid w:val="0066116E"/>
    <w:rsid w:val="0066125E"/>
    <w:rsid w:val="00662F31"/>
    <w:rsid w:val="006641BB"/>
    <w:rsid w:val="006643DB"/>
    <w:rsid w:val="00665D07"/>
    <w:rsid w:val="00666006"/>
    <w:rsid w:val="00666339"/>
    <w:rsid w:val="00666D4C"/>
    <w:rsid w:val="00666EC2"/>
    <w:rsid w:val="00667993"/>
    <w:rsid w:val="00667F83"/>
    <w:rsid w:val="00670607"/>
    <w:rsid w:val="006712BB"/>
    <w:rsid w:val="006722F4"/>
    <w:rsid w:val="00672C26"/>
    <w:rsid w:val="00673227"/>
    <w:rsid w:val="00674723"/>
    <w:rsid w:val="006751B7"/>
    <w:rsid w:val="00677936"/>
    <w:rsid w:val="00677E86"/>
    <w:rsid w:val="006808A7"/>
    <w:rsid w:val="00680BDB"/>
    <w:rsid w:val="00680D3E"/>
    <w:rsid w:val="0068144F"/>
    <w:rsid w:val="0068150A"/>
    <w:rsid w:val="00681C45"/>
    <w:rsid w:val="006834B2"/>
    <w:rsid w:val="006834EB"/>
    <w:rsid w:val="00684430"/>
    <w:rsid w:val="0068478B"/>
    <w:rsid w:val="00685344"/>
    <w:rsid w:val="00685420"/>
    <w:rsid w:val="00685AAD"/>
    <w:rsid w:val="00685C44"/>
    <w:rsid w:val="00685C87"/>
    <w:rsid w:val="00686030"/>
    <w:rsid w:val="00686334"/>
    <w:rsid w:val="00686DD7"/>
    <w:rsid w:val="006874D0"/>
    <w:rsid w:val="006875BD"/>
    <w:rsid w:val="00690F7A"/>
    <w:rsid w:val="006910E2"/>
    <w:rsid w:val="006938DA"/>
    <w:rsid w:val="006948DD"/>
    <w:rsid w:val="006949C8"/>
    <w:rsid w:val="00695F0E"/>
    <w:rsid w:val="006962D4"/>
    <w:rsid w:val="00696517"/>
    <w:rsid w:val="00696C64"/>
    <w:rsid w:val="00697E48"/>
    <w:rsid w:val="006A07BD"/>
    <w:rsid w:val="006A0F43"/>
    <w:rsid w:val="006A128C"/>
    <w:rsid w:val="006A2455"/>
    <w:rsid w:val="006A28C4"/>
    <w:rsid w:val="006A29FB"/>
    <w:rsid w:val="006A2AF1"/>
    <w:rsid w:val="006A30B0"/>
    <w:rsid w:val="006A354F"/>
    <w:rsid w:val="006A3B28"/>
    <w:rsid w:val="006A4777"/>
    <w:rsid w:val="006A523D"/>
    <w:rsid w:val="006A5252"/>
    <w:rsid w:val="006A5CAB"/>
    <w:rsid w:val="006A6269"/>
    <w:rsid w:val="006A6749"/>
    <w:rsid w:val="006A71E0"/>
    <w:rsid w:val="006A771B"/>
    <w:rsid w:val="006B00A0"/>
    <w:rsid w:val="006B026D"/>
    <w:rsid w:val="006B0374"/>
    <w:rsid w:val="006B0440"/>
    <w:rsid w:val="006B21F6"/>
    <w:rsid w:val="006B2EF4"/>
    <w:rsid w:val="006B306A"/>
    <w:rsid w:val="006B338F"/>
    <w:rsid w:val="006B49D5"/>
    <w:rsid w:val="006B4C8E"/>
    <w:rsid w:val="006B53B9"/>
    <w:rsid w:val="006B5B64"/>
    <w:rsid w:val="006B6913"/>
    <w:rsid w:val="006B7577"/>
    <w:rsid w:val="006B7C19"/>
    <w:rsid w:val="006C0316"/>
    <w:rsid w:val="006C0E82"/>
    <w:rsid w:val="006C1694"/>
    <w:rsid w:val="006C1A8F"/>
    <w:rsid w:val="006C1D46"/>
    <w:rsid w:val="006C20AA"/>
    <w:rsid w:val="006C2937"/>
    <w:rsid w:val="006C29A6"/>
    <w:rsid w:val="006C2BEA"/>
    <w:rsid w:val="006C2D70"/>
    <w:rsid w:val="006C309B"/>
    <w:rsid w:val="006C31A7"/>
    <w:rsid w:val="006C3A14"/>
    <w:rsid w:val="006C3D23"/>
    <w:rsid w:val="006C50E8"/>
    <w:rsid w:val="006C5F7E"/>
    <w:rsid w:val="006C652C"/>
    <w:rsid w:val="006C6CDC"/>
    <w:rsid w:val="006C729B"/>
    <w:rsid w:val="006C7AC3"/>
    <w:rsid w:val="006C7D11"/>
    <w:rsid w:val="006D0326"/>
    <w:rsid w:val="006D0705"/>
    <w:rsid w:val="006D0C15"/>
    <w:rsid w:val="006D1F47"/>
    <w:rsid w:val="006D21A2"/>
    <w:rsid w:val="006D2464"/>
    <w:rsid w:val="006D270F"/>
    <w:rsid w:val="006D2EE4"/>
    <w:rsid w:val="006D448D"/>
    <w:rsid w:val="006D45CF"/>
    <w:rsid w:val="006D4B2F"/>
    <w:rsid w:val="006E002C"/>
    <w:rsid w:val="006E253C"/>
    <w:rsid w:val="006E334B"/>
    <w:rsid w:val="006E50B8"/>
    <w:rsid w:val="006E641B"/>
    <w:rsid w:val="006E64F2"/>
    <w:rsid w:val="006E6582"/>
    <w:rsid w:val="006E7400"/>
    <w:rsid w:val="006E7A27"/>
    <w:rsid w:val="006F0326"/>
    <w:rsid w:val="006F0AE6"/>
    <w:rsid w:val="006F1307"/>
    <w:rsid w:val="006F18D6"/>
    <w:rsid w:val="006F2230"/>
    <w:rsid w:val="006F247D"/>
    <w:rsid w:val="006F2A7B"/>
    <w:rsid w:val="006F30D6"/>
    <w:rsid w:val="006F32A7"/>
    <w:rsid w:val="006F3E94"/>
    <w:rsid w:val="006F4311"/>
    <w:rsid w:val="006F501D"/>
    <w:rsid w:val="006F5084"/>
    <w:rsid w:val="006F5FA4"/>
    <w:rsid w:val="006F6288"/>
    <w:rsid w:val="006F7156"/>
    <w:rsid w:val="006F7CA0"/>
    <w:rsid w:val="007026DF"/>
    <w:rsid w:val="0070299B"/>
    <w:rsid w:val="00702F1B"/>
    <w:rsid w:val="0070330D"/>
    <w:rsid w:val="0070372E"/>
    <w:rsid w:val="007038C4"/>
    <w:rsid w:val="007040CD"/>
    <w:rsid w:val="007045FF"/>
    <w:rsid w:val="00704A02"/>
    <w:rsid w:val="007066ED"/>
    <w:rsid w:val="00706980"/>
    <w:rsid w:val="00706AD2"/>
    <w:rsid w:val="00707C30"/>
    <w:rsid w:val="00710E59"/>
    <w:rsid w:val="00713A0A"/>
    <w:rsid w:val="00714A87"/>
    <w:rsid w:val="00714E51"/>
    <w:rsid w:val="0071534F"/>
    <w:rsid w:val="00715E15"/>
    <w:rsid w:val="00717680"/>
    <w:rsid w:val="00717710"/>
    <w:rsid w:val="00720519"/>
    <w:rsid w:val="0072114A"/>
    <w:rsid w:val="0072131C"/>
    <w:rsid w:val="007216D0"/>
    <w:rsid w:val="00721DE3"/>
    <w:rsid w:val="00722CEF"/>
    <w:rsid w:val="00722E06"/>
    <w:rsid w:val="007233A9"/>
    <w:rsid w:val="00724299"/>
    <w:rsid w:val="007243BE"/>
    <w:rsid w:val="00724C7B"/>
    <w:rsid w:val="0072545A"/>
    <w:rsid w:val="00727D7B"/>
    <w:rsid w:val="007309E6"/>
    <w:rsid w:val="00731844"/>
    <w:rsid w:val="00733047"/>
    <w:rsid w:val="00734619"/>
    <w:rsid w:val="00734AA9"/>
    <w:rsid w:val="0074083D"/>
    <w:rsid w:val="00743F5C"/>
    <w:rsid w:val="00744A0C"/>
    <w:rsid w:val="007456F1"/>
    <w:rsid w:val="00745728"/>
    <w:rsid w:val="00745FA3"/>
    <w:rsid w:val="007460F1"/>
    <w:rsid w:val="00747EF1"/>
    <w:rsid w:val="007507FF"/>
    <w:rsid w:val="007524C4"/>
    <w:rsid w:val="007525A0"/>
    <w:rsid w:val="0075303B"/>
    <w:rsid w:val="0075348C"/>
    <w:rsid w:val="007535A0"/>
    <w:rsid w:val="0075386D"/>
    <w:rsid w:val="00754EDA"/>
    <w:rsid w:val="0075585B"/>
    <w:rsid w:val="00755972"/>
    <w:rsid w:val="00755F57"/>
    <w:rsid w:val="0075633C"/>
    <w:rsid w:val="007577C1"/>
    <w:rsid w:val="00757802"/>
    <w:rsid w:val="0076066A"/>
    <w:rsid w:val="00761709"/>
    <w:rsid w:val="00762682"/>
    <w:rsid w:val="00762906"/>
    <w:rsid w:val="007635A7"/>
    <w:rsid w:val="00763796"/>
    <w:rsid w:val="00764C5F"/>
    <w:rsid w:val="00766010"/>
    <w:rsid w:val="00766086"/>
    <w:rsid w:val="00767329"/>
    <w:rsid w:val="00770F1A"/>
    <w:rsid w:val="00770F43"/>
    <w:rsid w:val="0077121F"/>
    <w:rsid w:val="00771503"/>
    <w:rsid w:val="00771A49"/>
    <w:rsid w:val="00771C58"/>
    <w:rsid w:val="00771CBD"/>
    <w:rsid w:val="007731EE"/>
    <w:rsid w:val="00773BDA"/>
    <w:rsid w:val="0077433E"/>
    <w:rsid w:val="00775EF1"/>
    <w:rsid w:val="007775CD"/>
    <w:rsid w:val="007775DE"/>
    <w:rsid w:val="007810E9"/>
    <w:rsid w:val="007811EA"/>
    <w:rsid w:val="0078332B"/>
    <w:rsid w:val="00784062"/>
    <w:rsid w:val="007850EF"/>
    <w:rsid w:val="007861E9"/>
    <w:rsid w:val="007866FD"/>
    <w:rsid w:val="00787007"/>
    <w:rsid w:val="007872DD"/>
    <w:rsid w:val="007875FB"/>
    <w:rsid w:val="0078779F"/>
    <w:rsid w:val="00787DE4"/>
    <w:rsid w:val="00787DFD"/>
    <w:rsid w:val="00790286"/>
    <w:rsid w:val="00791778"/>
    <w:rsid w:val="0079215B"/>
    <w:rsid w:val="00792827"/>
    <w:rsid w:val="007928F0"/>
    <w:rsid w:val="00792999"/>
    <w:rsid w:val="00793100"/>
    <w:rsid w:val="007938E7"/>
    <w:rsid w:val="0079426A"/>
    <w:rsid w:val="007963FC"/>
    <w:rsid w:val="007966C0"/>
    <w:rsid w:val="00796750"/>
    <w:rsid w:val="00796B3C"/>
    <w:rsid w:val="00796C4B"/>
    <w:rsid w:val="007A0E14"/>
    <w:rsid w:val="007A1236"/>
    <w:rsid w:val="007A1255"/>
    <w:rsid w:val="007A2497"/>
    <w:rsid w:val="007A36D9"/>
    <w:rsid w:val="007A3B3A"/>
    <w:rsid w:val="007A3B6A"/>
    <w:rsid w:val="007A3FE1"/>
    <w:rsid w:val="007A4794"/>
    <w:rsid w:val="007A4A3E"/>
    <w:rsid w:val="007A4EDB"/>
    <w:rsid w:val="007A728D"/>
    <w:rsid w:val="007B09AE"/>
    <w:rsid w:val="007B0D83"/>
    <w:rsid w:val="007B1365"/>
    <w:rsid w:val="007B13D2"/>
    <w:rsid w:val="007B16C6"/>
    <w:rsid w:val="007B316A"/>
    <w:rsid w:val="007B38BB"/>
    <w:rsid w:val="007B4289"/>
    <w:rsid w:val="007B51F3"/>
    <w:rsid w:val="007B5AC6"/>
    <w:rsid w:val="007B6FAD"/>
    <w:rsid w:val="007C01BC"/>
    <w:rsid w:val="007C0784"/>
    <w:rsid w:val="007C15D2"/>
    <w:rsid w:val="007C1982"/>
    <w:rsid w:val="007C1AA6"/>
    <w:rsid w:val="007C2CED"/>
    <w:rsid w:val="007C37ED"/>
    <w:rsid w:val="007C3D70"/>
    <w:rsid w:val="007C4661"/>
    <w:rsid w:val="007C5193"/>
    <w:rsid w:val="007C5D9D"/>
    <w:rsid w:val="007C5EA3"/>
    <w:rsid w:val="007C654A"/>
    <w:rsid w:val="007C705E"/>
    <w:rsid w:val="007C7866"/>
    <w:rsid w:val="007C78CD"/>
    <w:rsid w:val="007C7C28"/>
    <w:rsid w:val="007C7F42"/>
    <w:rsid w:val="007D024C"/>
    <w:rsid w:val="007D0726"/>
    <w:rsid w:val="007D1347"/>
    <w:rsid w:val="007D2A1F"/>
    <w:rsid w:val="007D3A2B"/>
    <w:rsid w:val="007D3EF5"/>
    <w:rsid w:val="007D550F"/>
    <w:rsid w:val="007D5BD3"/>
    <w:rsid w:val="007D601E"/>
    <w:rsid w:val="007E0098"/>
    <w:rsid w:val="007E05A5"/>
    <w:rsid w:val="007E0B21"/>
    <w:rsid w:val="007E256C"/>
    <w:rsid w:val="007E3449"/>
    <w:rsid w:val="007E4AE4"/>
    <w:rsid w:val="007E4E17"/>
    <w:rsid w:val="007E5227"/>
    <w:rsid w:val="007E6658"/>
    <w:rsid w:val="007F1779"/>
    <w:rsid w:val="007F1BE2"/>
    <w:rsid w:val="007F1D25"/>
    <w:rsid w:val="007F2ECB"/>
    <w:rsid w:val="007F31F4"/>
    <w:rsid w:val="007F3341"/>
    <w:rsid w:val="007F520B"/>
    <w:rsid w:val="007F5715"/>
    <w:rsid w:val="007F5A59"/>
    <w:rsid w:val="007F78A9"/>
    <w:rsid w:val="00801476"/>
    <w:rsid w:val="008015D3"/>
    <w:rsid w:val="00802163"/>
    <w:rsid w:val="008029DC"/>
    <w:rsid w:val="00804424"/>
    <w:rsid w:val="00806590"/>
    <w:rsid w:val="00807F29"/>
    <w:rsid w:val="00810772"/>
    <w:rsid w:val="00811099"/>
    <w:rsid w:val="008130BB"/>
    <w:rsid w:val="008141B3"/>
    <w:rsid w:val="008146AF"/>
    <w:rsid w:val="00814C99"/>
    <w:rsid w:val="008162E6"/>
    <w:rsid w:val="00816DFD"/>
    <w:rsid w:val="0081702F"/>
    <w:rsid w:val="00817253"/>
    <w:rsid w:val="00817291"/>
    <w:rsid w:val="00817420"/>
    <w:rsid w:val="00817862"/>
    <w:rsid w:val="00817D58"/>
    <w:rsid w:val="008224EC"/>
    <w:rsid w:val="008237E1"/>
    <w:rsid w:val="0082454B"/>
    <w:rsid w:val="00826E57"/>
    <w:rsid w:val="008279FB"/>
    <w:rsid w:val="0083126D"/>
    <w:rsid w:val="00831F8D"/>
    <w:rsid w:val="00831F90"/>
    <w:rsid w:val="00832D01"/>
    <w:rsid w:val="00833B9B"/>
    <w:rsid w:val="00833F08"/>
    <w:rsid w:val="00834946"/>
    <w:rsid w:val="00834EE8"/>
    <w:rsid w:val="00835B88"/>
    <w:rsid w:val="00837079"/>
    <w:rsid w:val="00837F30"/>
    <w:rsid w:val="00840582"/>
    <w:rsid w:val="0084110B"/>
    <w:rsid w:val="00842297"/>
    <w:rsid w:val="008429EB"/>
    <w:rsid w:val="00842A4E"/>
    <w:rsid w:val="00842C5C"/>
    <w:rsid w:val="00843059"/>
    <w:rsid w:val="0084428E"/>
    <w:rsid w:val="00844D62"/>
    <w:rsid w:val="008459ED"/>
    <w:rsid w:val="00846DB2"/>
    <w:rsid w:val="008475BC"/>
    <w:rsid w:val="00847E79"/>
    <w:rsid w:val="00847FF1"/>
    <w:rsid w:val="008520F5"/>
    <w:rsid w:val="008522DF"/>
    <w:rsid w:val="008528B3"/>
    <w:rsid w:val="00852B7F"/>
    <w:rsid w:val="00856497"/>
    <w:rsid w:val="00856939"/>
    <w:rsid w:val="00856B3D"/>
    <w:rsid w:val="00857B83"/>
    <w:rsid w:val="00857CCD"/>
    <w:rsid w:val="008603D4"/>
    <w:rsid w:val="0086142C"/>
    <w:rsid w:val="0086190B"/>
    <w:rsid w:val="00861AAC"/>
    <w:rsid w:val="00861C44"/>
    <w:rsid w:val="00862167"/>
    <w:rsid w:val="00863273"/>
    <w:rsid w:val="0086420C"/>
    <w:rsid w:val="00865174"/>
    <w:rsid w:val="00865995"/>
    <w:rsid w:val="00865F83"/>
    <w:rsid w:val="0086617E"/>
    <w:rsid w:val="008672DB"/>
    <w:rsid w:val="00867336"/>
    <w:rsid w:val="00867B93"/>
    <w:rsid w:val="00867F5C"/>
    <w:rsid w:val="00870629"/>
    <w:rsid w:val="0087080E"/>
    <w:rsid w:val="00870841"/>
    <w:rsid w:val="00872515"/>
    <w:rsid w:val="008725C8"/>
    <w:rsid w:val="0087368E"/>
    <w:rsid w:val="008741B9"/>
    <w:rsid w:val="00874D6E"/>
    <w:rsid w:val="0087533A"/>
    <w:rsid w:val="00882C2A"/>
    <w:rsid w:val="00883014"/>
    <w:rsid w:val="00883B06"/>
    <w:rsid w:val="0088535A"/>
    <w:rsid w:val="0088563B"/>
    <w:rsid w:val="00885FC3"/>
    <w:rsid w:val="00886816"/>
    <w:rsid w:val="0088737A"/>
    <w:rsid w:val="00890A20"/>
    <w:rsid w:val="00891989"/>
    <w:rsid w:val="00891C0E"/>
    <w:rsid w:val="00892024"/>
    <w:rsid w:val="00894766"/>
    <w:rsid w:val="00894883"/>
    <w:rsid w:val="008957CF"/>
    <w:rsid w:val="0089592D"/>
    <w:rsid w:val="008962CB"/>
    <w:rsid w:val="00896985"/>
    <w:rsid w:val="00897837"/>
    <w:rsid w:val="0089784C"/>
    <w:rsid w:val="008A0A1B"/>
    <w:rsid w:val="008A0C88"/>
    <w:rsid w:val="008A0E8C"/>
    <w:rsid w:val="008A105F"/>
    <w:rsid w:val="008A1632"/>
    <w:rsid w:val="008A1FAF"/>
    <w:rsid w:val="008A2D4D"/>
    <w:rsid w:val="008A2E67"/>
    <w:rsid w:val="008A46A7"/>
    <w:rsid w:val="008A5172"/>
    <w:rsid w:val="008A53BC"/>
    <w:rsid w:val="008A557C"/>
    <w:rsid w:val="008A5A57"/>
    <w:rsid w:val="008A5E7E"/>
    <w:rsid w:val="008A5EC4"/>
    <w:rsid w:val="008A6147"/>
    <w:rsid w:val="008A7BD6"/>
    <w:rsid w:val="008B02E1"/>
    <w:rsid w:val="008B0A8B"/>
    <w:rsid w:val="008B1898"/>
    <w:rsid w:val="008B191C"/>
    <w:rsid w:val="008B1C44"/>
    <w:rsid w:val="008B2542"/>
    <w:rsid w:val="008B2562"/>
    <w:rsid w:val="008B4259"/>
    <w:rsid w:val="008B66EC"/>
    <w:rsid w:val="008B7390"/>
    <w:rsid w:val="008B7748"/>
    <w:rsid w:val="008C0040"/>
    <w:rsid w:val="008C0271"/>
    <w:rsid w:val="008C0FA8"/>
    <w:rsid w:val="008C29CC"/>
    <w:rsid w:val="008C391C"/>
    <w:rsid w:val="008C39D5"/>
    <w:rsid w:val="008C3DB5"/>
    <w:rsid w:val="008C456B"/>
    <w:rsid w:val="008C4EF5"/>
    <w:rsid w:val="008C53FA"/>
    <w:rsid w:val="008C79C2"/>
    <w:rsid w:val="008D253A"/>
    <w:rsid w:val="008D28BB"/>
    <w:rsid w:val="008D2CEA"/>
    <w:rsid w:val="008D396D"/>
    <w:rsid w:val="008D4352"/>
    <w:rsid w:val="008D558E"/>
    <w:rsid w:val="008D5E7A"/>
    <w:rsid w:val="008D7005"/>
    <w:rsid w:val="008D7763"/>
    <w:rsid w:val="008E0459"/>
    <w:rsid w:val="008E09BE"/>
    <w:rsid w:val="008E0A30"/>
    <w:rsid w:val="008E0CB0"/>
    <w:rsid w:val="008E2517"/>
    <w:rsid w:val="008E3058"/>
    <w:rsid w:val="008E309A"/>
    <w:rsid w:val="008E3AA4"/>
    <w:rsid w:val="008E3E0A"/>
    <w:rsid w:val="008E4E6A"/>
    <w:rsid w:val="008E526E"/>
    <w:rsid w:val="008E5493"/>
    <w:rsid w:val="008E5642"/>
    <w:rsid w:val="008E6BC2"/>
    <w:rsid w:val="008E6D05"/>
    <w:rsid w:val="008F0AB7"/>
    <w:rsid w:val="008F1884"/>
    <w:rsid w:val="008F2363"/>
    <w:rsid w:val="008F2370"/>
    <w:rsid w:val="008F2D0E"/>
    <w:rsid w:val="008F490C"/>
    <w:rsid w:val="008F4A19"/>
    <w:rsid w:val="008F6F16"/>
    <w:rsid w:val="008F7405"/>
    <w:rsid w:val="008F74E7"/>
    <w:rsid w:val="00900361"/>
    <w:rsid w:val="00900870"/>
    <w:rsid w:val="00901049"/>
    <w:rsid w:val="00901A62"/>
    <w:rsid w:val="00902AD1"/>
    <w:rsid w:val="00903197"/>
    <w:rsid w:val="009031CA"/>
    <w:rsid w:val="00903AD2"/>
    <w:rsid w:val="00903AFF"/>
    <w:rsid w:val="009045C9"/>
    <w:rsid w:val="0090496D"/>
    <w:rsid w:val="00904C82"/>
    <w:rsid w:val="00905664"/>
    <w:rsid w:val="009057C6"/>
    <w:rsid w:val="00906FFD"/>
    <w:rsid w:val="00910123"/>
    <w:rsid w:val="00910D15"/>
    <w:rsid w:val="00910DA1"/>
    <w:rsid w:val="00911670"/>
    <w:rsid w:val="00911C52"/>
    <w:rsid w:val="00912A56"/>
    <w:rsid w:val="00912EBE"/>
    <w:rsid w:val="009134F9"/>
    <w:rsid w:val="00913717"/>
    <w:rsid w:val="00914918"/>
    <w:rsid w:val="00914DA0"/>
    <w:rsid w:val="009150FF"/>
    <w:rsid w:val="0091555F"/>
    <w:rsid w:val="0091574D"/>
    <w:rsid w:val="00915759"/>
    <w:rsid w:val="00915E58"/>
    <w:rsid w:val="00916134"/>
    <w:rsid w:val="00916430"/>
    <w:rsid w:val="0091659A"/>
    <w:rsid w:val="00916BBB"/>
    <w:rsid w:val="00917525"/>
    <w:rsid w:val="00917A76"/>
    <w:rsid w:val="00920220"/>
    <w:rsid w:val="009215E6"/>
    <w:rsid w:val="009221A2"/>
    <w:rsid w:val="00923636"/>
    <w:rsid w:val="00923685"/>
    <w:rsid w:val="00924A19"/>
    <w:rsid w:val="0092584F"/>
    <w:rsid w:val="00925950"/>
    <w:rsid w:val="00925AD2"/>
    <w:rsid w:val="009301A1"/>
    <w:rsid w:val="009306E6"/>
    <w:rsid w:val="009307DB"/>
    <w:rsid w:val="00931058"/>
    <w:rsid w:val="0093152B"/>
    <w:rsid w:val="00931C34"/>
    <w:rsid w:val="00932174"/>
    <w:rsid w:val="00934630"/>
    <w:rsid w:val="00935413"/>
    <w:rsid w:val="009359E7"/>
    <w:rsid w:val="009364E3"/>
    <w:rsid w:val="0093751B"/>
    <w:rsid w:val="00937859"/>
    <w:rsid w:val="0094098D"/>
    <w:rsid w:val="00940D34"/>
    <w:rsid w:val="00942B7E"/>
    <w:rsid w:val="00942EB5"/>
    <w:rsid w:val="00942EF0"/>
    <w:rsid w:val="00943E92"/>
    <w:rsid w:val="00943ED3"/>
    <w:rsid w:val="00943ED8"/>
    <w:rsid w:val="0094454C"/>
    <w:rsid w:val="00944976"/>
    <w:rsid w:val="00945384"/>
    <w:rsid w:val="00945434"/>
    <w:rsid w:val="00945578"/>
    <w:rsid w:val="00945D18"/>
    <w:rsid w:val="009462FF"/>
    <w:rsid w:val="00947A06"/>
    <w:rsid w:val="00950AAD"/>
    <w:rsid w:val="00951EA0"/>
    <w:rsid w:val="0095291C"/>
    <w:rsid w:val="00952B76"/>
    <w:rsid w:val="00952CD1"/>
    <w:rsid w:val="0095344D"/>
    <w:rsid w:val="00953BD8"/>
    <w:rsid w:val="00953D4D"/>
    <w:rsid w:val="00953FAD"/>
    <w:rsid w:val="00954656"/>
    <w:rsid w:val="009557E2"/>
    <w:rsid w:val="0095767E"/>
    <w:rsid w:val="00957690"/>
    <w:rsid w:val="00961FD4"/>
    <w:rsid w:val="00962B23"/>
    <w:rsid w:val="00962BF8"/>
    <w:rsid w:val="00963468"/>
    <w:rsid w:val="009640D6"/>
    <w:rsid w:val="00965C5B"/>
    <w:rsid w:val="0096645D"/>
    <w:rsid w:val="00966D36"/>
    <w:rsid w:val="00967778"/>
    <w:rsid w:val="00970030"/>
    <w:rsid w:val="009704A8"/>
    <w:rsid w:val="009715CB"/>
    <w:rsid w:val="00971747"/>
    <w:rsid w:val="00971A9C"/>
    <w:rsid w:val="00972915"/>
    <w:rsid w:val="00973848"/>
    <w:rsid w:val="009743C0"/>
    <w:rsid w:val="009748F4"/>
    <w:rsid w:val="00974B23"/>
    <w:rsid w:val="009766AE"/>
    <w:rsid w:val="00977074"/>
    <w:rsid w:val="00977955"/>
    <w:rsid w:val="0098073D"/>
    <w:rsid w:val="00981558"/>
    <w:rsid w:val="00982E73"/>
    <w:rsid w:val="00983648"/>
    <w:rsid w:val="00984230"/>
    <w:rsid w:val="0098454E"/>
    <w:rsid w:val="009872A4"/>
    <w:rsid w:val="00987F0F"/>
    <w:rsid w:val="00991017"/>
    <w:rsid w:val="009921F8"/>
    <w:rsid w:val="00992D63"/>
    <w:rsid w:val="00993EF7"/>
    <w:rsid w:val="0099511A"/>
    <w:rsid w:val="00997554"/>
    <w:rsid w:val="00997684"/>
    <w:rsid w:val="009A0793"/>
    <w:rsid w:val="009A125C"/>
    <w:rsid w:val="009A3729"/>
    <w:rsid w:val="009A403D"/>
    <w:rsid w:val="009A4D8C"/>
    <w:rsid w:val="009A5A0D"/>
    <w:rsid w:val="009A5D8E"/>
    <w:rsid w:val="009A644C"/>
    <w:rsid w:val="009B02A7"/>
    <w:rsid w:val="009B14AD"/>
    <w:rsid w:val="009B19D1"/>
    <w:rsid w:val="009B1F59"/>
    <w:rsid w:val="009B265C"/>
    <w:rsid w:val="009B3518"/>
    <w:rsid w:val="009B36FC"/>
    <w:rsid w:val="009B39CF"/>
    <w:rsid w:val="009B5738"/>
    <w:rsid w:val="009B5E1D"/>
    <w:rsid w:val="009B5E35"/>
    <w:rsid w:val="009B6614"/>
    <w:rsid w:val="009B68A0"/>
    <w:rsid w:val="009B6C50"/>
    <w:rsid w:val="009B6D03"/>
    <w:rsid w:val="009B7D04"/>
    <w:rsid w:val="009C0850"/>
    <w:rsid w:val="009C182B"/>
    <w:rsid w:val="009C1852"/>
    <w:rsid w:val="009C28DD"/>
    <w:rsid w:val="009C2C76"/>
    <w:rsid w:val="009C32A3"/>
    <w:rsid w:val="009C4A59"/>
    <w:rsid w:val="009C4B79"/>
    <w:rsid w:val="009C5735"/>
    <w:rsid w:val="009C587B"/>
    <w:rsid w:val="009C6FC3"/>
    <w:rsid w:val="009D1E7E"/>
    <w:rsid w:val="009D2257"/>
    <w:rsid w:val="009D23E1"/>
    <w:rsid w:val="009D2F28"/>
    <w:rsid w:val="009D3A34"/>
    <w:rsid w:val="009D5766"/>
    <w:rsid w:val="009D5EC2"/>
    <w:rsid w:val="009D71B2"/>
    <w:rsid w:val="009D7492"/>
    <w:rsid w:val="009D7FA4"/>
    <w:rsid w:val="009E1161"/>
    <w:rsid w:val="009E17A4"/>
    <w:rsid w:val="009E2964"/>
    <w:rsid w:val="009E5FB7"/>
    <w:rsid w:val="009E67F1"/>
    <w:rsid w:val="009E6B5D"/>
    <w:rsid w:val="009F069F"/>
    <w:rsid w:val="009F102A"/>
    <w:rsid w:val="009F1487"/>
    <w:rsid w:val="009F14B2"/>
    <w:rsid w:val="009F1BA3"/>
    <w:rsid w:val="009F25EE"/>
    <w:rsid w:val="009F3529"/>
    <w:rsid w:val="009F382A"/>
    <w:rsid w:val="009F395B"/>
    <w:rsid w:val="009F3ED7"/>
    <w:rsid w:val="009F4211"/>
    <w:rsid w:val="009F4B96"/>
    <w:rsid w:val="009F7183"/>
    <w:rsid w:val="009F7F27"/>
    <w:rsid w:val="00A00BCF"/>
    <w:rsid w:val="00A01AC5"/>
    <w:rsid w:val="00A01BFD"/>
    <w:rsid w:val="00A024AD"/>
    <w:rsid w:val="00A02882"/>
    <w:rsid w:val="00A04117"/>
    <w:rsid w:val="00A04BC6"/>
    <w:rsid w:val="00A04FB5"/>
    <w:rsid w:val="00A05B86"/>
    <w:rsid w:val="00A05CA6"/>
    <w:rsid w:val="00A06160"/>
    <w:rsid w:val="00A064DE"/>
    <w:rsid w:val="00A0773E"/>
    <w:rsid w:val="00A100FC"/>
    <w:rsid w:val="00A10724"/>
    <w:rsid w:val="00A107CF"/>
    <w:rsid w:val="00A10E3F"/>
    <w:rsid w:val="00A11113"/>
    <w:rsid w:val="00A11C64"/>
    <w:rsid w:val="00A11D18"/>
    <w:rsid w:val="00A11E0A"/>
    <w:rsid w:val="00A13141"/>
    <w:rsid w:val="00A142AE"/>
    <w:rsid w:val="00A14564"/>
    <w:rsid w:val="00A14BD4"/>
    <w:rsid w:val="00A15AE4"/>
    <w:rsid w:val="00A16348"/>
    <w:rsid w:val="00A17160"/>
    <w:rsid w:val="00A17EC6"/>
    <w:rsid w:val="00A20402"/>
    <w:rsid w:val="00A20FC9"/>
    <w:rsid w:val="00A23A39"/>
    <w:rsid w:val="00A23ACE"/>
    <w:rsid w:val="00A23DAF"/>
    <w:rsid w:val="00A25828"/>
    <w:rsid w:val="00A269B3"/>
    <w:rsid w:val="00A27052"/>
    <w:rsid w:val="00A3104A"/>
    <w:rsid w:val="00A3165C"/>
    <w:rsid w:val="00A32333"/>
    <w:rsid w:val="00A32E22"/>
    <w:rsid w:val="00A32FAD"/>
    <w:rsid w:val="00A3388D"/>
    <w:rsid w:val="00A33BAB"/>
    <w:rsid w:val="00A35E8C"/>
    <w:rsid w:val="00A362C9"/>
    <w:rsid w:val="00A365C2"/>
    <w:rsid w:val="00A40480"/>
    <w:rsid w:val="00A405B5"/>
    <w:rsid w:val="00A40902"/>
    <w:rsid w:val="00A4093D"/>
    <w:rsid w:val="00A42004"/>
    <w:rsid w:val="00A440CC"/>
    <w:rsid w:val="00A45403"/>
    <w:rsid w:val="00A45611"/>
    <w:rsid w:val="00A46DAA"/>
    <w:rsid w:val="00A472A7"/>
    <w:rsid w:val="00A475F8"/>
    <w:rsid w:val="00A47920"/>
    <w:rsid w:val="00A47B60"/>
    <w:rsid w:val="00A516EC"/>
    <w:rsid w:val="00A51BC0"/>
    <w:rsid w:val="00A52C20"/>
    <w:rsid w:val="00A53DA6"/>
    <w:rsid w:val="00A54353"/>
    <w:rsid w:val="00A544F1"/>
    <w:rsid w:val="00A54EE1"/>
    <w:rsid w:val="00A54FCC"/>
    <w:rsid w:val="00A55212"/>
    <w:rsid w:val="00A5669F"/>
    <w:rsid w:val="00A56752"/>
    <w:rsid w:val="00A56804"/>
    <w:rsid w:val="00A56E64"/>
    <w:rsid w:val="00A57FF8"/>
    <w:rsid w:val="00A6044C"/>
    <w:rsid w:val="00A60C18"/>
    <w:rsid w:val="00A60C47"/>
    <w:rsid w:val="00A60E83"/>
    <w:rsid w:val="00A615B3"/>
    <w:rsid w:val="00A62485"/>
    <w:rsid w:val="00A62541"/>
    <w:rsid w:val="00A62719"/>
    <w:rsid w:val="00A63185"/>
    <w:rsid w:val="00A6397A"/>
    <w:rsid w:val="00A64A45"/>
    <w:rsid w:val="00A65237"/>
    <w:rsid w:val="00A70E69"/>
    <w:rsid w:val="00A72F96"/>
    <w:rsid w:val="00A730F4"/>
    <w:rsid w:val="00A7498F"/>
    <w:rsid w:val="00A7565E"/>
    <w:rsid w:val="00A76237"/>
    <w:rsid w:val="00A76920"/>
    <w:rsid w:val="00A77411"/>
    <w:rsid w:val="00A778EB"/>
    <w:rsid w:val="00A8043D"/>
    <w:rsid w:val="00A8096B"/>
    <w:rsid w:val="00A80C58"/>
    <w:rsid w:val="00A8159D"/>
    <w:rsid w:val="00A82B6B"/>
    <w:rsid w:val="00A82C12"/>
    <w:rsid w:val="00A83B1D"/>
    <w:rsid w:val="00A83F58"/>
    <w:rsid w:val="00A84A7C"/>
    <w:rsid w:val="00A8542E"/>
    <w:rsid w:val="00A85948"/>
    <w:rsid w:val="00A869E7"/>
    <w:rsid w:val="00A86BA0"/>
    <w:rsid w:val="00A870EE"/>
    <w:rsid w:val="00A871D7"/>
    <w:rsid w:val="00A8720B"/>
    <w:rsid w:val="00A902E6"/>
    <w:rsid w:val="00A906F8"/>
    <w:rsid w:val="00A90F87"/>
    <w:rsid w:val="00A91E82"/>
    <w:rsid w:val="00A92B55"/>
    <w:rsid w:val="00A92FE6"/>
    <w:rsid w:val="00A9370B"/>
    <w:rsid w:val="00A93AD8"/>
    <w:rsid w:val="00A93C61"/>
    <w:rsid w:val="00A93CC0"/>
    <w:rsid w:val="00A93F46"/>
    <w:rsid w:val="00A94569"/>
    <w:rsid w:val="00A95383"/>
    <w:rsid w:val="00A9629E"/>
    <w:rsid w:val="00AA052C"/>
    <w:rsid w:val="00AA0807"/>
    <w:rsid w:val="00AA0CC3"/>
    <w:rsid w:val="00AA1EAD"/>
    <w:rsid w:val="00AA379F"/>
    <w:rsid w:val="00AA3C10"/>
    <w:rsid w:val="00AA46E2"/>
    <w:rsid w:val="00AA5577"/>
    <w:rsid w:val="00AA62E1"/>
    <w:rsid w:val="00AA764B"/>
    <w:rsid w:val="00AB0DF7"/>
    <w:rsid w:val="00AB2696"/>
    <w:rsid w:val="00AB4E03"/>
    <w:rsid w:val="00AB4F7A"/>
    <w:rsid w:val="00AB59F0"/>
    <w:rsid w:val="00AB6577"/>
    <w:rsid w:val="00AB7057"/>
    <w:rsid w:val="00AB78E1"/>
    <w:rsid w:val="00AC0A0C"/>
    <w:rsid w:val="00AC0ACD"/>
    <w:rsid w:val="00AC10CF"/>
    <w:rsid w:val="00AC1134"/>
    <w:rsid w:val="00AC19E5"/>
    <w:rsid w:val="00AC1C50"/>
    <w:rsid w:val="00AC2E66"/>
    <w:rsid w:val="00AC4306"/>
    <w:rsid w:val="00AC4C73"/>
    <w:rsid w:val="00AC5F9C"/>
    <w:rsid w:val="00AC6285"/>
    <w:rsid w:val="00AC6D4D"/>
    <w:rsid w:val="00AC6E7B"/>
    <w:rsid w:val="00AC7B0F"/>
    <w:rsid w:val="00AD03C0"/>
    <w:rsid w:val="00AD1207"/>
    <w:rsid w:val="00AD122C"/>
    <w:rsid w:val="00AD124C"/>
    <w:rsid w:val="00AD15B3"/>
    <w:rsid w:val="00AD17D3"/>
    <w:rsid w:val="00AD2ECC"/>
    <w:rsid w:val="00AD32CA"/>
    <w:rsid w:val="00AD3348"/>
    <w:rsid w:val="00AD3DE2"/>
    <w:rsid w:val="00AD4C12"/>
    <w:rsid w:val="00AD570F"/>
    <w:rsid w:val="00AD574B"/>
    <w:rsid w:val="00AD5815"/>
    <w:rsid w:val="00AD794E"/>
    <w:rsid w:val="00AE0CAE"/>
    <w:rsid w:val="00AE187D"/>
    <w:rsid w:val="00AE1E25"/>
    <w:rsid w:val="00AE33DC"/>
    <w:rsid w:val="00AE4BFE"/>
    <w:rsid w:val="00AE518B"/>
    <w:rsid w:val="00AE58A9"/>
    <w:rsid w:val="00AE5E7B"/>
    <w:rsid w:val="00AE623B"/>
    <w:rsid w:val="00AF01EE"/>
    <w:rsid w:val="00AF0CA3"/>
    <w:rsid w:val="00AF188A"/>
    <w:rsid w:val="00AF2268"/>
    <w:rsid w:val="00AF2938"/>
    <w:rsid w:val="00AF3C91"/>
    <w:rsid w:val="00AF3CB4"/>
    <w:rsid w:val="00AF4CDB"/>
    <w:rsid w:val="00AF5826"/>
    <w:rsid w:val="00AF5AE5"/>
    <w:rsid w:val="00AF5CE7"/>
    <w:rsid w:val="00AF5F3A"/>
    <w:rsid w:val="00AF6DC2"/>
    <w:rsid w:val="00AF7848"/>
    <w:rsid w:val="00AF7EC4"/>
    <w:rsid w:val="00B00404"/>
    <w:rsid w:val="00B009A1"/>
    <w:rsid w:val="00B00C85"/>
    <w:rsid w:val="00B00FCD"/>
    <w:rsid w:val="00B0106B"/>
    <w:rsid w:val="00B01D48"/>
    <w:rsid w:val="00B020C4"/>
    <w:rsid w:val="00B03779"/>
    <w:rsid w:val="00B043EE"/>
    <w:rsid w:val="00B04435"/>
    <w:rsid w:val="00B04CD4"/>
    <w:rsid w:val="00B0726A"/>
    <w:rsid w:val="00B100E1"/>
    <w:rsid w:val="00B10CC4"/>
    <w:rsid w:val="00B112D0"/>
    <w:rsid w:val="00B115E0"/>
    <w:rsid w:val="00B11AB3"/>
    <w:rsid w:val="00B11CAD"/>
    <w:rsid w:val="00B123C4"/>
    <w:rsid w:val="00B12C1A"/>
    <w:rsid w:val="00B135B1"/>
    <w:rsid w:val="00B14B4D"/>
    <w:rsid w:val="00B157DA"/>
    <w:rsid w:val="00B173A0"/>
    <w:rsid w:val="00B2026C"/>
    <w:rsid w:val="00B208B7"/>
    <w:rsid w:val="00B20E71"/>
    <w:rsid w:val="00B21D53"/>
    <w:rsid w:val="00B22F4B"/>
    <w:rsid w:val="00B22F4D"/>
    <w:rsid w:val="00B23425"/>
    <w:rsid w:val="00B23868"/>
    <w:rsid w:val="00B2402A"/>
    <w:rsid w:val="00B24663"/>
    <w:rsid w:val="00B24DA5"/>
    <w:rsid w:val="00B25C64"/>
    <w:rsid w:val="00B30006"/>
    <w:rsid w:val="00B30139"/>
    <w:rsid w:val="00B314B2"/>
    <w:rsid w:val="00B319A6"/>
    <w:rsid w:val="00B319E1"/>
    <w:rsid w:val="00B343E9"/>
    <w:rsid w:val="00B35161"/>
    <w:rsid w:val="00B3564E"/>
    <w:rsid w:val="00B35E77"/>
    <w:rsid w:val="00B36165"/>
    <w:rsid w:val="00B37B35"/>
    <w:rsid w:val="00B37D43"/>
    <w:rsid w:val="00B37FD9"/>
    <w:rsid w:val="00B40AF3"/>
    <w:rsid w:val="00B40F07"/>
    <w:rsid w:val="00B41D7F"/>
    <w:rsid w:val="00B42623"/>
    <w:rsid w:val="00B42C00"/>
    <w:rsid w:val="00B42C1E"/>
    <w:rsid w:val="00B4455E"/>
    <w:rsid w:val="00B45F99"/>
    <w:rsid w:val="00B46AEC"/>
    <w:rsid w:val="00B47796"/>
    <w:rsid w:val="00B47B27"/>
    <w:rsid w:val="00B507D7"/>
    <w:rsid w:val="00B51651"/>
    <w:rsid w:val="00B51E13"/>
    <w:rsid w:val="00B52169"/>
    <w:rsid w:val="00B524E3"/>
    <w:rsid w:val="00B52B0D"/>
    <w:rsid w:val="00B52CFB"/>
    <w:rsid w:val="00B531B4"/>
    <w:rsid w:val="00B53763"/>
    <w:rsid w:val="00B5399D"/>
    <w:rsid w:val="00B53D68"/>
    <w:rsid w:val="00B5453D"/>
    <w:rsid w:val="00B55099"/>
    <w:rsid w:val="00B55CA1"/>
    <w:rsid w:val="00B5607F"/>
    <w:rsid w:val="00B56C2C"/>
    <w:rsid w:val="00B626CE"/>
    <w:rsid w:val="00B62BBB"/>
    <w:rsid w:val="00B640D2"/>
    <w:rsid w:val="00B657D7"/>
    <w:rsid w:val="00B65AFF"/>
    <w:rsid w:val="00B66732"/>
    <w:rsid w:val="00B66846"/>
    <w:rsid w:val="00B66C65"/>
    <w:rsid w:val="00B66E72"/>
    <w:rsid w:val="00B67272"/>
    <w:rsid w:val="00B6749D"/>
    <w:rsid w:val="00B70EBD"/>
    <w:rsid w:val="00B719C6"/>
    <w:rsid w:val="00B7260A"/>
    <w:rsid w:val="00B72DC0"/>
    <w:rsid w:val="00B73FC1"/>
    <w:rsid w:val="00B740D2"/>
    <w:rsid w:val="00B754CC"/>
    <w:rsid w:val="00B75907"/>
    <w:rsid w:val="00B776AB"/>
    <w:rsid w:val="00B776E9"/>
    <w:rsid w:val="00B77CB0"/>
    <w:rsid w:val="00B77D59"/>
    <w:rsid w:val="00B82947"/>
    <w:rsid w:val="00B82B1D"/>
    <w:rsid w:val="00B83D06"/>
    <w:rsid w:val="00B83D6E"/>
    <w:rsid w:val="00B83D8C"/>
    <w:rsid w:val="00B842E4"/>
    <w:rsid w:val="00B847AC"/>
    <w:rsid w:val="00B85062"/>
    <w:rsid w:val="00B857DE"/>
    <w:rsid w:val="00B8589B"/>
    <w:rsid w:val="00B85C2A"/>
    <w:rsid w:val="00B85D4E"/>
    <w:rsid w:val="00B86E5F"/>
    <w:rsid w:val="00B86F36"/>
    <w:rsid w:val="00B873EE"/>
    <w:rsid w:val="00B87910"/>
    <w:rsid w:val="00B8794F"/>
    <w:rsid w:val="00B8796A"/>
    <w:rsid w:val="00B87A8A"/>
    <w:rsid w:val="00B90D40"/>
    <w:rsid w:val="00B914E8"/>
    <w:rsid w:val="00B916CA"/>
    <w:rsid w:val="00B91CD8"/>
    <w:rsid w:val="00B91D29"/>
    <w:rsid w:val="00B923E8"/>
    <w:rsid w:val="00B93C7F"/>
    <w:rsid w:val="00B9498E"/>
    <w:rsid w:val="00B95112"/>
    <w:rsid w:val="00B95258"/>
    <w:rsid w:val="00B96000"/>
    <w:rsid w:val="00B96B52"/>
    <w:rsid w:val="00B96CA5"/>
    <w:rsid w:val="00B97D9B"/>
    <w:rsid w:val="00BA02DA"/>
    <w:rsid w:val="00BA0BD8"/>
    <w:rsid w:val="00BA1806"/>
    <w:rsid w:val="00BA1B0D"/>
    <w:rsid w:val="00BA2582"/>
    <w:rsid w:val="00BA2783"/>
    <w:rsid w:val="00BA2C34"/>
    <w:rsid w:val="00BA2CF2"/>
    <w:rsid w:val="00BA3438"/>
    <w:rsid w:val="00BA3C42"/>
    <w:rsid w:val="00BA4778"/>
    <w:rsid w:val="00BA54ED"/>
    <w:rsid w:val="00BA595C"/>
    <w:rsid w:val="00BA6544"/>
    <w:rsid w:val="00BA71FD"/>
    <w:rsid w:val="00BA7880"/>
    <w:rsid w:val="00BB040C"/>
    <w:rsid w:val="00BB347F"/>
    <w:rsid w:val="00BB348F"/>
    <w:rsid w:val="00BB446A"/>
    <w:rsid w:val="00BB45BB"/>
    <w:rsid w:val="00BB4724"/>
    <w:rsid w:val="00BB6302"/>
    <w:rsid w:val="00BB66FE"/>
    <w:rsid w:val="00BB727C"/>
    <w:rsid w:val="00BB7406"/>
    <w:rsid w:val="00BC19F6"/>
    <w:rsid w:val="00BC1DCF"/>
    <w:rsid w:val="00BC24BF"/>
    <w:rsid w:val="00BC25AA"/>
    <w:rsid w:val="00BC280B"/>
    <w:rsid w:val="00BC3CBB"/>
    <w:rsid w:val="00BC5A23"/>
    <w:rsid w:val="00BC5AC3"/>
    <w:rsid w:val="00BC751D"/>
    <w:rsid w:val="00BD0A17"/>
    <w:rsid w:val="00BD127E"/>
    <w:rsid w:val="00BD212E"/>
    <w:rsid w:val="00BD21E6"/>
    <w:rsid w:val="00BD279B"/>
    <w:rsid w:val="00BD2C69"/>
    <w:rsid w:val="00BD397A"/>
    <w:rsid w:val="00BD3BB1"/>
    <w:rsid w:val="00BD43CD"/>
    <w:rsid w:val="00BD5FE3"/>
    <w:rsid w:val="00BD63A8"/>
    <w:rsid w:val="00BD6892"/>
    <w:rsid w:val="00BD70F8"/>
    <w:rsid w:val="00BD73EE"/>
    <w:rsid w:val="00BE040A"/>
    <w:rsid w:val="00BE0922"/>
    <w:rsid w:val="00BE0929"/>
    <w:rsid w:val="00BE43F0"/>
    <w:rsid w:val="00BE4CAF"/>
    <w:rsid w:val="00BE6C70"/>
    <w:rsid w:val="00BE6EC8"/>
    <w:rsid w:val="00BF01C8"/>
    <w:rsid w:val="00BF0787"/>
    <w:rsid w:val="00BF07F0"/>
    <w:rsid w:val="00BF11D6"/>
    <w:rsid w:val="00BF1693"/>
    <w:rsid w:val="00BF1C0F"/>
    <w:rsid w:val="00BF1C86"/>
    <w:rsid w:val="00BF2302"/>
    <w:rsid w:val="00BF49DF"/>
    <w:rsid w:val="00BF54FE"/>
    <w:rsid w:val="00BF5B23"/>
    <w:rsid w:val="00BF5EF4"/>
    <w:rsid w:val="00BF6093"/>
    <w:rsid w:val="00BF76B9"/>
    <w:rsid w:val="00BF7C17"/>
    <w:rsid w:val="00BF7C2C"/>
    <w:rsid w:val="00BF7F53"/>
    <w:rsid w:val="00C0180B"/>
    <w:rsid w:val="00C030E9"/>
    <w:rsid w:val="00C03289"/>
    <w:rsid w:val="00C03D70"/>
    <w:rsid w:val="00C04D84"/>
    <w:rsid w:val="00C05EA3"/>
    <w:rsid w:val="00C06330"/>
    <w:rsid w:val="00C06606"/>
    <w:rsid w:val="00C068CC"/>
    <w:rsid w:val="00C07A32"/>
    <w:rsid w:val="00C10F14"/>
    <w:rsid w:val="00C11821"/>
    <w:rsid w:val="00C11B36"/>
    <w:rsid w:val="00C11F50"/>
    <w:rsid w:val="00C12C75"/>
    <w:rsid w:val="00C134C4"/>
    <w:rsid w:val="00C1356F"/>
    <w:rsid w:val="00C1365B"/>
    <w:rsid w:val="00C13D4A"/>
    <w:rsid w:val="00C13E1D"/>
    <w:rsid w:val="00C13F63"/>
    <w:rsid w:val="00C149B0"/>
    <w:rsid w:val="00C14E79"/>
    <w:rsid w:val="00C159FB"/>
    <w:rsid w:val="00C17F46"/>
    <w:rsid w:val="00C21A1F"/>
    <w:rsid w:val="00C23408"/>
    <w:rsid w:val="00C2419E"/>
    <w:rsid w:val="00C2429E"/>
    <w:rsid w:val="00C251A1"/>
    <w:rsid w:val="00C25C71"/>
    <w:rsid w:val="00C26285"/>
    <w:rsid w:val="00C26868"/>
    <w:rsid w:val="00C26B9B"/>
    <w:rsid w:val="00C26E15"/>
    <w:rsid w:val="00C27A81"/>
    <w:rsid w:val="00C27EF0"/>
    <w:rsid w:val="00C302AA"/>
    <w:rsid w:val="00C30655"/>
    <w:rsid w:val="00C30729"/>
    <w:rsid w:val="00C316C2"/>
    <w:rsid w:val="00C31C3F"/>
    <w:rsid w:val="00C31F8C"/>
    <w:rsid w:val="00C32A7E"/>
    <w:rsid w:val="00C32DF8"/>
    <w:rsid w:val="00C33511"/>
    <w:rsid w:val="00C33630"/>
    <w:rsid w:val="00C33887"/>
    <w:rsid w:val="00C347B8"/>
    <w:rsid w:val="00C35EF2"/>
    <w:rsid w:val="00C360BE"/>
    <w:rsid w:val="00C368B1"/>
    <w:rsid w:val="00C36928"/>
    <w:rsid w:val="00C36A8D"/>
    <w:rsid w:val="00C36C47"/>
    <w:rsid w:val="00C37368"/>
    <w:rsid w:val="00C4190B"/>
    <w:rsid w:val="00C42EB2"/>
    <w:rsid w:val="00C42FF6"/>
    <w:rsid w:val="00C43F89"/>
    <w:rsid w:val="00C450EF"/>
    <w:rsid w:val="00C46280"/>
    <w:rsid w:val="00C50831"/>
    <w:rsid w:val="00C50946"/>
    <w:rsid w:val="00C518A5"/>
    <w:rsid w:val="00C51D7F"/>
    <w:rsid w:val="00C51FAD"/>
    <w:rsid w:val="00C5206F"/>
    <w:rsid w:val="00C528BA"/>
    <w:rsid w:val="00C52B7E"/>
    <w:rsid w:val="00C53386"/>
    <w:rsid w:val="00C53EBB"/>
    <w:rsid w:val="00C55012"/>
    <w:rsid w:val="00C558A3"/>
    <w:rsid w:val="00C55B3B"/>
    <w:rsid w:val="00C565AA"/>
    <w:rsid w:val="00C565D2"/>
    <w:rsid w:val="00C57124"/>
    <w:rsid w:val="00C576B7"/>
    <w:rsid w:val="00C578CC"/>
    <w:rsid w:val="00C6120B"/>
    <w:rsid w:val="00C616A4"/>
    <w:rsid w:val="00C633D7"/>
    <w:rsid w:val="00C63975"/>
    <w:rsid w:val="00C641A3"/>
    <w:rsid w:val="00C64B5E"/>
    <w:rsid w:val="00C6506A"/>
    <w:rsid w:val="00C665EE"/>
    <w:rsid w:val="00C6709E"/>
    <w:rsid w:val="00C67148"/>
    <w:rsid w:val="00C67A94"/>
    <w:rsid w:val="00C67BB7"/>
    <w:rsid w:val="00C72C38"/>
    <w:rsid w:val="00C73659"/>
    <w:rsid w:val="00C737AD"/>
    <w:rsid w:val="00C738F5"/>
    <w:rsid w:val="00C73AC9"/>
    <w:rsid w:val="00C73F1E"/>
    <w:rsid w:val="00C746FC"/>
    <w:rsid w:val="00C74DE0"/>
    <w:rsid w:val="00C759B1"/>
    <w:rsid w:val="00C759F2"/>
    <w:rsid w:val="00C768E7"/>
    <w:rsid w:val="00C7733A"/>
    <w:rsid w:val="00C77412"/>
    <w:rsid w:val="00C77F49"/>
    <w:rsid w:val="00C802EC"/>
    <w:rsid w:val="00C81182"/>
    <w:rsid w:val="00C815C1"/>
    <w:rsid w:val="00C820BB"/>
    <w:rsid w:val="00C83113"/>
    <w:rsid w:val="00C83DE1"/>
    <w:rsid w:val="00C84029"/>
    <w:rsid w:val="00C866C3"/>
    <w:rsid w:val="00C87A96"/>
    <w:rsid w:val="00C87F13"/>
    <w:rsid w:val="00C90A45"/>
    <w:rsid w:val="00C91F2F"/>
    <w:rsid w:val="00C9216E"/>
    <w:rsid w:val="00C928D4"/>
    <w:rsid w:val="00C92CAC"/>
    <w:rsid w:val="00C93658"/>
    <w:rsid w:val="00C93A4F"/>
    <w:rsid w:val="00C93AC4"/>
    <w:rsid w:val="00C94131"/>
    <w:rsid w:val="00C943A9"/>
    <w:rsid w:val="00C95826"/>
    <w:rsid w:val="00C95B4F"/>
    <w:rsid w:val="00C966EC"/>
    <w:rsid w:val="00CA1708"/>
    <w:rsid w:val="00CA1F1F"/>
    <w:rsid w:val="00CA23FF"/>
    <w:rsid w:val="00CA245E"/>
    <w:rsid w:val="00CA2535"/>
    <w:rsid w:val="00CA30BF"/>
    <w:rsid w:val="00CA32C1"/>
    <w:rsid w:val="00CA3BDE"/>
    <w:rsid w:val="00CA4113"/>
    <w:rsid w:val="00CA445A"/>
    <w:rsid w:val="00CA4493"/>
    <w:rsid w:val="00CA4E86"/>
    <w:rsid w:val="00CA54F6"/>
    <w:rsid w:val="00CA57EE"/>
    <w:rsid w:val="00CA5D3D"/>
    <w:rsid w:val="00CA684A"/>
    <w:rsid w:val="00CA7212"/>
    <w:rsid w:val="00CA7697"/>
    <w:rsid w:val="00CA7BF8"/>
    <w:rsid w:val="00CA7D1C"/>
    <w:rsid w:val="00CB0A33"/>
    <w:rsid w:val="00CB1EEB"/>
    <w:rsid w:val="00CB1F36"/>
    <w:rsid w:val="00CB2099"/>
    <w:rsid w:val="00CB2CC3"/>
    <w:rsid w:val="00CB2EDF"/>
    <w:rsid w:val="00CB326F"/>
    <w:rsid w:val="00CB34EE"/>
    <w:rsid w:val="00CB35D1"/>
    <w:rsid w:val="00CB47BD"/>
    <w:rsid w:val="00CB4E14"/>
    <w:rsid w:val="00CB50C8"/>
    <w:rsid w:val="00CB6406"/>
    <w:rsid w:val="00CB7470"/>
    <w:rsid w:val="00CC0122"/>
    <w:rsid w:val="00CC26FC"/>
    <w:rsid w:val="00CC3435"/>
    <w:rsid w:val="00CC4B40"/>
    <w:rsid w:val="00CC566E"/>
    <w:rsid w:val="00CC6971"/>
    <w:rsid w:val="00CC6C4E"/>
    <w:rsid w:val="00CC76DF"/>
    <w:rsid w:val="00CC7D04"/>
    <w:rsid w:val="00CD016D"/>
    <w:rsid w:val="00CD02A7"/>
    <w:rsid w:val="00CD2FDD"/>
    <w:rsid w:val="00CD3F8E"/>
    <w:rsid w:val="00CD613F"/>
    <w:rsid w:val="00CD7998"/>
    <w:rsid w:val="00CE0A95"/>
    <w:rsid w:val="00CE1158"/>
    <w:rsid w:val="00CE25C2"/>
    <w:rsid w:val="00CE2F0C"/>
    <w:rsid w:val="00CE5676"/>
    <w:rsid w:val="00CE56F9"/>
    <w:rsid w:val="00CE5D6D"/>
    <w:rsid w:val="00CE6DA5"/>
    <w:rsid w:val="00CE6DC3"/>
    <w:rsid w:val="00CE7FEB"/>
    <w:rsid w:val="00CF03EE"/>
    <w:rsid w:val="00CF05C5"/>
    <w:rsid w:val="00CF16F7"/>
    <w:rsid w:val="00CF2178"/>
    <w:rsid w:val="00CF2FF8"/>
    <w:rsid w:val="00CF390D"/>
    <w:rsid w:val="00CF3FD6"/>
    <w:rsid w:val="00CF449C"/>
    <w:rsid w:val="00CF497F"/>
    <w:rsid w:val="00CF5C03"/>
    <w:rsid w:val="00CF667E"/>
    <w:rsid w:val="00CF76C1"/>
    <w:rsid w:val="00CF79BC"/>
    <w:rsid w:val="00D001F2"/>
    <w:rsid w:val="00D005A7"/>
    <w:rsid w:val="00D01EC5"/>
    <w:rsid w:val="00D021CB"/>
    <w:rsid w:val="00D02382"/>
    <w:rsid w:val="00D0407D"/>
    <w:rsid w:val="00D049D8"/>
    <w:rsid w:val="00D04CFD"/>
    <w:rsid w:val="00D051EB"/>
    <w:rsid w:val="00D07489"/>
    <w:rsid w:val="00D07B55"/>
    <w:rsid w:val="00D10465"/>
    <w:rsid w:val="00D1098A"/>
    <w:rsid w:val="00D10B90"/>
    <w:rsid w:val="00D114A0"/>
    <w:rsid w:val="00D1168D"/>
    <w:rsid w:val="00D126D8"/>
    <w:rsid w:val="00D13CC1"/>
    <w:rsid w:val="00D143B6"/>
    <w:rsid w:val="00D16E1E"/>
    <w:rsid w:val="00D1710D"/>
    <w:rsid w:val="00D1786C"/>
    <w:rsid w:val="00D178E3"/>
    <w:rsid w:val="00D17E0F"/>
    <w:rsid w:val="00D20965"/>
    <w:rsid w:val="00D20A82"/>
    <w:rsid w:val="00D226D6"/>
    <w:rsid w:val="00D2299F"/>
    <w:rsid w:val="00D229AE"/>
    <w:rsid w:val="00D22A1F"/>
    <w:rsid w:val="00D232BC"/>
    <w:rsid w:val="00D23738"/>
    <w:rsid w:val="00D25CAB"/>
    <w:rsid w:val="00D26711"/>
    <w:rsid w:val="00D26F90"/>
    <w:rsid w:val="00D30403"/>
    <w:rsid w:val="00D305A9"/>
    <w:rsid w:val="00D30EF0"/>
    <w:rsid w:val="00D324CD"/>
    <w:rsid w:val="00D324F9"/>
    <w:rsid w:val="00D32570"/>
    <w:rsid w:val="00D32F6E"/>
    <w:rsid w:val="00D33B4A"/>
    <w:rsid w:val="00D33C88"/>
    <w:rsid w:val="00D351F9"/>
    <w:rsid w:val="00D35C51"/>
    <w:rsid w:val="00D35E47"/>
    <w:rsid w:val="00D364EC"/>
    <w:rsid w:val="00D36B4C"/>
    <w:rsid w:val="00D379BE"/>
    <w:rsid w:val="00D40416"/>
    <w:rsid w:val="00D41582"/>
    <w:rsid w:val="00D4237E"/>
    <w:rsid w:val="00D4352B"/>
    <w:rsid w:val="00D444EA"/>
    <w:rsid w:val="00D44EEA"/>
    <w:rsid w:val="00D454CC"/>
    <w:rsid w:val="00D45BAF"/>
    <w:rsid w:val="00D46522"/>
    <w:rsid w:val="00D47355"/>
    <w:rsid w:val="00D5054C"/>
    <w:rsid w:val="00D50EA9"/>
    <w:rsid w:val="00D5188B"/>
    <w:rsid w:val="00D5206F"/>
    <w:rsid w:val="00D53C83"/>
    <w:rsid w:val="00D5423A"/>
    <w:rsid w:val="00D54CF6"/>
    <w:rsid w:val="00D551B1"/>
    <w:rsid w:val="00D5579B"/>
    <w:rsid w:val="00D557C6"/>
    <w:rsid w:val="00D55ADF"/>
    <w:rsid w:val="00D562D8"/>
    <w:rsid w:val="00D56D19"/>
    <w:rsid w:val="00D56EF3"/>
    <w:rsid w:val="00D60BA4"/>
    <w:rsid w:val="00D62103"/>
    <w:rsid w:val="00D633B6"/>
    <w:rsid w:val="00D63641"/>
    <w:rsid w:val="00D6401E"/>
    <w:rsid w:val="00D650FA"/>
    <w:rsid w:val="00D66570"/>
    <w:rsid w:val="00D66767"/>
    <w:rsid w:val="00D6686B"/>
    <w:rsid w:val="00D706A7"/>
    <w:rsid w:val="00D7179E"/>
    <w:rsid w:val="00D7186B"/>
    <w:rsid w:val="00D721B8"/>
    <w:rsid w:val="00D72610"/>
    <w:rsid w:val="00D7311E"/>
    <w:rsid w:val="00D74231"/>
    <w:rsid w:val="00D752B2"/>
    <w:rsid w:val="00D75730"/>
    <w:rsid w:val="00D75974"/>
    <w:rsid w:val="00D76124"/>
    <w:rsid w:val="00D76844"/>
    <w:rsid w:val="00D7771A"/>
    <w:rsid w:val="00D8106D"/>
    <w:rsid w:val="00D81736"/>
    <w:rsid w:val="00D82117"/>
    <w:rsid w:val="00D82195"/>
    <w:rsid w:val="00D824F9"/>
    <w:rsid w:val="00D827FF"/>
    <w:rsid w:val="00D82A6A"/>
    <w:rsid w:val="00D82E82"/>
    <w:rsid w:val="00D8357D"/>
    <w:rsid w:val="00D83774"/>
    <w:rsid w:val="00D83DA6"/>
    <w:rsid w:val="00D845FC"/>
    <w:rsid w:val="00D8523C"/>
    <w:rsid w:val="00D852A6"/>
    <w:rsid w:val="00D85AF2"/>
    <w:rsid w:val="00D86679"/>
    <w:rsid w:val="00D871AD"/>
    <w:rsid w:val="00D87E09"/>
    <w:rsid w:val="00D91248"/>
    <w:rsid w:val="00D91663"/>
    <w:rsid w:val="00D92171"/>
    <w:rsid w:val="00D9234B"/>
    <w:rsid w:val="00D924EB"/>
    <w:rsid w:val="00D9278D"/>
    <w:rsid w:val="00D92BD6"/>
    <w:rsid w:val="00D92E7A"/>
    <w:rsid w:val="00D930DC"/>
    <w:rsid w:val="00D93CD2"/>
    <w:rsid w:val="00D94272"/>
    <w:rsid w:val="00D944E0"/>
    <w:rsid w:val="00D945BF"/>
    <w:rsid w:val="00D96FB2"/>
    <w:rsid w:val="00DA1CC2"/>
    <w:rsid w:val="00DA2666"/>
    <w:rsid w:val="00DA269A"/>
    <w:rsid w:val="00DA2787"/>
    <w:rsid w:val="00DA40F3"/>
    <w:rsid w:val="00DA43B3"/>
    <w:rsid w:val="00DA4767"/>
    <w:rsid w:val="00DA47C0"/>
    <w:rsid w:val="00DA5C87"/>
    <w:rsid w:val="00DA7868"/>
    <w:rsid w:val="00DB03D1"/>
    <w:rsid w:val="00DB14A4"/>
    <w:rsid w:val="00DB440D"/>
    <w:rsid w:val="00DB5DB0"/>
    <w:rsid w:val="00DB5EA1"/>
    <w:rsid w:val="00DB6563"/>
    <w:rsid w:val="00DB6E45"/>
    <w:rsid w:val="00DB7BF9"/>
    <w:rsid w:val="00DC0A5A"/>
    <w:rsid w:val="00DC1FCE"/>
    <w:rsid w:val="00DC2150"/>
    <w:rsid w:val="00DC3087"/>
    <w:rsid w:val="00DC33B5"/>
    <w:rsid w:val="00DC3704"/>
    <w:rsid w:val="00DC39F8"/>
    <w:rsid w:val="00DC3A07"/>
    <w:rsid w:val="00DC426F"/>
    <w:rsid w:val="00DC4B8B"/>
    <w:rsid w:val="00DC533C"/>
    <w:rsid w:val="00DC5D38"/>
    <w:rsid w:val="00DC5FA1"/>
    <w:rsid w:val="00DC68FC"/>
    <w:rsid w:val="00DC6C8A"/>
    <w:rsid w:val="00DC6CFC"/>
    <w:rsid w:val="00DC74CD"/>
    <w:rsid w:val="00DC756D"/>
    <w:rsid w:val="00DD0061"/>
    <w:rsid w:val="00DD022F"/>
    <w:rsid w:val="00DD1EBE"/>
    <w:rsid w:val="00DD1F7B"/>
    <w:rsid w:val="00DD235D"/>
    <w:rsid w:val="00DD2A7A"/>
    <w:rsid w:val="00DD2AD7"/>
    <w:rsid w:val="00DD2B37"/>
    <w:rsid w:val="00DD2D97"/>
    <w:rsid w:val="00DD3573"/>
    <w:rsid w:val="00DD37AA"/>
    <w:rsid w:val="00DD3991"/>
    <w:rsid w:val="00DD44CE"/>
    <w:rsid w:val="00DD48C5"/>
    <w:rsid w:val="00DD4E81"/>
    <w:rsid w:val="00DD5A44"/>
    <w:rsid w:val="00DD5E21"/>
    <w:rsid w:val="00DD60B3"/>
    <w:rsid w:val="00DD6558"/>
    <w:rsid w:val="00DD6DAB"/>
    <w:rsid w:val="00DD74F5"/>
    <w:rsid w:val="00DD750D"/>
    <w:rsid w:val="00DD7871"/>
    <w:rsid w:val="00DE03B8"/>
    <w:rsid w:val="00DE1018"/>
    <w:rsid w:val="00DE1F23"/>
    <w:rsid w:val="00DE2CFA"/>
    <w:rsid w:val="00DE3F36"/>
    <w:rsid w:val="00DE42DF"/>
    <w:rsid w:val="00DE46B1"/>
    <w:rsid w:val="00DE4F03"/>
    <w:rsid w:val="00DE526B"/>
    <w:rsid w:val="00DE55FE"/>
    <w:rsid w:val="00DE5997"/>
    <w:rsid w:val="00DE5B5E"/>
    <w:rsid w:val="00DE5E13"/>
    <w:rsid w:val="00DE6C92"/>
    <w:rsid w:val="00DE6DB5"/>
    <w:rsid w:val="00DE7C6C"/>
    <w:rsid w:val="00DF00AE"/>
    <w:rsid w:val="00DF10B8"/>
    <w:rsid w:val="00DF160A"/>
    <w:rsid w:val="00DF1B2E"/>
    <w:rsid w:val="00DF202C"/>
    <w:rsid w:val="00DF2F05"/>
    <w:rsid w:val="00DF3377"/>
    <w:rsid w:val="00DF3785"/>
    <w:rsid w:val="00DF3F32"/>
    <w:rsid w:val="00DF42A5"/>
    <w:rsid w:val="00DF49D4"/>
    <w:rsid w:val="00DF503F"/>
    <w:rsid w:val="00DF559A"/>
    <w:rsid w:val="00DF55DE"/>
    <w:rsid w:val="00DF6766"/>
    <w:rsid w:val="00DF6C09"/>
    <w:rsid w:val="00DF6F83"/>
    <w:rsid w:val="00DF7D93"/>
    <w:rsid w:val="00E00347"/>
    <w:rsid w:val="00E005C8"/>
    <w:rsid w:val="00E0077F"/>
    <w:rsid w:val="00E0090B"/>
    <w:rsid w:val="00E015F8"/>
    <w:rsid w:val="00E0163C"/>
    <w:rsid w:val="00E01B83"/>
    <w:rsid w:val="00E01DB4"/>
    <w:rsid w:val="00E031A3"/>
    <w:rsid w:val="00E038B6"/>
    <w:rsid w:val="00E04389"/>
    <w:rsid w:val="00E043B8"/>
    <w:rsid w:val="00E045F4"/>
    <w:rsid w:val="00E0503B"/>
    <w:rsid w:val="00E05186"/>
    <w:rsid w:val="00E05872"/>
    <w:rsid w:val="00E05ADF"/>
    <w:rsid w:val="00E06630"/>
    <w:rsid w:val="00E06AD1"/>
    <w:rsid w:val="00E06AF4"/>
    <w:rsid w:val="00E11D3C"/>
    <w:rsid w:val="00E12130"/>
    <w:rsid w:val="00E12BBF"/>
    <w:rsid w:val="00E12E6C"/>
    <w:rsid w:val="00E13B72"/>
    <w:rsid w:val="00E13CD3"/>
    <w:rsid w:val="00E141E4"/>
    <w:rsid w:val="00E14D6C"/>
    <w:rsid w:val="00E158C6"/>
    <w:rsid w:val="00E160C6"/>
    <w:rsid w:val="00E16212"/>
    <w:rsid w:val="00E16707"/>
    <w:rsid w:val="00E16C16"/>
    <w:rsid w:val="00E17B6E"/>
    <w:rsid w:val="00E17C16"/>
    <w:rsid w:val="00E206D5"/>
    <w:rsid w:val="00E21592"/>
    <w:rsid w:val="00E22A47"/>
    <w:rsid w:val="00E22EAF"/>
    <w:rsid w:val="00E2310D"/>
    <w:rsid w:val="00E234A7"/>
    <w:rsid w:val="00E2370F"/>
    <w:rsid w:val="00E23FF5"/>
    <w:rsid w:val="00E25A36"/>
    <w:rsid w:val="00E2624D"/>
    <w:rsid w:val="00E26317"/>
    <w:rsid w:val="00E26946"/>
    <w:rsid w:val="00E26CF0"/>
    <w:rsid w:val="00E2754D"/>
    <w:rsid w:val="00E278B9"/>
    <w:rsid w:val="00E30286"/>
    <w:rsid w:val="00E31151"/>
    <w:rsid w:val="00E31A3B"/>
    <w:rsid w:val="00E327D8"/>
    <w:rsid w:val="00E32A37"/>
    <w:rsid w:val="00E32D05"/>
    <w:rsid w:val="00E34114"/>
    <w:rsid w:val="00E34140"/>
    <w:rsid w:val="00E34891"/>
    <w:rsid w:val="00E3537B"/>
    <w:rsid w:val="00E35585"/>
    <w:rsid w:val="00E36A33"/>
    <w:rsid w:val="00E36CDF"/>
    <w:rsid w:val="00E36CF1"/>
    <w:rsid w:val="00E406AA"/>
    <w:rsid w:val="00E41BC5"/>
    <w:rsid w:val="00E41E6E"/>
    <w:rsid w:val="00E42415"/>
    <w:rsid w:val="00E42B00"/>
    <w:rsid w:val="00E4312A"/>
    <w:rsid w:val="00E43ED5"/>
    <w:rsid w:val="00E43FCF"/>
    <w:rsid w:val="00E445A0"/>
    <w:rsid w:val="00E4487F"/>
    <w:rsid w:val="00E468EC"/>
    <w:rsid w:val="00E47511"/>
    <w:rsid w:val="00E47C5B"/>
    <w:rsid w:val="00E47DA2"/>
    <w:rsid w:val="00E506DE"/>
    <w:rsid w:val="00E51F08"/>
    <w:rsid w:val="00E52E69"/>
    <w:rsid w:val="00E530D0"/>
    <w:rsid w:val="00E5312A"/>
    <w:rsid w:val="00E55FB8"/>
    <w:rsid w:val="00E565D4"/>
    <w:rsid w:val="00E56D1E"/>
    <w:rsid w:val="00E57787"/>
    <w:rsid w:val="00E607E8"/>
    <w:rsid w:val="00E63E92"/>
    <w:rsid w:val="00E649A1"/>
    <w:rsid w:val="00E6545C"/>
    <w:rsid w:val="00E657A7"/>
    <w:rsid w:val="00E65DC4"/>
    <w:rsid w:val="00E6775C"/>
    <w:rsid w:val="00E6797C"/>
    <w:rsid w:val="00E709C9"/>
    <w:rsid w:val="00E70A51"/>
    <w:rsid w:val="00E7181E"/>
    <w:rsid w:val="00E72270"/>
    <w:rsid w:val="00E726CA"/>
    <w:rsid w:val="00E73AFD"/>
    <w:rsid w:val="00E744CD"/>
    <w:rsid w:val="00E752FB"/>
    <w:rsid w:val="00E75411"/>
    <w:rsid w:val="00E75AE0"/>
    <w:rsid w:val="00E75C25"/>
    <w:rsid w:val="00E75CFF"/>
    <w:rsid w:val="00E77591"/>
    <w:rsid w:val="00E801CC"/>
    <w:rsid w:val="00E80628"/>
    <w:rsid w:val="00E80639"/>
    <w:rsid w:val="00E81224"/>
    <w:rsid w:val="00E81630"/>
    <w:rsid w:val="00E82E7B"/>
    <w:rsid w:val="00E84AC4"/>
    <w:rsid w:val="00E84E90"/>
    <w:rsid w:val="00E85003"/>
    <w:rsid w:val="00E900A9"/>
    <w:rsid w:val="00E90445"/>
    <w:rsid w:val="00E907C4"/>
    <w:rsid w:val="00E916EE"/>
    <w:rsid w:val="00E93078"/>
    <w:rsid w:val="00E93E7F"/>
    <w:rsid w:val="00E94914"/>
    <w:rsid w:val="00E94B0B"/>
    <w:rsid w:val="00E9739A"/>
    <w:rsid w:val="00E97A2A"/>
    <w:rsid w:val="00EA06BD"/>
    <w:rsid w:val="00EA08B0"/>
    <w:rsid w:val="00EA2B67"/>
    <w:rsid w:val="00EA3B6E"/>
    <w:rsid w:val="00EA3BA3"/>
    <w:rsid w:val="00EA3FA0"/>
    <w:rsid w:val="00EA463C"/>
    <w:rsid w:val="00EA4A08"/>
    <w:rsid w:val="00EA520D"/>
    <w:rsid w:val="00EA5481"/>
    <w:rsid w:val="00EA63E6"/>
    <w:rsid w:val="00EA6F0B"/>
    <w:rsid w:val="00EA72B6"/>
    <w:rsid w:val="00EA76F9"/>
    <w:rsid w:val="00EA782D"/>
    <w:rsid w:val="00EA7B70"/>
    <w:rsid w:val="00EB0B48"/>
    <w:rsid w:val="00EB14C2"/>
    <w:rsid w:val="00EB30BB"/>
    <w:rsid w:val="00EB3C4A"/>
    <w:rsid w:val="00EB438C"/>
    <w:rsid w:val="00EB4457"/>
    <w:rsid w:val="00EB497E"/>
    <w:rsid w:val="00EB4C23"/>
    <w:rsid w:val="00EB5214"/>
    <w:rsid w:val="00EB5585"/>
    <w:rsid w:val="00EB5FCA"/>
    <w:rsid w:val="00EB65E1"/>
    <w:rsid w:val="00EB6D37"/>
    <w:rsid w:val="00EC0454"/>
    <w:rsid w:val="00EC1EB6"/>
    <w:rsid w:val="00EC1F3B"/>
    <w:rsid w:val="00EC1F5D"/>
    <w:rsid w:val="00EC2303"/>
    <w:rsid w:val="00EC26C9"/>
    <w:rsid w:val="00EC3813"/>
    <w:rsid w:val="00EC3FC9"/>
    <w:rsid w:val="00EC4325"/>
    <w:rsid w:val="00EC466A"/>
    <w:rsid w:val="00EC5151"/>
    <w:rsid w:val="00EC5415"/>
    <w:rsid w:val="00EC546D"/>
    <w:rsid w:val="00EC7384"/>
    <w:rsid w:val="00EC74B9"/>
    <w:rsid w:val="00EC7607"/>
    <w:rsid w:val="00EC7733"/>
    <w:rsid w:val="00EC7D4B"/>
    <w:rsid w:val="00ED012A"/>
    <w:rsid w:val="00ED13BB"/>
    <w:rsid w:val="00ED23B5"/>
    <w:rsid w:val="00ED32A5"/>
    <w:rsid w:val="00ED3665"/>
    <w:rsid w:val="00ED4D44"/>
    <w:rsid w:val="00ED56AD"/>
    <w:rsid w:val="00ED6528"/>
    <w:rsid w:val="00ED6E8B"/>
    <w:rsid w:val="00EE0AF6"/>
    <w:rsid w:val="00EE12ED"/>
    <w:rsid w:val="00EE2849"/>
    <w:rsid w:val="00EE31B0"/>
    <w:rsid w:val="00EE38FA"/>
    <w:rsid w:val="00EE3E1F"/>
    <w:rsid w:val="00EE41AA"/>
    <w:rsid w:val="00EE433B"/>
    <w:rsid w:val="00EE4968"/>
    <w:rsid w:val="00EE64F6"/>
    <w:rsid w:val="00EE738B"/>
    <w:rsid w:val="00EE7518"/>
    <w:rsid w:val="00EF0B1D"/>
    <w:rsid w:val="00EF0F10"/>
    <w:rsid w:val="00EF1B08"/>
    <w:rsid w:val="00EF1F53"/>
    <w:rsid w:val="00EF32AD"/>
    <w:rsid w:val="00EF3769"/>
    <w:rsid w:val="00EF388B"/>
    <w:rsid w:val="00EF5998"/>
    <w:rsid w:val="00EF5D9A"/>
    <w:rsid w:val="00EF5E51"/>
    <w:rsid w:val="00EF5F26"/>
    <w:rsid w:val="00EF7DA6"/>
    <w:rsid w:val="00F018B8"/>
    <w:rsid w:val="00F01A5E"/>
    <w:rsid w:val="00F01B46"/>
    <w:rsid w:val="00F01DF1"/>
    <w:rsid w:val="00F025A2"/>
    <w:rsid w:val="00F02960"/>
    <w:rsid w:val="00F034A9"/>
    <w:rsid w:val="00F03CA5"/>
    <w:rsid w:val="00F04DFC"/>
    <w:rsid w:val="00F053A3"/>
    <w:rsid w:val="00F05918"/>
    <w:rsid w:val="00F103C5"/>
    <w:rsid w:val="00F10451"/>
    <w:rsid w:val="00F116F4"/>
    <w:rsid w:val="00F12D71"/>
    <w:rsid w:val="00F138A8"/>
    <w:rsid w:val="00F13A97"/>
    <w:rsid w:val="00F15000"/>
    <w:rsid w:val="00F16D7E"/>
    <w:rsid w:val="00F16D9C"/>
    <w:rsid w:val="00F218D4"/>
    <w:rsid w:val="00F21F81"/>
    <w:rsid w:val="00F2251F"/>
    <w:rsid w:val="00F23155"/>
    <w:rsid w:val="00F231A1"/>
    <w:rsid w:val="00F239A9"/>
    <w:rsid w:val="00F26177"/>
    <w:rsid w:val="00F263D6"/>
    <w:rsid w:val="00F26426"/>
    <w:rsid w:val="00F26692"/>
    <w:rsid w:val="00F26910"/>
    <w:rsid w:val="00F26C7A"/>
    <w:rsid w:val="00F2747D"/>
    <w:rsid w:val="00F277A2"/>
    <w:rsid w:val="00F27865"/>
    <w:rsid w:val="00F279C7"/>
    <w:rsid w:val="00F27A28"/>
    <w:rsid w:val="00F27DD0"/>
    <w:rsid w:val="00F27F7F"/>
    <w:rsid w:val="00F30319"/>
    <w:rsid w:val="00F30467"/>
    <w:rsid w:val="00F307FA"/>
    <w:rsid w:val="00F31DEA"/>
    <w:rsid w:val="00F31EE6"/>
    <w:rsid w:val="00F32129"/>
    <w:rsid w:val="00F33203"/>
    <w:rsid w:val="00F337EB"/>
    <w:rsid w:val="00F341A5"/>
    <w:rsid w:val="00F34789"/>
    <w:rsid w:val="00F35DF2"/>
    <w:rsid w:val="00F36078"/>
    <w:rsid w:val="00F364E4"/>
    <w:rsid w:val="00F368F3"/>
    <w:rsid w:val="00F37715"/>
    <w:rsid w:val="00F378D4"/>
    <w:rsid w:val="00F40363"/>
    <w:rsid w:val="00F42793"/>
    <w:rsid w:val="00F434D2"/>
    <w:rsid w:val="00F44568"/>
    <w:rsid w:val="00F44625"/>
    <w:rsid w:val="00F44DA7"/>
    <w:rsid w:val="00F47C2F"/>
    <w:rsid w:val="00F47E75"/>
    <w:rsid w:val="00F503A5"/>
    <w:rsid w:val="00F50A0B"/>
    <w:rsid w:val="00F51625"/>
    <w:rsid w:val="00F52114"/>
    <w:rsid w:val="00F52CC5"/>
    <w:rsid w:val="00F5389A"/>
    <w:rsid w:val="00F54857"/>
    <w:rsid w:val="00F55095"/>
    <w:rsid w:val="00F56479"/>
    <w:rsid w:val="00F56547"/>
    <w:rsid w:val="00F57317"/>
    <w:rsid w:val="00F603E0"/>
    <w:rsid w:val="00F60595"/>
    <w:rsid w:val="00F615F3"/>
    <w:rsid w:val="00F61B1A"/>
    <w:rsid w:val="00F61CAD"/>
    <w:rsid w:val="00F62089"/>
    <w:rsid w:val="00F621AC"/>
    <w:rsid w:val="00F636EA"/>
    <w:rsid w:val="00F64C9A"/>
    <w:rsid w:val="00F65DFD"/>
    <w:rsid w:val="00F660B2"/>
    <w:rsid w:val="00F662DF"/>
    <w:rsid w:val="00F66632"/>
    <w:rsid w:val="00F704AB"/>
    <w:rsid w:val="00F724BF"/>
    <w:rsid w:val="00F75AC7"/>
    <w:rsid w:val="00F761BF"/>
    <w:rsid w:val="00F7723B"/>
    <w:rsid w:val="00F804DA"/>
    <w:rsid w:val="00F81675"/>
    <w:rsid w:val="00F8171C"/>
    <w:rsid w:val="00F81A80"/>
    <w:rsid w:val="00F81AFA"/>
    <w:rsid w:val="00F8270E"/>
    <w:rsid w:val="00F83065"/>
    <w:rsid w:val="00F83813"/>
    <w:rsid w:val="00F84250"/>
    <w:rsid w:val="00F84CE1"/>
    <w:rsid w:val="00F84D64"/>
    <w:rsid w:val="00F84F1D"/>
    <w:rsid w:val="00F8510A"/>
    <w:rsid w:val="00F86313"/>
    <w:rsid w:val="00F8647E"/>
    <w:rsid w:val="00F87842"/>
    <w:rsid w:val="00F87ABD"/>
    <w:rsid w:val="00F912CA"/>
    <w:rsid w:val="00F91CED"/>
    <w:rsid w:val="00F94119"/>
    <w:rsid w:val="00F948CD"/>
    <w:rsid w:val="00F94BF9"/>
    <w:rsid w:val="00F961F5"/>
    <w:rsid w:val="00F962EF"/>
    <w:rsid w:val="00F96ABD"/>
    <w:rsid w:val="00FA0087"/>
    <w:rsid w:val="00FA0232"/>
    <w:rsid w:val="00FA15A0"/>
    <w:rsid w:val="00FA1BBE"/>
    <w:rsid w:val="00FA3251"/>
    <w:rsid w:val="00FA3433"/>
    <w:rsid w:val="00FA3F43"/>
    <w:rsid w:val="00FA5862"/>
    <w:rsid w:val="00FA5ADA"/>
    <w:rsid w:val="00FA5D5C"/>
    <w:rsid w:val="00FA6DD5"/>
    <w:rsid w:val="00FB15CE"/>
    <w:rsid w:val="00FB2222"/>
    <w:rsid w:val="00FB2CA3"/>
    <w:rsid w:val="00FB4A08"/>
    <w:rsid w:val="00FB50D0"/>
    <w:rsid w:val="00FB62C7"/>
    <w:rsid w:val="00FB7E06"/>
    <w:rsid w:val="00FC06C3"/>
    <w:rsid w:val="00FC06FA"/>
    <w:rsid w:val="00FC12D3"/>
    <w:rsid w:val="00FC264E"/>
    <w:rsid w:val="00FC4C1B"/>
    <w:rsid w:val="00FC4F8E"/>
    <w:rsid w:val="00FC50AB"/>
    <w:rsid w:val="00FC6053"/>
    <w:rsid w:val="00FC70CA"/>
    <w:rsid w:val="00FC7533"/>
    <w:rsid w:val="00FC7D5E"/>
    <w:rsid w:val="00FD2F2F"/>
    <w:rsid w:val="00FD305A"/>
    <w:rsid w:val="00FD3C52"/>
    <w:rsid w:val="00FD3CFF"/>
    <w:rsid w:val="00FD4367"/>
    <w:rsid w:val="00FD4F00"/>
    <w:rsid w:val="00FD5274"/>
    <w:rsid w:val="00FD66C7"/>
    <w:rsid w:val="00FD7838"/>
    <w:rsid w:val="00FE00A9"/>
    <w:rsid w:val="00FE3BB4"/>
    <w:rsid w:val="00FE4A7A"/>
    <w:rsid w:val="00FE5178"/>
    <w:rsid w:val="00FE58B3"/>
    <w:rsid w:val="00FE620D"/>
    <w:rsid w:val="00FE6BAE"/>
    <w:rsid w:val="00FE7337"/>
    <w:rsid w:val="00FE7497"/>
    <w:rsid w:val="00FE778F"/>
    <w:rsid w:val="00FE7CA4"/>
    <w:rsid w:val="00FF01E8"/>
    <w:rsid w:val="00FF048B"/>
    <w:rsid w:val="00FF0CF6"/>
    <w:rsid w:val="00FF2A2F"/>
    <w:rsid w:val="00FF346E"/>
    <w:rsid w:val="00FF3D51"/>
    <w:rsid w:val="00FF4867"/>
    <w:rsid w:val="00FF4AB6"/>
    <w:rsid w:val="00FF50AC"/>
    <w:rsid w:val="00FF63C5"/>
    <w:rsid w:val="00FF6C9E"/>
    <w:rsid w:val="00FF792F"/>
    <w:rsid w:val="00FF7E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E66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header" w:locked="1"/>
    <w:lsdException w:name="footer" w:locked="1"/>
    <w:lsdException w:name="caption" w:locked="1" w:qFormat="1"/>
    <w:lsdException w:name="Title" w:locked="1" w:qFormat="1"/>
    <w:lsdException w:name="Subtitle" w:locked="1" w:qFormat="1"/>
    <w:lsdException w:name="Hyperlink" w:locked="1" w:uiPriority="99"/>
    <w:lsdException w:name="Strong" w:locked="1" w:uiPriority="22" w:qFormat="1"/>
    <w:lsdException w:name="Emphasis" w:locked="1" w:qFormat="1"/>
    <w:lsdException w:name="Normal (Web)" w:uiPriority="99"/>
    <w:lsdException w:name="No List" w:locked="1"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761709"/>
    <w:rPr>
      <w:bCs/>
      <w:iCs/>
      <w:sz w:val="22"/>
      <w:szCs w:val="22"/>
      <w:lang w:eastAsia="de-CH"/>
    </w:rPr>
  </w:style>
  <w:style w:type="paragraph" w:styleId="berschrift1">
    <w:name w:val="heading 1"/>
    <w:basedOn w:val="Standard"/>
    <w:next w:val="Standard"/>
    <w:qFormat/>
    <w:rsid w:val="000B4BE7"/>
    <w:pPr>
      <w:keepNext/>
      <w:numPr>
        <w:numId w:val="12"/>
      </w:numPr>
      <w:spacing w:before="240" w:after="60"/>
      <w:outlineLvl w:val="0"/>
    </w:pPr>
    <w:rPr>
      <w:rFonts w:ascii="Arial" w:hAnsi="Arial" w:cs="Arial"/>
      <w:b/>
      <w:bCs w:val="0"/>
      <w:color w:val="595959"/>
      <w:kern w:val="32"/>
      <w:sz w:val="28"/>
      <w:szCs w:val="32"/>
    </w:rPr>
  </w:style>
  <w:style w:type="paragraph" w:styleId="berschrift2">
    <w:name w:val="heading 2"/>
    <w:basedOn w:val="Standard"/>
    <w:next w:val="Standard"/>
    <w:qFormat/>
    <w:rsid w:val="000B4BE7"/>
    <w:pPr>
      <w:keepNext/>
      <w:numPr>
        <w:ilvl w:val="1"/>
        <w:numId w:val="12"/>
      </w:numPr>
      <w:spacing w:before="240" w:after="60"/>
      <w:outlineLvl w:val="1"/>
    </w:pPr>
    <w:rPr>
      <w:rFonts w:cs="Arial"/>
      <w:b/>
      <w:bCs w:val="0"/>
      <w:iCs w:val="0"/>
      <w:color w:val="595959"/>
      <w:sz w:val="24"/>
      <w:szCs w:val="28"/>
    </w:rPr>
  </w:style>
  <w:style w:type="paragraph" w:styleId="berschrift3">
    <w:name w:val="heading 3"/>
    <w:basedOn w:val="Standard"/>
    <w:next w:val="Standard"/>
    <w:qFormat/>
    <w:rsid w:val="000B4BE7"/>
    <w:pPr>
      <w:keepNext/>
      <w:numPr>
        <w:ilvl w:val="2"/>
        <w:numId w:val="12"/>
      </w:numPr>
      <w:spacing w:before="240" w:after="60"/>
      <w:outlineLvl w:val="2"/>
    </w:pPr>
    <w:rPr>
      <w:rFonts w:cs="Arial"/>
      <w:b/>
      <w:bCs w:val="0"/>
      <w:color w:val="595959"/>
      <w:sz w:val="24"/>
      <w:szCs w:val="26"/>
    </w:rPr>
  </w:style>
  <w:style w:type="paragraph" w:styleId="berschrift4">
    <w:name w:val="heading 4"/>
    <w:basedOn w:val="Standard"/>
    <w:next w:val="Standard"/>
    <w:qFormat/>
    <w:rsid w:val="000B4BE7"/>
    <w:pPr>
      <w:keepNext/>
      <w:numPr>
        <w:ilvl w:val="3"/>
        <w:numId w:val="12"/>
      </w:numPr>
      <w:spacing w:before="240" w:after="60"/>
      <w:outlineLvl w:val="3"/>
    </w:pPr>
    <w:rPr>
      <w:b/>
      <w:bCs w:val="0"/>
      <w:color w:val="595959"/>
      <w:sz w:val="24"/>
      <w:szCs w:val="28"/>
    </w:rPr>
  </w:style>
  <w:style w:type="paragraph" w:styleId="berschrift5">
    <w:name w:val="heading 5"/>
    <w:basedOn w:val="Standard"/>
    <w:next w:val="Standard"/>
    <w:qFormat/>
    <w:rsid w:val="000B4BE7"/>
    <w:pPr>
      <w:numPr>
        <w:ilvl w:val="4"/>
        <w:numId w:val="12"/>
      </w:numPr>
      <w:spacing w:before="240" w:after="60"/>
      <w:outlineLvl w:val="4"/>
    </w:pPr>
    <w:rPr>
      <w:b/>
      <w:bCs w:val="0"/>
      <w:iCs w:val="0"/>
      <w:color w:val="595959"/>
      <w:sz w:val="24"/>
      <w:szCs w:val="26"/>
    </w:rPr>
  </w:style>
  <w:style w:type="paragraph" w:styleId="berschrift6">
    <w:name w:val="heading 6"/>
    <w:basedOn w:val="Standard"/>
    <w:next w:val="Standard"/>
    <w:qFormat/>
    <w:rsid w:val="000B4BE7"/>
    <w:pPr>
      <w:numPr>
        <w:ilvl w:val="5"/>
        <w:numId w:val="12"/>
      </w:numPr>
      <w:spacing w:before="240" w:after="60"/>
      <w:outlineLvl w:val="5"/>
    </w:pPr>
    <w:rPr>
      <w:b/>
      <w:bCs w:val="0"/>
      <w:color w:val="595959"/>
      <w:sz w:val="24"/>
    </w:rPr>
  </w:style>
  <w:style w:type="paragraph" w:styleId="berschrift7">
    <w:name w:val="heading 7"/>
    <w:basedOn w:val="Standard"/>
    <w:next w:val="Standard"/>
    <w:qFormat/>
    <w:rsid w:val="000B4BE7"/>
    <w:pPr>
      <w:numPr>
        <w:ilvl w:val="6"/>
        <w:numId w:val="12"/>
      </w:numPr>
      <w:spacing w:before="240" w:after="60"/>
      <w:outlineLvl w:val="6"/>
    </w:pPr>
    <w:rPr>
      <w:b/>
      <w:color w:val="595959"/>
      <w:sz w:val="24"/>
    </w:rPr>
  </w:style>
  <w:style w:type="paragraph" w:styleId="berschrift8">
    <w:name w:val="heading 8"/>
    <w:basedOn w:val="Standard"/>
    <w:next w:val="Standard"/>
    <w:qFormat/>
    <w:rsid w:val="000B4BE7"/>
    <w:pPr>
      <w:numPr>
        <w:ilvl w:val="7"/>
        <w:numId w:val="12"/>
      </w:numPr>
      <w:spacing w:before="240" w:after="60"/>
      <w:outlineLvl w:val="7"/>
    </w:pPr>
    <w:rPr>
      <w:b/>
      <w:iCs w:val="0"/>
      <w:color w:val="595959"/>
      <w:sz w:val="24"/>
    </w:rPr>
  </w:style>
  <w:style w:type="paragraph" w:styleId="berschrift9">
    <w:name w:val="heading 9"/>
    <w:basedOn w:val="Standard"/>
    <w:next w:val="Standard"/>
    <w:qFormat/>
    <w:rsid w:val="000B4BE7"/>
    <w:pPr>
      <w:numPr>
        <w:ilvl w:val="8"/>
        <w:numId w:val="12"/>
      </w:numPr>
      <w:spacing w:before="240" w:after="60"/>
      <w:outlineLvl w:val="8"/>
    </w:pPr>
    <w:rPr>
      <w:rFonts w:cs="Arial"/>
      <w:b/>
      <w:color w:val="595959"/>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6617E"/>
    <w:pPr>
      <w:tabs>
        <w:tab w:val="center" w:pos="4153"/>
        <w:tab w:val="right" w:pos="8306"/>
      </w:tabs>
      <w:spacing w:after="120"/>
      <w:ind w:left="1134"/>
    </w:pPr>
  </w:style>
  <w:style w:type="paragraph" w:styleId="Verzeichnis1">
    <w:name w:val="toc 1"/>
    <w:basedOn w:val="Standard"/>
    <w:next w:val="Standard"/>
    <w:autoRedefine/>
    <w:uiPriority w:val="39"/>
    <w:rsid w:val="003A2D77"/>
    <w:pPr>
      <w:tabs>
        <w:tab w:val="left" w:pos="400"/>
        <w:tab w:val="right" w:leader="dot" w:pos="9074"/>
      </w:tabs>
      <w:spacing w:before="360"/>
    </w:pPr>
    <w:rPr>
      <w:rFonts w:ascii="Cambria" w:hAnsi="Cambria"/>
      <w:b/>
      <w:bCs w:val="0"/>
      <w:caps/>
      <w:sz w:val="24"/>
    </w:rPr>
  </w:style>
  <w:style w:type="paragraph" w:styleId="Verzeichnis2">
    <w:name w:val="toc 2"/>
    <w:basedOn w:val="Standard"/>
    <w:next w:val="Standard"/>
    <w:autoRedefine/>
    <w:uiPriority w:val="39"/>
    <w:rsid w:val="0035630C"/>
    <w:pPr>
      <w:spacing w:before="240"/>
    </w:pPr>
    <w:rPr>
      <w:rFonts w:ascii="Calibri" w:hAnsi="Calibri" w:cs="Calibri"/>
      <w:b/>
      <w:bCs w:val="0"/>
    </w:rPr>
  </w:style>
  <w:style w:type="character" w:styleId="Hyperlink">
    <w:name w:val="Hyperlink"/>
    <w:basedOn w:val="Absatz-Standardschriftart"/>
    <w:uiPriority w:val="99"/>
    <w:rsid w:val="00A45611"/>
    <w:rPr>
      <w:rFonts w:cs="Times New Roman"/>
      <w:color w:val="0000FF"/>
      <w:u w:val="single"/>
    </w:rPr>
  </w:style>
  <w:style w:type="paragraph" w:styleId="Verzeichnis3">
    <w:name w:val="toc 3"/>
    <w:basedOn w:val="Standard"/>
    <w:next w:val="Standard"/>
    <w:autoRedefine/>
    <w:uiPriority w:val="39"/>
    <w:rsid w:val="00211685"/>
    <w:pPr>
      <w:ind w:left="200"/>
    </w:pPr>
    <w:rPr>
      <w:rFonts w:ascii="Calibri" w:hAnsi="Calibri" w:cs="Calibri"/>
    </w:rPr>
  </w:style>
  <w:style w:type="paragraph" w:styleId="Beschriftung">
    <w:name w:val="caption"/>
    <w:basedOn w:val="Standard"/>
    <w:next w:val="Standard"/>
    <w:qFormat/>
    <w:rsid w:val="0072545A"/>
    <w:rPr>
      <w:b/>
      <w:bCs w:val="0"/>
    </w:rPr>
  </w:style>
  <w:style w:type="paragraph" w:styleId="Abbildungsverzeichnis">
    <w:name w:val="table of figures"/>
    <w:basedOn w:val="Standard"/>
    <w:next w:val="Standard"/>
    <w:semiHidden/>
    <w:rsid w:val="0072545A"/>
  </w:style>
  <w:style w:type="paragraph" w:customStyle="1" w:styleId="Figure">
    <w:name w:val="Figure"/>
    <w:basedOn w:val="Abbildungsverzeichnis"/>
    <w:autoRedefine/>
    <w:rsid w:val="002946D5"/>
    <w:pPr>
      <w:numPr>
        <w:numId w:val="3"/>
      </w:numPr>
    </w:pPr>
    <w:rPr>
      <w:i/>
      <w:iCs w:val="0"/>
      <w:sz w:val="16"/>
    </w:rPr>
  </w:style>
  <w:style w:type="paragraph" w:styleId="Fuzeile">
    <w:name w:val="footer"/>
    <w:basedOn w:val="Standard"/>
    <w:link w:val="FuzeileZchn"/>
    <w:rsid w:val="00865174"/>
    <w:pPr>
      <w:tabs>
        <w:tab w:val="center" w:pos="4536"/>
        <w:tab w:val="right" w:pos="9072"/>
      </w:tabs>
    </w:pPr>
  </w:style>
  <w:style w:type="paragraph" w:styleId="Funotentext">
    <w:name w:val="footnote text"/>
    <w:basedOn w:val="Standard"/>
    <w:semiHidden/>
    <w:rsid w:val="009C0850"/>
  </w:style>
  <w:style w:type="table" w:styleId="Tabellenraster">
    <w:name w:val="Table Grid"/>
    <w:basedOn w:val="NormaleTabelle"/>
    <w:uiPriority w:val="59"/>
    <w:rsid w:val="000F0386"/>
    <w:rPr>
      <w:sz w:val="16"/>
      <w:lang w:val="de-CH" w:eastAsia="de-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4">
    <w:name w:val="toc 4"/>
    <w:basedOn w:val="Standard"/>
    <w:next w:val="Standard"/>
    <w:autoRedefine/>
    <w:uiPriority w:val="39"/>
    <w:rsid w:val="0090496D"/>
    <w:pPr>
      <w:ind w:left="400"/>
    </w:pPr>
    <w:rPr>
      <w:rFonts w:ascii="Calibri" w:hAnsi="Calibri" w:cs="Calibri"/>
    </w:rPr>
  </w:style>
  <w:style w:type="character" w:styleId="Funotenzeichen">
    <w:name w:val="footnote reference"/>
    <w:basedOn w:val="Absatz-Standardschriftart"/>
    <w:semiHidden/>
    <w:rsid w:val="009C0850"/>
    <w:rPr>
      <w:rFonts w:cs="Times New Roman"/>
      <w:vertAlign w:val="superscript"/>
    </w:rPr>
  </w:style>
  <w:style w:type="paragraph" w:styleId="Verzeichnis5">
    <w:name w:val="toc 5"/>
    <w:basedOn w:val="Standard"/>
    <w:next w:val="Standard"/>
    <w:autoRedefine/>
    <w:uiPriority w:val="39"/>
    <w:rsid w:val="002800CD"/>
    <w:pPr>
      <w:ind w:left="600"/>
    </w:pPr>
    <w:rPr>
      <w:rFonts w:ascii="Calibri" w:hAnsi="Calibri" w:cs="Calibri"/>
    </w:rPr>
  </w:style>
  <w:style w:type="paragraph" w:customStyle="1" w:styleId="Figuretable">
    <w:name w:val="Figure_table"/>
    <w:basedOn w:val="Abbildungsverzeichnis"/>
    <w:autoRedefine/>
    <w:rsid w:val="001F6CA9"/>
    <w:pPr>
      <w:tabs>
        <w:tab w:val="num" w:pos="0"/>
      </w:tabs>
    </w:pPr>
    <w:rPr>
      <w:i/>
      <w:sz w:val="16"/>
    </w:rPr>
  </w:style>
  <w:style w:type="paragraph" w:styleId="Verzeichnis6">
    <w:name w:val="toc 6"/>
    <w:basedOn w:val="Standard"/>
    <w:next w:val="Standard"/>
    <w:autoRedefine/>
    <w:uiPriority w:val="39"/>
    <w:rsid w:val="00900870"/>
    <w:pPr>
      <w:ind w:left="800"/>
    </w:pPr>
    <w:rPr>
      <w:rFonts w:ascii="Calibri" w:hAnsi="Calibri" w:cs="Calibri"/>
    </w:rPr>
  </w:style>
  <w:style w:type="paragraph" w:styleId="Sprechblasentext">
    <w:name w:val="Balloon Text"/>
    <w:basedOn w:val="Standard"/>
    <w:link w:val="SprechblasentextZchn"/>
    <w:rsid w:val="00E32A37"/>
    <w:rPr>
      <w:rFonts w:ascii="Tahoma" w:hAnsi="Tahoma" w:cs="Tahoma"/>
      <w:sz w:val="16"/>
      <w:szCs w:val="16"/>
    </w:rPr>
  </w:style>
  <w:style w:type="paragraph" w:styleId="Verzeichnis7">
    <w:name w:val="toc 7"/>
    <w:basedOn w:val="Standard"/>
    <w:next w:val="Standard"/>
    <w:autoRedefine/>
    <w:uiPriority w:val="39"/>
    <w:rsid w:val="009A0793"/>
    <w:pPr>
      <w:ind w:left="1000"/>
    </w:pPr>
    <w:rPr>
      <w:rFonts w:ascii="Calibri" w:hAnsi="Calibri" w:cs="Calibri"/>
    </w:rPr>
  </w:style>
  <w:style w:type="paragraph" w:styleId="Verzeichnis8">
    <w:name w:val="toc 8"/>
    <w:basedOn w:val="Standard"/>
    <w:next w:val="Standard"/>
    <w:autoRedefine/>
    <w:uiPriority w:val="39"/>
    <w:rsid w:val="009A0793"/>
    <w:pPr>
      <w:ind w:left="1200"/>
    </w:pPr>
    <w:rPr>
      <w:rFonts w:ascii="Calibri" w:hAnsi="Calibri" w:cs="Calibri"/>
    </w:rPr>
  </w:style>
  <w:style w:type="paragraph" w:styleId="Verzeichnis9">
    <w:name w:val="toc 9"/>
    <w:basedOn w:val="Standard"/>
    <w:next w:val="Standard"/>
    <w:autoRedefine/>
    <w:uiPriority w:val="39"/>
    <w:rsid w:val="009A0793"/>
    <w:pPr>
      <w:ind w:left="1400"/>
    </w:pPr>
    <w:rPr>
      <w:rFonts w:ascii="Calibri" w:hAnsi="Calibri" w:cs="Calibri"/>
    </w:rPr>
  </w:style>
  <w:style w:type="character" w:customStyle="1" w:styleId="SprechblasentextZchn">
    <w:name w:val="Sprechblasentext Zchn"/>
    <w:basedOn w:val="Absatz-Standardschriftart"/>
    <w:link w:val="Sprechblasentext"/>
    <w:locked/>
    <w:rsid w:val="00E32A37"/>
    <w:rPr>
      <w:rFonts w:ascii="Tahoma" w:hAnsi="Tahoma" w:cs="Tahoma"/>
      <w:sz w:val="16"/>
      <w:szCs w:val="16"/>
    </w:rPr>
  </w:style>
  <w:style w:type="paragraph" w:styleId="Dokumentstruktur">
    <w:name w:val="Document Map"/>
    <w:basedOn w:val="Standard"/>
    <w:link w:val="DokumentstrukturZchn"/>
    <w:rsid w:val="006D270F"/>
    <w:rPr>
      <w:rFonts w:ascii="Tahoma" w:hAnsi="Tahoma" w:cs="Tahoma"/>
      <w:sz w:val="16"/>
      <w:szCs w:val="16"/>
    </w:rPr>
  </w:style>
  <w:style w:type="character" w:customStyle="1" w:styleId="DokumentstrukturZchn">
    <w:name w:val="Dokumentstruktur Zchn"/>
    <w:basedOn w:val="Absatz-Standardschriftart"/>
    <w:link w:val="Dokumentstruktur"/>
    <w:locked/>
    <w:rsid w:val="006D270F"/>
    <w:rPr>
      <w:rFonts w:ascii="Tahoma" w:hAnsi="Tahoma" w:cs="Tahoma"/>
      <w:sz w:val="16"/>
      <w:szCs w:val="16"/>
    </w:rPr>
  </w:style>
  <w:style w:type="table" w:styleId="TabelleEinfach2">
    <w:name w:val="Table Simple 2"/>
    <w:aliases w:val="Tabelle Prisma"/>
    <w:basedOn w:val="NormaleTabelle"/>
    <w:rsid w:val="00A024AD"/>
    <w:rPr>
      <w:sz w:val="16"/>
      <w:lang w:val="de-CH" w:eastAsia="de-CH"/>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val="0"/>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HelleListe-Akzent11">
    <w:name w:val="Helle Liste - Akzent 11"/>
    <w:aliases w:val="Helle Liste - Prisma"/>
    <w:rsid w:val="008E309A"/>
    <w:rPr>
      <w:sz w:val="16"/>
      <w:lang w:val="de-CH" w:eastAsia="de-CH"/>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pPr>
      <w:rPr>
        <w:rFonts w:ascii="Times New Roman" w:hAnsi="Times New Roman" w:cs="Times New Roman"/>
        <w:b w:val="0"/>
        <w:bCs/>
        <w:i w:val="0"/>
        <w:color w:val="632423"/>
        <w:sz w:val="16"/>
      </w:rPr>
      <w:tblPr/>
      <w:tcPr>
        <w:shd w:val="clear" w:color="auto" w:fill="BFBFBF"/>
      </w:tcPr>
    </w:tblStylePr>
    <w:tblStylePr w:type="lastRow">
      <w:pPr>
        <w:spacing w:before="0" w:after="0"/>
      </w:pPr>
      <w:rPr>
        <w:rFonts w:cs="Times New Roman"/>
        <w:b w:val="0"/>
        <w:bCs/>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Titel">
    <w:name w:val="Title"/>
    <w:basedOn w:val="Standard"/>
    <w:next w:val="Standard"/>
    <w:link w:val="TitelZchn"/>
    <w:qFormat/>
    <w:rsid w:val="0006239A"/>
    <w:pPr>
      <w:spacing w:after="300"/>
      <w:contextualSpacing/>
    </w:pPr>
    <w:rPr>
      <w:rFonts w:ascii="Cambria" w:hAnsi="Cambria"/>
      <w:color w:val="C0504D"/>
      <w:spacing w:val="5"/>
      <w:kern w:val="28"/>
      <w:sz w:val="48"/>
      <w:szCs w:val="52"/>
    </w:rPr>
  </w:style>
  <w:style w:type="character" w:customStyle="1" w:styleId="TitelZchn">
    <w:name w:val="Titel Zchn"/>
    <w:basedOn w:val="Absatz-Standardschriftart"/>
    <w:link w:val="Titel"/>
    <w:locked/>
    <w:rsid w:val="0006239A"/>
    <w:rPr>
      <w:rFonts w:ascii="Cambria" w:hAnsi="Cambria" w:cs="Times New Roman"/>
      <w:color w:val="C0504D"/>
      <w:spacing w:val="5"/>
      <w:kern w:val="28"/>
      <w:sz w:val="52"/>
      <w:szCs w:val="52"/>
    </w:rPr>
  </w:style>
  <w:style w:type="paragraph" w:styleId="Untertitel">
    <w:name w:val="Subtitle"/>
    <w:basedOn w:val="Standard"/>
    <w:next w:val="Standard"/>
    <w:link w:val="UntertitelZchn"/>
    <w:qFormat/>
    <w:rsid w:val="0006239A"/>
    <w:pPr>
      <w:numPr>
        <w:ilvl w:val="1"/>
      </w:numPr>
    </w:pPr>
    <w:rPr>
      <w:rFonts w:ascii="Cambria" w:hAnsi="Cambria"/>
      <w:i/>
      <w:iCs w:val="0"/>
      <w:color w:val="7F7F7F"/>
      <w:spacing w:val="15"/>
      <w:sz w:val="24"/>
    </w:rPr>
  </w:style>
  <w:style w:type="character" w:customStyle="1" w:styleId="UntertitelZchn">
    <w:name w:val="Untertitel Zchn"/>
    <w:basedOn w:val="Absatz-Standardschriftart"/>
    <w:link w:val="Untertitel"/>
    <w:locked/>
    <w:rsid w:val="0006239A"/>
    <w:rPr>
      <w:rFonts w:ascii="Cambria" w:hAnsi="Cambria" w:cs="Times New Roman"/>
      <w:i/>
      <w:iCs/>
      <w:color w:val="7F7F7F"/>
      <w:spacing w:val="15"/>
      <w:sz w:val="24"/>
      <w:szCs w:val="24"/>
    </w:rPr>
  </w:style>
  <w:style w:type="character" w:customStyle="1" w:styleId="FuzeileZchn">
    <w:name w:val="Fußzeile Zchn"/>
    <w:basedOn w:val="Absatz-Standardschriftart"/>
    <w:link w:val="Fuzeile"/>
    <w:locked/>
    <w:rsid w:val="00937859"/>
    <w:rPr>
      <w:rFonts w:cs="Times New Roman"/>
      <w:sz w:val="24"/>
      <w:szCs w:val="24"/>
    </w:rPr>
  </w:style>
  <w:style w:type="paragraph" w:customStyle="1" w:styleId="Listenabsatz1">
    <w:name w:val="Listenabsatz1"/>
    <w:basedOn w:val="Standard"/>
    <w:rsid w:val="005A116A"/>
    <w:pPr>
      <w:ind w:left="720"/>
      <w:contextualSpacing/>
    </w:pPr>
  </w:style>
  <w:style w:type="paragraph" w:customStyle="1" w:styleId="Inhaltsverzeichnisberschrift1">
    <w:name w:val="Inhaltsverzeichnisüberschrift1"/>
    <w:basedOn w:val="berschrift1"/>
    <w:next w:val="Standard"/>
    <w:semiHidden/>
    <w:rsid w:val="001A4310"/>
    <w:pPr>
      <w:keepLines/>
      <w:numPr>
        <w:numId w:val="0"/>
      </w:numPr>
      <w:spacing w:before="480" w:after="0" w:line="276" w:lineRule="auto"/>
      <w:outlineLvl w:val="9"/>
    </w:pPr>
    <w:rPr>
      <w:rFonts w:ascii="Cambria" w:hAnsi="Cambria" w:cs="Times New Roman"/>
      <w:color w:val="365F91"/>
      <w:kern w:val="0"/>
      <w:szCs w:val="28"/>
      <w:lang w:eastAsia="en-US"/>
    </w:rPr>
  </w:style>
  <w:style w:type="character" w:customStyle="1" w:styleId="KopfzeileZchn">
    <w:name w:val="Kopfzeile Zchn"/>
    <w:basedOn w:val="Absatz-Standardschriftart"/>
    <w:link w:val="Kopfzeile"/>
    <w:locked/>
    <w:rsid w:val="001B685E"/>
    <w:rPr>
      <w:rFonts w:cs="Times New Roman"/>
      <w:lang w:eastAsia="de-CH"/>
    </w:rPr>
  </w:style>
  <w:style w:type="paragraph" w:styleId="Aufzhlungszeichen">
    <w:name w:val="List Bullet"/>
    <w:basedOn w:val="Standard"/>
    <w:rsid w:val="00242D43"/>
    <w:pPr>
      <w:numPr>
        <w:numId w:val="9"/>
      </w:numPr>
      <w:tabs>
        <w:tab w:val="clear" w:pos="360"/>
        <w:tab w:val="left" w:pos="714"/>
      </w:tabs>
      <w:spacing w:after="60"/>
      <w:ind w:left="714" w:hanging="357"/>
    </w:pPr>
    <w:rPr>
      <w:rFonts w:ascii="Akzidenz Grotesk Light" w:hAnsi="Akzidenz Grotesk Light"/>
    </w:rPr>
  </w:style>
  <w:style w:type="paragraph" w:styleId="Textkrper">
    <w:name w:val="Body Text"/>
    <w:basedOn w:val="Standard"/>
    <w:link w:val="TextkrperZchn"/>
    <w:rsid w:val="00242D43"/>
    <w:pPr>
      <w:spacing w:after="120"/>
    </w:pPr>
  </w:style>
  <w:style w:type="character" w:customStyle="1" w:styleId="TextkrperZchn">
    <w:name w:val="Textkörper Zchn"/>
    <w:basedOn w:val="Absatz-Standardschriftart"/>
    <w:link w:val="Textkrper"/>
    <w:locked/>
    <w:rsid w:val="00242D43"/>
    <w:rPr>
      <w:rFonts w:cs="Times New Roman"/>
      <w:sz w:val="24"/>
      <w:szCs w:val="24"/>
    </w:rPr>
  </w:style>
  <w:style w:type="table" w:customStyle="1" w:styleId="MittlereSchattierung1-Akzent11">
    <w:name w:val="Mittlere Schattierung 1 - Akzent 11"/>
    <w:rsid w:val="00A46DAA"/>
    <w:rPr>
      <w:rFonts w:ascii="Calibri" w:hAnsi="Calibri"/>
      <w:sz w:val="22"/>
      <w:szCs w:val="22"/>
      <w:lang w:val="de-CH" w:eastAsia="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customStyle="1" w:styleId="Default">
    <w:name w:val="Default"/>
    <w:rsid w:val="00E158C6"/>
    <w:pPr>
      <w:autoSpaceDE w:val="0"/>
      <w:autoSpaceDN w:val="0"/>
      <w:adjustRightInd w:val="0"/>
    </w:pPr>
    <w:rPr>
      <w:rFonts w:ascii="Arial" w:hAnsi="Arial" w:cs="Arial"/>
      <w:color w:val="000000"/>
      <w:sz w:val="24"/>
      <w:szCs w:val="24"/>
      <w:lang w:val="de-CH" w:eastAsia="de-CH"/>
    </w:rPr>
  </w:style>
  <w:style w:type="numbering" w:customStyle="1" w:styleId="StyleBulleted">
    <w:name w:val="Style Bulleted"/>
    <w:rsid w:val="00D539A3"/>
    <w:pPr>
      <w:numPr>
        <w:numId w:val="5"/>
      </w:numPr>
    </w:pPr>
  </w:style>
  <w:style w:type="character" w:styleId="Kommentarzeichen">
    <w:name w:val="annotation reference"/>
    <w:basedOn w:val="Absatz-Standardschriftart"/>
    <w:semiHidden/>
    <w:rsid w:val="00A54353"/>
    <w:rPr>
      <w:sz w:val="16"/>
      <w:szCs w:val="16"/>
    </w:rPr>
  </w:style>
  <w:style w:type="paragraph" w:styleId="Kommentartext">
    <w:name w:val="annotation text"/>
    <w:basedOn w:val="Standard"/>
    <w:semiHidden/>
    <w:rsid w:val="00A54353"/>
  </w:style>
  <w:style w:type="paragraph" w:styleId="Kommentarthema">
    <w:name w:val="annotation subject"/>
    <w:basedOn w:val="Kommentartext"/>
    <w:next w:val="Kommentartext"/>
    <w:semiHidden/>
    <w:rsid w:val="00A54353"/>
    <w:rPr>
      <w:b/>
      <w:bCs w:val="0"/>
    </w:rPr>
  </w:style>
  <w:style w:type="paragraph" w:styleId="Listenabsatz">
    <w:name w:val="List Paragraph"/>
    <w:basedOn w:val="Standard"/>
    <w:uiPriority w:val="34"/>
    <w:qFormat/>
    <w:rsid w:val="00364634"/>
    <w:pPr>
      <w:ind w:left="720"/>
      <w:contextualSpacing/>
    </w:pPr>
  </w:style>
  <w:style w:type="character" w:styleId="Hervorhebung">
    <w:name w:val="Emphasis"/>
    <w:basedOn w:val="Absatz-Standardschriftart"/>
    <w:qFormat/>
    <w:locked/>
    <w:rsid w:val="00D10465"/>
    <w:rPr>
      <w:i/>
      <w:iCs/>
    </w:rPr>
  </w:style>
  <w:style w:type="character" w:styleId="BesuchterHyperlink">
    <w:name w:val="FollowedHyperlink"/>
    <w:basedOn w:val="Absatz-Standardschriftart"/>
    <w:rsid w:val="008F2363"/>
    <w:rPr>
      <w:color w:val="800080" w:themeColor="followedHyperlink"/>
      <w:u w:val="single"/>
    </w:rPr>
  </w:style>
  <w:style w:type="character" w:styleId="IntensiveHervorhebung">
    <w:name w:val="Intense Emphasis"/>
    <w:basedOn w:val="Absatz-Standardschriftart"/>
    <w:uiPriority w:val="21"/>
    <w:qFormat/>
    <w:rsid w:val="00C27A81"/>
    <w:rPr>
      <w:b/>
      <w:bCs/>
      <w:i/>
      <w:iCs/>
      <w:color w:val="4F81BD" w:themeColor="accent1"/>
    </w:rPr>
  </w:style>
  <w:style w:type="paragraph" w:styleId="StandardWeb">
    <w:name w:val="Normal (Web)"/>
    <w:basedOn w:val="Standard"/>
    <w:uiPriority w:val="99"/>
    <w:unhideWhenUsed/>
    <w:rsid w:val="000A4560"/>
    <w:pPr>
      <w:spacing w:before="100" w:beforeAutospacing="1" w:after="100" w:afterAutospacing="1"/>
    </w:pPr>
    <w:rPr>
      <w:bCs w:val="0"/>
      <w:iCs w:val="0"/>
      <w:sz w:val="24"/>
      <w:szCs w:val="24"/>
      <w:lang w:eastAsia="de-DE"/>
    </w:rPr>
  </w:style>
  <w:style w:type="character" w:styleId="Fett">
    <w:name w:val="Strong"/>
    <w:basedOn w:val="Absatz-Standardschriftart"/>
    <w:uiPriority w:val="22"/>
    <w:qFormat/>
    <w:locked/>
    <w:rsid w:val="00802163"/>
    <w:rPr>
      <w:b/>
      <w:bCs/>
    </w:rPr>
  </w:style>
  <w:style w:type="paragraph" w:styleId="Inhaltsverzeichnisberschrift">
    <w:name w:val="TOC Heading"/>
    <w:basedOn w:val="berschrift1"/>
    <w:next w:val="Standard"/>
    <w:uiPriority w:val="39"/>
    <w:unhideWhenUsed/>
    <w:qFormat/>
    <w:rsid w:val="00053738"/>
    <w:pPr>
      <w:keepLines/>
      <w:numPr>
        <w:numId w:val="0"/>
      </w:numPr>
      <w:spacing w:before="480" w:after="0" w:line="276" w:lineRule="auto"/>
      <w:outlineLvl w:val="9"/>
    </w:pPr>
    <w:rPr>
      <w:rFonts w:asciiTheme="majorHAnsi" w:eastAsiaTheme="majorEastAsia" w:hAnsiTheme="majorHAnsi" w:cstheme="majorBidi"/>
      <w:bCs/>
      <w:iCs w:val="0"/>
      <w:color w:val="365F91" w:themeColor="accent1" w:themeShade="BF"/>
      <w:kern w:val="0"/>
      <w:szCs w:val="28"/>
      <w:lang w:eastAsia="de-DE"/>
    </w:rPr>
  </w:style>
  <w:style w:type="character" w:customStyle="1" w:styleId="aChar">
    <w:name w:val="a Char"/>
    <w:link w:val="a"/>
    <w:locked/>
    <w:rsid w:val="009D7492"/>
  </w:style>
  <w:style w:type="paragraph" w:customStyle="1" w:styleId="a">
    <w:name w:val="a"/>
    <w:basedOn w:val="Standard"/>
    <w:link w:val="aChar"/>
    <w:rsid w:val="009D7492"/>
    <w:pPr>
      <w:spacing w:before="240" w:after="60"/>
      <w:ind w:left="1134"/>
      <w:jc w:val="both"/>
    </w:pPr>
    <w:rPr>
      <w:bCs w:val="0"/>
      <w:iCs w:val="0"/>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header" w:locked="1"/>
    <w:lsdException w:name="footer" w:locked="1"/>
    <w:lsdException w:name="caption" w:locked="1" w:qFormat="1"/>
    <w:lsdException w:name="Title" w:locked="1" w:qFormat="1"/>
    <w:lsdException w:name="Subtitle" w:locked="1" w:qFormat="1"/>
    <w:lsdException w:name="Hyperlink" w:locked="1" w:uiPriority="99"/>
    <w:lsdException w:name="Strong" w:locked="1" w:uiPriority="22" w:qFormat="1"/>
    <w:lsdException w:name="Emphasis" w:locked="1" w:qFormat="1"/>
    <w:lsdException w:name="Normal (Web)" w:uiPriority="99"/>
    <w:lsdException w:name="No List" w:locked="1"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autoRedefine/>
    <w:qFormat/>
    <w:rsid w:val="00761709"/>
    <w:rPr>
      <w:bCs/>
      <w:iCs/>
      <w:sz w:val="22"/>
      <w:szCs w:val="22"/>
      <w:lang w:eastAsia="de-CH"/>
    </w:rPr>
  </w:style>
  <w:style w:type="paragraph" w:styleId="berschrift1">
    <w:name w:val="heading 1"/>
    <w:basedOn w:val="Standard"/>
    <w:next w:val="Standard"/>
    <w:qFormat/>
    <w:rsid w:val="000B4BE7"/>
    <w:pPr>
      <w:keepNext/>
      <w:numPr>
        <w:numId w:val="12"/>
      </w:numPr>
      <w:spacing w:before="240" w:after="60"/>
      <w:outlineLvl w:val="0"/>
    </w:pPr>
    <w:rPr>
      <w:rFonts w:ascii="Arial" w:hAnsi="Arial" w:cs="Arial"/>
      <w:b/>
      <w:bCs w:val="0"/>
      <w:color w:val="595959"/>
      <w:kern w:val="32"/>
      <w:sz w:val="28"/>
      <w:szCs w:val="32"/>
    </w:rPr>
  </w:style>
  <w:style w:type="paragraph" w:styleId="berschrift2">
    <w:name w:val="heading 2"/>
    <w:basedOn w:val="Standard"/>
    <w:next w:val="Standard"/>
    <w:qFormat/>
    <w:rsid w:val="000B4BE7"/>
    <w:pPr>
      <w:keepNext/>
      <w:numPr>
        <w:ilvl w:val="1"/>
        <w:numId w:val="12"/>
      </w:numPr>
      <w:spacing w:before="240" w:after="60"/>
      <w:outlineLvl w:val="1"/>
    </w:pPr>
    <w:rPr>
      <w:rFonts w:cs="Arial"/>
      <w:b/>
      <w:bCs w:val="0"/>
      <w:iCs w:val="0"/>
      <w:color w:val="595959"/>
      <w:sz w:val="24"/>
      <w:szCs w:val="28"/>
    </w:rPr>
  </w:style>
  <w:style w:type="paragraph" w:styleId="berschrift3">
    <w:name w:val="heading 3"/>
    <w:basedOn w:val="Standard"/>
    <w:next w:val="Standard"/>
    <w:qFormat/>
    <w:rsid w:val="000B4BE7"/>
    <w:pPr>
      <w:keepNext/>
      <w:numPr>
        <w:ilvl w:val="2"/>
        <w:numId w:val="12"/>
      </w:numPr>
      <w:spacing w:before="240" w:after="60"/>
      <w:outlineLvl w:val="2"/>
    </w:pPr>
    <w:rPr>
      <w:rFonts w:cs="Arial"/>
      <w:b/>
      <w:bCs w:val="0"/>
      <w:color w:val="595959"/>
      <w:sz w:val="24"/>
      <w:szCs w:val="26"/>
    </w:rPr>
  </w:style>
  <w:style w:type="paragraph" w:styleId="berschrift4">
    <w:name w:val="heading 4"/>
    <w:basedOn w:val="Standard"/>
    <w:next w:val="Standard"/>
    <w:qFormat/>
    <w:rsid w:val="000B4BE7"/>
    <w:pPr>
      <w:keepNext/>
      <w:numPr>
        <w:ilvl w:val="3"/>
        <w:numId w:val="12"/>
      </w:numPr>
      <w:spacing w:before="240" w:after="60"/>
      <w:outlineLvl w:val="3"/>
    </w:pPr>
    <w:rPr>
      <w:b/>
      <w:bCs w:val="0"/>
      <w:color w:val="595959"/>
      <w:sz w:val="24"/>
      <w:szCs w:val="28"/>
    </w:rPr>
  </w:style>
  <w:style w:type="paragraph" w:styleId="berschrift5">
    <w:name w:val="heading 5"/>
    <w:basedOn w:val="Standard"/>
    <w:next w:val="Standard"/>
    <w:qFormat/>
    <w:rsid w:val="000B4BE7"/>
    <w:pPr>
      <w:numPr>
        <w:ilvl w:val="4"/>
        <w:numId w:val="12"/>
      </w:numPr>
      <w:spacing w:before="240" w:after="60"/>
      <w:outlineLvl w:val="4"/>
    </w:pPr>
    <w:rPr>
      <w:b/>
      <w:bCs w:val="0"/>
      <w:iCs w:val="0"/>
      <w:color w:val="595959"/>
      <w:sz w:val="24"/>
      <w:szCs w:val="26"/>
    </w:rPr>
  </w:style>
  <w:style w:type="paragraph" w:styleId="berschrift6">
    <w:name w:val="heading 6"/>
    <w:basedOn w:val="Standard"/>
    <w:next w:val="Standard"/>
    <w:qFormat/>
    <w:rsid w:val="000B4BE7"/>
    <w:pPr>
      <w:numPr>
        <w:ilvl w:val="5"/>
        <w:numId w:val="12"/>
      </w:numPr>
      <w:spacing w:before="240" w:after="60"/>
      <w:outlineLvl w:val="5"/>
    </w:pPr>
    <w:rPr>
      <w:b/>
      <w:bCs w:val="0"/>
      <w:color w:val="595959"/>
      <w:sz w:val="24"/>
    </w:rPr>
  </w:style>
  <w:style w:type="paragraph" w:styleId="berschrift7">
    <w:name w:val="heading 7"/>
    <w:basedOn w:val="Standard"/>
    <w:next w:val="Standard"/>
    <w:qFormat/>
    <w:rsid w:val="000B4BE7"/>
    <w:pPr>
      <w:numPr>
        <w:ilvl w:val="6"/>
        <w:numId w:val="12"/>
      </w:numPr>
      <w:spacing w:before="240" w:after="60"/>
      <w:outlineLvl w:val="6"/>
    </w:pPr>
    <w:rPr>
      <w:b/>
      <w:color w:val="595959"/>
      <w:sz w:val="24"/>
    </w:rPr>
  </w:style>
  <w:style w:type="paragraph" w:styleId="berschrift8">
    <w:name w:val="heading 8"/>
    <w:basedOn w:val="Standard"/>
    <w:next w:val="Standard"/>
    <w:qFormat/>
    <w:rsid w:val="000B4BE7"/>
    <w:pPr>
      <w:numPr>
        <w:ilvl w:val="7"/>
        <w:numId w:val="12"/>
      </w:numPr>
      <w:spacing w:before="240" w:after="60"/>
      <w:outlineLvl w:val="7"/>
    </w:pPr>
    <w:rPr>
      <w:b/>
      <w:iCs w:val="0"/>
      <w:color w:val="595959"/>
      <w:sz w:val="24"/>
    </w:rPr>
  </w:style>
  <w:style w:type="paragraph" w:styleId="berschrift9">
    <w:name w:val="heading 9"/>
    <w:basedOn w:val="Standard"/>
    <w:next w:val="Standard"/>
    <w:qFormat/>
    <w:rsid w:val="000B4BE7"/>
    <w:pPr>
      <w:numPr>
        <w:ilvl w:val="8"/>
        <w:numId w:val="12"/>
      </w:numPr>
      <w:spacing w:before="240" w:after="60"/>
      <w:outlineLvl w:val="8"/>
    </w:pPr>
    <w:rPr>
      <w:rFonts w:cs="Arial"/>
      <w:b/>
      <w:color w:val="595959"/>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6617E"/>
    <w:pPr>
      <w:tabs>
        <w:tab w:val="center" w:pos="4153"/>
        <w:tab w:val="right" w:pos="8306"/>
      </w:tabs>
      <w:spacing w:after="120"/>
      <w:ind w:left="1134"/>
    </w:pPr>
  </w:style>
  <w:style w:type="paragraph" w:styleId="Verzeichnis1">
    <w:name w:val="toc 1"/>
    <w:basedOn w:val="Standard"/>
    <w:next w:val="Standard"/>
    <w:autoRedefine/>
    <w:uiPriority w:val="39"/>
    <w:rsid w:val="003A2D77"/>
    <w:pPr>
      <w:tabs>
        <w:tab w:val="left" w:pos="400"/>
        <w:tab w:val="right" w:leader="dot" w:pos="9074"/>
      </w:tabs>
      <w:spacing w:before="360"/>
    </w:pPr>
    <w:rPr>
      <w:rFonts w:ascii="Cambria" w:hAnsi="Cambria"/>
      <w:b/>
      <w:bCs w:val="0"/>
      <w:caps/>
      <w:sz w:val="24"/>
    </w:rPr>
  </w:style>
  <w:style w:type="paragraph" w:styleId="Verzeichnis2">
    <w:name w:val="toc 2"/>
    <w:basedOn w:val="Standard"/>
    <w:next w:val="Standard"/>
    <w:autoRedefine/>
    <w:uiPriority w:val="39"/>
    <w:rsid w:val="0035630C"/>
    <w:pPr>
      <w:spacing w:before="240"/>
    </w:pPr>
    <w:rPr>
      <w:rFonts w:ascii="Calibri" w:hAnsi="Calibri" w:cs="Calibri"/>
      <w:b/>
      <w:bCs w:val="0"/>
    </w:rPr>
  </w:style>
  <w:style w:type="character" w:styleId="Hyperlink">
    <w:name w:val="Hyperlink"/>
    <w:basedOn w:val="Absatz-Standardschriftart"/>
    <w:uiPriority w:val="99"/>
    <w:rsid w:val="00A45611"/>
    <w:rPr>
      <w:rFonts w:cs="Times New Roman"/>
      <w:color w:val="0000FF"/>
      <w:u w:val="single"/>
    </w:rPr>
  </w:style>
  <w:style w:type="paragraph" w:styleId="Verzeichnis3">
    <w:name w:val="toc 3"/>
    <w:basedOn w:val="Standard"/>
    <w:next w:val="Standard"/>
    <w:autoRedefine/>
    <w:uiPriority w:val="39"/>
    <w:rsid w:val="00211685"/>
    <w:pPr>
      <w:ind w:left="200"/>
    </w:pPr>
    <w:rPr>
      <w:rFonts w:ascii="Calibri" w:hAnsi="Calibri" w:cs="Calibri"/>
    </w:rPr>
  </w:style>
  <w:style w:type="paragraph" w:styleId="Beschriftung">
    <w:name w:val="caption"/>
    <w:basedOn w:val="Standard"/>
    <w:next w:val="Standard"/>
    <w:qFormat/>
    <w:rsid w:val="0072545A"/>
    <w:rPr>
      <w:b/>
      <w:bCs w:val="0"/>
    </w:rPr>
  </w:style>
  <w:style w:type="paragraph" w:styleId="Abbildungsverzeichnis">
    <w:name w:val="table of figures"/>
    <w:basedOn w:val="Standard"/>
    <w:next w:val="Standard"/>
    <w:semiHidden/>
    <w:rsid w:val="0072545A"/>
  </w:style>
  <w:style w:type="paragraph" w:customStyle="1" w:styleId="Figure">
    <w:name w:val="Figure"/>
    <w:basedOn w:val="Abbildungsverzeichnis"/>
    <w:autoRedefine/>
    <w:rsid w:val="002946D5"/>
    <w:pPr>
      <w:numPr>
        <w:numId w:val="3"/>
      </w:numPr>
    </w:pPr>
    <w:rPr>
      <w:i/>
      <w:iCs w:val="0"/>
      <w:sz w:val="16"/>
    </w:rPr>
  </w:style>
  <w:style w:type="paragraph" w:styleId="Fuzeile">
    <w:name w:val="footer"/>
    <w:basedOn w:val="Standard"/>
    <w:link w:val="FuzeileZchn"/>
    <w:rsid w:val="00865174"/>
    <w:pPr>
      <w:tabs>
        <w:tab w:val="center" w:pos="4536"/>
        <w:tab w:val="right" w:pos="9072"/>
      </w:tabs>
    </w:pPr>
  </w:style>
  <w:style w:type="paragraph" w:styleId="Funotentext">
    <w:name w:val="footnote text"/>
    <w:basedOn w:val="Standard"/>
    <w:semiHidden/>
    <w:rsid w:val="009C0850"/>
  </w:style>
  <w:style w:type="table" w:styleId="Tabellenraster">
    <w:name w:val="Table Grid"/>
    <w:basedOn w:val="NormaleTabelle"/>
    <w:uiPriority w:val="59"/>
    <w:rsid w:val="000F0386"/>
    <w:rPr>
      <w:sz w:val="16"/>
      <w:lang w:val="de-CH" w:eastAsia="de-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4">
    <w:name w:val="toc 4"/>
    <w:basedOn w:val="Standard"/>
    <w:next w:val="Standard"/>
    <w:autoRedefine/>
    <w:uiPriority w:val="39"/>
    <w:rsid w:val="0090496D"/>
    <w:pPr>
      <w:ind w:left="400"/>
    </w:pPr>
    <w:rPr>
      <w:rFonts w:ascii="Calibri" w:hAnsi="Calibri" w:cs="Calibri"/>
    </w:rPr>
  </w:style>
  <w:style w:type="character" w:styleId="Funotenzeichen">
    <w:name w:val="footnote reference"/>
    <w:basedOn w:val="Absatz-Standardschriftart"/>
    <w:semiHidden/>
    <w:rsid w:val="009C0850"/>
    <w:rPr>
      <w:rFonts w:cs="Times New Roman"/>
      <w:vertAlign w:val="superscript"/>
    </w:rPr>
  </w:style>
  <w:style w:type="paragraph" w:styleId="Verzeichnis5">
    <w:name w:val="toc 5"/>
    <w:basedOn w:val="Standard"/>
    <w:next w:val="Standard"/>
    <w:autoRedefine/>
    <w:uiPriority w:val="39"/>
    <w:rsid w:val="002800CD"/>
    <w:pPr>
      <w:ind w:left="600"/>
    </w:pPr>
    <w:rPr>
      <w:rFonts w:ascii="Calibri" w:hAnsi="Calibri" w:cs="Calibri"/>
    </w:rPr>
  </w:style>
  <w:style w:type="paragraph" w:customStyle="1" w:styleId="Figuretable">
    <w:name w:val="Figure_table"/>
    <w:basedOn w:val="Abbildungsverzeichnis"/>
    <w:autoRedefine/>
    <w:rsid w:val="001F6CA9"/>
    <w:pPr>
      <w:tabs>
        <w:tab w:val="num" w:pos="0"/>
      </w:tabs>
    </w:pPr>
    <w:rPr>
      <w:i/>
      <w:sz w:val="16"/>
    </w:rPr>
  </w:style>
  <w:style w:type="paragraph" w:styleId="Verzeichnis6">
    <w:name w:val="toc 6"/>
    <w:basedOn w:val="Standard"/>
    <w:next w:val="Standard"/>
    <w:autoRedefine/>
    <w:uiPriority w:val="39"/>
    <w:rsid w:val="00900870"/>
    <w:pPr>
      <w:ind w:left="800"/>
    </w:pPr>
    <w:rPr>
      <w:rFonts w:ascii="Calibri" w:hAnsi="Calibri" w:cs="Calibri"/>
    </w:rPr>
  </w:style>
  <w:style w:type="paragraph" w:styleId="Sprechblasentext">
    <w:name w:val="Balloon Text"/>
    <w:basedOn w:val="Standard"/>
    <w:link w:val="SprechblasentextZchn"/>
    <w:rsid w:val="00E32A37"/>
    <w:rPr>
      <w:rFonts w:ascii="Tahoma" w:hAnsi="Tahoma" w:cs="Tahoma"/>
      <w:sz w:val="16"/>
      <w:szCs w:val="16"/>
    </w:rPr>
  </w:style>
  <w:style w:type="paragraph" w:styleId="Verzeichnis7">
    <w:name w:val="toc 7"/>
    <w:basedOn w:val="Standard"/>
    <w:next w:val="Standard"/>
    <w:autoRedefine/>
    <w:uiPriority w:val="39"/>
    <w:rsid w:val="009A0793"/>
    <w:pPr>
      <w:ind w:left="1000"/>
    </w:pPr>
    <w:rPr>
      <w:rFonts w:ascii="Calibri" w:hAnsi="Calibri" w:cs="Calibri"/>
    </w:rPr>
  </w:style>
  <w:style w:type="paragraph" w:styleId="Verzeichnis8">
    <w:name w:val="toc 8"/>
    <w:basedOn w:val="Standard"/>
    <w:next w:val="Standard"/>
    <w:autoRedefine/>
    <w:uiPriority w:val="39"/>
    <w:rsid w:val="009A0793"/>
    <w:pPr>
      <w:ind w:left="1200"/>
    </w:pPr>
    <w:rPr>
      <w:rFonts w:ascii="Calibri" w:hAnsi="Calibri" w:cs="Calibri"/>
    </w:rPr>
  </w:style>
  <w:style w:type="paragraph" w:styleId="Verzeichnis9">
    <w:name w:val="toc 9"/>
    <w:basedOn w:val="Standard"/>
    <w:next w:val="Standard"/>
    <w:autoRedefine/>
    <w:uiPriority w:val="39"/>
    <w:rsid w:val="009A0793"/>
    <w:pPr>
      <w:ind w:left="1400"/>
    </w:pPr>
    <w:rPr>
      <w:rFonts w:ascii="Calibri" w:hAnsi="Calibri" w:cs="Calibri"/>
    </w:rPr>
  </w:style>
  <w:style w:type="character" w:customStyle="1" w:styleId="SprechblasentextZchn">
    <w:name w:val="Sprechblasentext Zchn"/>
    <w:basedOn w:val="Absatz-Standardschriftart"/>
    <w:link w:val="Sprechblasentext"/>
    <w:locked/>
    <w:rsid w:val="00E32A37"/>
    <w:rPr>
      <w:rFonts w:ascii="Tahoma" w:hAnsi="Tahoma" w:cs="Tahoma"/>
      <w:sz w:val="16"/>
      <w:szCs w:val="16"/>
    </w:rPr>
  </w:style>
  <w:style w:type="paragraph" w:styleId="Dokumentstruktur">
    <w:name w:val="Document Map"/>
    <w:basedOn w:val="Standard"/>
    <w:link w:val="DokumentstrukturZchn"/>
    <w:rsid w:val="006D270F"/>
    <w:rPr>
      <w:rFonts w:ascii="Tahoma" w:hAnsi="Tahoma" w:cs="Tahoma"/>
      <w:sz w:val="16"/>
      <w:szCs w:val="16"/>
    </w:rPr>
  </w:style>
  <w:style w:type="character" w:customStyle="1" w:styleId="DokumentstrukturZchn">
    <w:name w:val="Dokumentstruktur Zchn"/>
    <w:basedOn w:val="Absatz-Standardschriftart"/>
    <w:link w:val="Dokumentstruktur"/>
    <w:locked/>
    <w:rsid w:val="006D270F"/>
    <w:rPr>
      <w:rFonts w:ascii="Tahoma" w:hAnsi="Tahoma" w:cs="Tahoma"/>
      <w:sz w:val="16"/>
      <w:szCs w:val="16"/>
    </w:rPr>
  </w:style>
  <w:style w:type="table" w:styleId="TabelleEinfach2">
    <w:name w:val="Table Simple 2"/>
    <w:aliases w:val="Tabelle Prisma"/>
    <w:basedOn w:val="NormaleTabelle"/>
    <w:rsid w:val="00A024AD"/>
    <w:rPr>
      <w:sz w:val="16"/>
      <w:lang w:val="de-CH" w:eastAsia="de-CH"/>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val="0"/>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HelleListe-Akzent11">
    <w:name w:val="Helle Liste - Akzent 11"/>
    <w:aliases w:val="Helle Liste - Prisma"/>
    <w:rsid w:val="008E309A"/>
    <w:rPr>
      <w:sz w:val="16"/>
      <w:lang w:val="de-CH" w:eastAsia="de-CH"/>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pPr>
      <w:rPr>
        <w:rFonts w:ascii="Times New Roman" w:hAnsi="Times New Roman" w:cs="Times New Roman"/>
        <w:b w:val="0"/>
        <w:bCs/>
        <w:i w:val="0"/>
        <w:color w:val="632423"/>
        <w:sz w:val="16"/>
      </w:rPr>
      <w:tblPr/>
      <w:tcPr>
        <w:shd w:val="clear" w:color="auto" w:fill="BFBFBF"/>
      </w:tcPr>
    </w:tblStylePr>
    <w:tblStylePr w:type="lastRow">
      <w:pPr>
        <w:spacing w:before="0" w:after="0"/>
      </w:pPr>
      <w:rPr>
        <w:rFonts w:cs="Times New Roman"/>
        <w:b w:val="0"/>
        <w:bCs/>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Titel">
    <w:name w:val="Title"/>
    <w:basedOn w:val="Standard"/>
    <w:next w:val="Standard"/>
    <w:link w:val="TitelZchn"/>
    <w:qFormat/>
    <w:rsid w:val="0006239A"/>
    <w:pPr>
      <w:spacing w:after="300"/>
      <w:contextualSpacing/>
    </w:pPr>
    <w:rPr>
      <w:rFonts w:ascii="Cambria" w:hAnsi="Cambria"/>
      <w:color w:val="C0504D"/>
      <w:spacing w:val="5"/>
      <w:kern w:val="28"/>
      <w:sz w:val="48"/>
      <w:szCs w:val="52"/>
    </w:rPr>
  </w:style>
  <w:style w:type="character" w:customStyle="1" w:styleId="TitelZchn">
    <w:name w:val="Titel Zchn"/>
    <w:basedOn w:val="Absatz-Standardschriftart"/>
    <w:link w:val="Titel"/>
    <w:locked/>
    <w:rsid w:val="0006239A"/>
    <w:rPr>
      <w:rFonts w:ascii="Cambria" w:hAnsi="Cambria" w:cs="Times New Roman"/>
      <w:color w:val="C0504D"/>
      <w:spacing w:val="5"/>
      <w:kern w:val="28"/>
      <w:sz w:val="52"/>
      <w:szCs w:val="52"/>
    </w:rPr>
  </w:style>
  <w:style w:type="paragraph" w:styleId="Untertitel">
    <w:name w:val="Subtitle"/>
    <w:basedOn w:val="Standard"/>
    <w:next w:val="Standard"/>
    <w:link w:val="UntertitelZchn"/>
    <w:qFormat/>
    <w:rsid w:val="0006239A"/>
    <w:pPr>
      <w:numPr>
        <w:ilvl w:val="1"/>
      </w:numPr>
    </w:pPr>
    <w:rPr>
      <w:rFonts w:ascii="Cambria" w:hAnsi="Cambria"/>
      <w:i/>
      <w:iCs w:val="0"/>
      <w:color w:val="7F7F7F"/>
      <w:spacing w:val="15"/>
      <w:sz w:val="24"/>
    </w:rPr>
  </w:style>
  <w:style w:type="character" w:customStyle="1" w:styleId="UntertitelZchn">
    <w:name w:val="Untertitel Zchn"/>
    <w:basedOn w:val="Absatz-Standardschriftart"/>
    <w:link w:val="Untertitel"/>
    <w:locked/>
    <w:rsid w:val="0006239A"/>
    <w:rPr>
      <w:rFonts w:ascii="Cambria" w:hAnsi="Cambria" w:cs="Times New Roman"/>
      <w:i/>
      <w:iCs/>
      <w:color w:val="7F7F7F"/>
      <w:spacing w:val="15"/>
      <w:sz w:val="24"/>
      <w:szCs w:val="24"/>
    </w:rPr>
  </w:style>
  <w:style w:type="character" w:customStyle="1" w:styleId="FuzeileZchn">
    <w:name w:val="Fußzeile Zchn"/>
    <w:basedOn w:val="Absatz-Standardschriftart"/>
    <w:link w:val="Fuzeile"/>
    <w:locked/>
    <w:rsid w:val="00937859"/>
    <w:rPr>
      <w:rFonts w:cs="Times New Roman"/>
      <w:sz w:val="24"/>
      <w:szCs w:val="24"/>
    </w:rPr>
  </w:style>
  <w:style w:type="paragraph" w:customStyle="1" w:styleId="Listenabsatz1">
    <w:name w:val="Listenabsatz1"/>
    <w:basedOn w:val="Standard"/>
    <w:rsid w:val="005A116A"/>
    <w:pPr>
      <w:ind w:left="720"/>
      <w:contextualSpacing/>
    </w:pPr>
  </w:style>
  <w:style w:type="paragraph" w:customStyle="1" w:styleId="Inhaltsverzeichnisberschrift1">
    <w:name w:val="Inhaltsverzeichnisüberschrift1"/>
    <w:basedOn w:val="berschrift1"/>
    <w:next w:val="Standard"/>
    <w:semiHidden/>
    <w:rsid w:val="001A4310"/>
    <w:pPr>
      <w:keepLines/>
      <w:numPr>
        <w:numId w:val="0"/>
      </w:numPr>
      <w:spacing w:before="480" w:after="0" w:line="276" w:lineRule="auto"/>
      <w:outlineLvl w:val="9"/>
    </w:pPr>
    <w:rPr>
      <w:rFonts w:ascii="Cambria" w:hAnsi="Cambria" w:cs="Times New Roman"/>
      <w:color w:val="365F91"/>
      <w:kern w:val="0"/>
      <w:szCs w:val="28"/>
      <w:lang w:eastAsia="en-US"/>
    </w:rPr>
  </w:style>
  <w:style w:type="character" w:customStyle="1" w:styleId="KopfzeileZchn">
    <w:name w:val="Kopfzeile Zchn"/>
    <w:basedOn w:val="Absatz-Standardschriftart"/>
    <w:link w:val="Kopfzeile"/>
    <w:locked/>
    <w:rsid w:val="001B685E"/>
    <w:rPr>
      <w:rFonts w:cs="Times New Roman"/>
      <w:lang w:eastAsia="de-CH"/>
    </w:rPr>
  </w:style>
  <w:style w:type="paragraph" w:styleId="Aufzhlungszeichen">
    <w:name w:val="List Bullet"/>
    <w:basedOn w:val="Standard"/>
    <w:rsid w:val="00242D43"/>
    <w:pPr>
      <w:numPr>
        <w:numId w:val="9"/>
      </w:numPr>
      <w:tabs>
        <w:tab w:val="clear" w:pos="360"/>
        <w:tab w:val="left" w:pos="714"/>
      </w:tabs>
      <w:spacing w:after="60"/>
      <w:ind w:left="714" w:hanging="357"/>
    </w:pPr>
    <w:rPr>
      <w:rFonts w:ascii="Akzidenz Grotesk Light" w:hAnsi="Akzidenz Grotesk Light"/>
    </w:rPr>
  </w:style>
  <w:style w:type="paragraph" w:styleId="Textkrper">
    <w:name w:val="Body Text"/>
    <w:basedOn w:val="Standard"/>
    <w:link w:val="TextkrperZchn"/>
    <w:rsid w:val="00242D43"/>
    <w:pPr>
      <w:spacing w:after="120"/>
    </w:pPr>
  </w:style>
  <w:style w:type="character" w:customStyle="1" w:styleId="TextkrperZchn">
    <w:name w:val="Textkörper Zchn"/>
    <w:basedOn w:val="Absatz-Standardschriftart"/>
    <w:link w:val="Textkrper"/>
    <w:locked/>
    <w:rsid w:val="00242D43"/>
    <w:rPr>
      <w:rFonts w:cs="Times New Roman"/>
      <w:sz w:val="24"/>
      <w:szCs w:val="24"/>
    </w:rPr>
  </w:style>
  <w:style w:type="table" w:customStyle="1" w:styleId="MittlereSchattierung1-Akzent11">
    <w:name w:val="Mittlere Schattierung 1 - Akzent 11"/>
    <w:rsid w:val="00A46DAA"/>
    <w:rPr>
      <w:rFonts w:ascii="Calibri" w:hAnsi="Calibri"/>
      <w:sz w:val="22"/>
      <w:szCs w:val="22"/>
      <w:lang w:val="de-CH" w:eastAsia="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paragraph" w:customStyle="1" w:styleId="Default">
    <w:name w:val="Default"/>
    <w:rsid w:val="00E158C6"/>
    <w:pPr>
      <w:autoSpaceDE w:val="0"/>
      <w:autoSpaceDN w:val="0"/>
      <w:adjustRightInd w:val="0"/>
    </w:pPr>
    <w:rPr>
      <w:rFonts w:ascii="Arial" w:hAnsi="Arial" w:cs="Arial"/>
      <w:color w:val="000000"/>
      <w:sz w:val="24"/>
      <w:szCs w:val="24"/>
      <w:lang w:val="de-CH" w:eastAsia="de-CH"/>
    </w:rPr>
  </w:style>
  <w:style w:type="numbering" w:customStyle="1" w:styleId="StyleBulleted">
    <w:name w:val="Style Bulleted"/>
    <w:rsid w:val="00D539A3"/>
    <w:pPr>
      <w:numPr>
        <w:numId w:val="5"/>
      </w:numPr>
    </w:pPr>
  </w:style>
  <w:style w:type="character" w:styleId="Kommentarzeichen">
    <w:name w:val="annotation reference"/>
    <w:basedOn w:val="Absatz-Standardschriftart"/>
    <w:semiHidden/>
    <w:rsid w:val="00A54353"/>
    <w:rPr>
      <w:sz w:val="16"/>
      <w:szCs w:val="16"/>
    </w:rPr>
  </w:style>
  <w:style w:type="paragraph" w:styleId="Kommentartext">
    <w:name w:val="annotation text"/>
    <w:basedOn w:val="Standard"/>
    <w:semiHidden/>
    <w:rsid w:val="00A54353"/>
  </w:style>
  <w:style w:type="paragraph" w:styleId="Kommentarthema">
    <w:name w:val="annotation subject"/>
    <w:basedOn w:val="Kommentartext"/>
    <w:next w:val="Kommentartext"/>
    <w:semiHidden/>
    <w:rsid w:val="00A54353"/>
    <w:rPr>
      <w:b/>
      <w:bCs w:val="0"/>
    </w:rPr>
  </w:style>
  <w:style w:type="paragraph" w:styleId="Listenabsatz">
    <w:name w:val="List Paragraph"/>
    <w:basedOn w:val="Standard"/>
    <w:uiPriority w:val="34"/>
    <w:qFormat/>
    <w:rsid w:val="00364634"/>
    <w:pPr>
      <w:ind w:left="720"/>
      <w:contextualSpacing/>
    </w:pPr>
  </w:style>
  <w:style w:type="character" w:styleId="Hervorhebung">
    <w:name w:val="Emphasis"/>
    <w:basedOn w:val="Absatz-Standardschriftart"/>
    <w:qFormat/>
    <w:locked/>
    <w:rsid w:val="00D10465"/>
    <w:rPr>
      <w:i/>
      <w:iCs/>
    </w:rPr>
  </w:style>
  <w:style w:type="character" w:styleId="BesuchterHyperlink">
    <w:name w:val="FollowedHyperlink"/>
    <w:basedOn w:val="Absatz-Standardschriftart"/>
    <w:rsid w:val="008F2363"/>
    <w:rPr>
      <w:color w:val="800080" w:themeColor="followedHyperlink"/>
      <w:u w:val="single"/>
    </w:rPr>
  </w:style>
  <w:style w:type="character" w:styleId="IntensiveHervorhebung">
    <w:name w:val="Intense Emphasis"/>
    <w:basedOn w:val="Absatz-Standardschriftart"/>
    <w:uiPriority w:val="21"/>
    <w:qFormat/>
    <w:rsid w:val="00C27A81"/>
    <w:rPr>
      <w:b/>
      <w:bCs/>
      <w:i/>
      <w:iCs/>
      <w:color w:val="4F81BD" w:themeColor="accent1"/>
    </w:rPr>
  </w:style>
  <w:style w:type="paragraph" w:styleId="StandardWeb">
    <w:name w:val="Normal (Web)"/>
    <w:basedOn w:val="Standard"/>
    <w:uiPriority w:val="99"/>
    <w:unhideWhenUsed/>
    <w:rsid w:val="000A4560"/>
    <w:pPr>
      <w:spacing w:before="100" w:beforeAutospacing="1" w:after="100" w:afterAutospacing="1"/>
    </w:pPr>
    <w:rPr>
      <w:bCs w:val="0"/>
      <w:iCs w:val="0"/>
      <w:sz w:val="24"/>
      <w:szCs w:val="24"/>
      <w:lang w:eastAsia="de-DE"/>
    </w:rPr>
  </w:style>
  <w:style w:type="character" w:styleId="Fett">
    <w:name w:val="Strong"/>
    <w:basedOn w:val="Absatz-Standardschriftart"/>
    <w:uiPriority w:val="22"/>
    <w:qFormat/>
    <w:locked/>
    <w:rsid w:val="00802163"/>
    <w:rPr>
      <w:b/>
      <w:bCs/>
    </w:rPr>
  </w:style>
  <w:style w:type="paragraph" w:styleId="Inhaltsverzeichnisberschrift">
    <w:name w:val="TOC Heading"/>
    <w:basedOn w:val="berschrift1"/>
    <w:next w:val="Standard"/>
    <w:uiPriority w:val="39"/>
    <w:unhideWhenUsed/>
    <w:qFormat/>
    <w:rsid w:val="00053738"/>
    <w:pPr>
      <w:keepLines/>
      <w:numPr>
        <w:numId w:val="0"/>
      </w:numPr>
      <w:spacing w:before="480" w:after="0" w:line="276" w:lineRule="auto"/>
      <w:outlineLvl w:val="9"/>
    </w:pPr>
    <w:rPr>
      <w:rFonts w:asciiTheme="majorHAnsi" w:eastAsiaTheme="majorEastAsia" w:hAnsiTheme="majorHAnsi" w:cstheme="majorBidi"/>
      <w:bCs/>
      <w:iCs w:val="0"/>
      <w:color w:val="365F91" w:themeColor="accent1" w:themeShade="BF"/>
      <w:kern w:val="0"/>
      <w:szCs w:val="28"/>
      <w:lang w:eastAsia="de-DE"/>
    </w:rPr>
  </w:style>
  <w:style w:type="character" w:customStyle="1" w:styleId="aChar">
    <w:name w:val="a Char"/>
    <w:link w:val="a"/>
    <w:locked/>
    <w:rsid w:val="009D7492"/>
  </w:style>
  <w:style w:type="paragraph" w:customStyle="1" w:styleId="a">
    <w:name w:val="a"/>
    <w:basedOn w:val="Standard"/>
    <w:link w:val="aChar"/>
    <w:rsid w:val="009D7492"/>
    <w:pPr>
      <w:spacing w:before="240" w:after="60"/>
      <w:ind w:left="1134"/>
      <w:jc w:val="both"/>
    </w:pPr>
    <w:rPr>
      <w:bCs w:val="0"/>
      <w:iCs w:val="0"/>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234973726">
      <w:bodyDiv w:val="1"/>
      <w:marLeft w:val="0"/>
      <w:marRight w:val="0"/>
      <w:marTop w:val="0"/>
      <w:marBottom w:val="0"/>
      <w:divBdr>
        <w:top w:val="none" w:sz="0" w:space="0" w:color="auto"/>
        <w:left w:val="none" w:sz="0" w:space="0" w:color="auto"/>
        <w:bottom w:val="none" w:sz="0" w:space="0" w:color="auto"/>
        <w:right w:val="none" w:sz="0" w:space="0" w:color="auto"/>
      </w:divBdr>
    </w:div>
    <w:div w:id="323364632">
      <w:bodyDiv w:val="1"/>
      <w:marLeft w:val="0"/>
      <w:marRight w:val="0"/>
      <w:marTop w:val="0"/>
      <w:marBottom w:val="0"/>
      <w:divBdr>
        <w:top w:val="none" w:sz="0" w:space="0" w:color="auto"/>
        <w:left w:val="none" w:sz="0" w:space="0" w:color="auto"/>
        <w:bottom w:val="none" w:sz="0" w:space="0" w:color="auto"/>
        <w:right w:val="none" w:sz="0" w:space="0" w:color="auto"/>
      </w:divBdr>
    </w:div>
    <w:div w:id="335347727">
      <w:bodyDiv w:val="1"/>
      <w:marLeft w:val="0"/>
      <w:marRight w:val="0"/>
      <w:marTop w:val="0"/>
      <w:marBottom w:val="0"/>
      <w:divBdr>
        <w:top w:val="none" w:sz="0" w:space="0" w:color="auto"/>
        <w:left w:val="none" w:sz="0" w:space="0" w:color="auto"/>
        <w:bottom w:val="none" w:sz="0" w:space="0" w:color="auto"/>
        <w:right w:val="none" w:sz="0" w:space="0" w:color="auto"/>
      </w:divBdr>
    </w:div>
    <w:div w:id="623315625">
      <w:bodyDiv w:val="1"/>
      <w:marLeft w:val="0"/>
      <w:marRight w:val="0"/>
      <w:marTop w:val="0"/>
      <w:marBottom w:val="0"/>
      <w:divBdr>
        <w:top w:val="none" w:sz="0" w:space="0" w:color="auto"/>
        <w:left w:val="none" w:sz="0" w:space="0" w:color="auto"/>
        <w:bottom w:val="none" w:sz="0" w:space="0" w:color="auto"/>
        <w:right w:val="none" w:sz="0" w:space="0" w:color="auto"/>
      </w:divBdr>
    </w:div>
    <w:div w:id="666833523">
      <w:bodyDiv w:val="1"/>
      <w:marLeft w:val="0"/>
      <w:marRight w:val="0"/>
      <w:marTop w:val="0"/>
      <w:marBottom w:val="0"/>
      <w:divBdr>
        <w:top w:val="none" w:sz="0" w:space="0" w:color="auto"/>
        <w:left w:val="none" w:sz="0" w:space="0" w:color="auto"/>
        <w:bottom w:val="none" w:sz="0" w:space="0" w:color="auto"/>
        <w:right w:val="none" w:sz="0" w:space="0" w:color="auto"/>
      </w:divBdr>
    </w:div>
    <w:div w:id="809984544">
      <w:bodyDiv w:val="1"/>
      <w:marLeft w:val="0"/>
      <w:marRight w:val="0"/>
      <w:marTop w:val="0"/>
      <w:marBottom w:val="0"/>
      <w:divBdr>
        <w:top w:val="none" w:sz="0" w:space="0" w:color="auto"/>
        <w:left w:val="none" w:sz="0" w:space="0" w:color="auto"/>
        <w:bottom w:val="none" w:sz="0" w:space="0" w:color="auto"/>
        <w:right w:val="none" w:sz="0" w:space="0" w:color="auto"/>
      </w:divBdr>
    </w:div>
    <w:div w:id="863441921">
      <w:bodyDiv w:val="1"/>
      <w:marLeft w:val="0"/>
      <w:marRight w:val="0"/>
      <w:marTop w:val="0"/>
      <w:marBottom w:val="0"/>
      <w:divBdr>
        <w:top w:val="none" w:sz="0" w:space="0" w:color="auto"/>
        <w:left w:val="none" w:sz="0" w:space="0" w:color="auto"/>
        <w:bottom w:val="none" w:sz="0" w:space="0" w:color="auto"/>
        <w:right w:val="none" w:sz="0" w:space="0" w:color="auto"/>
      </w:divBdr>
    </w:div>
    <w:div w:id="1050614126">
      <w:bodyDiv w:val="1"/>
      <w:marLeft w:val="0"/>
      <w:marRight w:val="0"/>
      <w:marTop w:val="0"/>
      <w:marBottom w:val="0"/>
      <w:divBdr>
        <w:top w:val="none" w:sz="0" w:space="0" w:color="auto"/>
        <w:left w:val="none" w:sz="0" w:space="0" w:color="auto"/>
        <w:bottom w:val="none" w:sz="0" w:space="0" w:color="auto"/>
        <w:right w:val="none" w:sz="0" w:space="0" w:color="auto"/>
      </w:divBdr>
    </w:div>
    <w:div w:id="1056508280">
      <w:bodyDiv w:val="1"/>
      <w:marLeft w:val="0"/>
      <w:marRight w:val="0"/>
      <w:marTop w:val="0"/>
      <w:marBottom w:val="0"/>
      <w:divBdr>
        <w:top w:val="none" w:sz="0" w:space="0" w:color="auto"/>
        <w:left w:val="none" w:sz="0" w:space="0" w:color="auto"/>
        <w:bottom w:val="none" w:sz="0" w:space="0" w:color="auto"/>
        <w:right w:val="none" w:sz="0" w:space="0" w:color="auto"/>
      </w:divBdr>
    </w:div>
    <w:div w:id="1084843182">
      <w:bodyDiv w:val="1"/>
      <w:marLeft w:val="0"/>
      <w:marRight w:val="0"/>
      <w:marTop w:val="0"/>
      <w:marBottom w:val="0"/>
      <w:divBdr>
        <w:top w:val="none" w:sz="0" w:space="0" w:color="auto"/>
        <w:left w:val="none" w:sz="0" w:space="0" w:color="auto"/>
        <w:bottom w:val="none" w:sz="0" w:space="0" w:color="auto"/>
        <w:right w:val="none" w:sz="0" w:space="0" w:color="auto"/>
      </w:divBdr>
    </w:div>
    <w:div w:id="1287158631">
      <w:bodyDiv w:val="1"/>
      <w:marLeft w:val="0"/>
      <w:marRight w:val="0"/>
      <w:marTop w:val="0"/>
      <w:marBottom w:val="0"/>
      <w:divBdr>
        <w:top w:val="none" w:sz="0" w:space="0" w:color="auto"/>
        <w:left w:val="none" w:sz="0" w:space="0" w:color="auto"/>
        <w:bottom w:val="none" w:sz="0" w:space="0" w:color="auto"/>
        <w:right w:val="none" w:sz="0" w:space="0" w:color="auto"/>
      </w:divBdr>
    </w:div>
    <w:div w:id="1474440948">
      <w:bodyDiv w:val="1"/>
      <w:marLeft w:val="0"/>
      <w:marRight w:val="0"/>
      <w:marTop w:val="0"/>
      <w:marBottom w:val="0"/>
      <w:divBdr>
        <w:top w:val="none" w:sz="0" w:space="0" w:color="auto"/>
        <w:left w:val="none" w:sz="0" w:space="0" w:color="auto"/>
        <w:bottom w:val="none" w:sz="0" w:space="0" w:color="auto"/>
        <w:right w:val="none" w:sz="0" w:space="0" w:color="auto"/>
      </w:divBdr>
    </w:div>
    <w:div w:id="1519156461">
      <w:bodyDiv w:val="1"/>
      <w:marLeft w:val="0"/>
      <w:marRight w:val="0"/>
      <w:marTop w:val="0"/>
      <w:marBottom w:val="0"/>
      <w:divBdr>
        <w:top w:val="none" w:sz="0" w:space="0" w:color="auto"/>
        <w:left w:val="none" w:sz="0" w:space="0" w:color="auto"/>
        <w:bottom w:val="none" w:sz="0" w:space="0" w:color="auto"/>
        <w:right w:val="none" w:sz="0" w:space="0" w:color="auto"/>
      </w:divBdr>
    </w:div>
    <w:div w:id="1520922411">
      <w:bodyDiv w:val="1"/>
      <w:marLeft w:val="0"/>
      <w:marRight w:val="0"/>
      <w:marTop w:val="0"/>
      <w:marBottom w:val="0"/>
      <w:divBdr>
        <w:top w:val="none" w:sz="0" w:space="0" w:color="auto"/>
        <w:left w:val="none" w:sz="0" w:space="0" w:color="auto"/>
        <w:bottom w:val="none" w:sz="0" w:space="0" w:color="auto"/>
        <w:right w:val="none" w:sz="0" w:space="0" w:color="auto"/>
      </w:divBdr>
    </w:div>
    <w:div w:id="1535734487">
      <w:bodyDiv w:val="1"/>
      <w:marLeft w:val="0"/>
      <w:marRight w:val="0"/>
      <w:marTop w:val="0"/>
      <w:marBottom w:val="0"/>
      <w:divBdr>
        <w:top w:val="none" w:sz="0" w:space="0" w:color="auto"/>
        <w:left w:val="none" w:sz="0" w:space="0" w:color="auto"/>
        <w:bottom w:val="none" w:sz="0" w:space="0" w:color="auto"/>
        <w:right w:val="none" w:sz="0" w:space="0" w:color="auto"/>
      </w:divBdr>
    </w:div>
    <w:div w:id="1640262630">
      <w:bodyDiv w:val="1"/>
      <w:marLeft w:val="0"/>
      <w:marRight w:val="0"/>
      <w:marTop w:val="0"/>
      <w:marBottom w:val="0"/>
      <w:divBdr>
        <w:top w:val="none" w:sz="0" w:space="0" w:color="auto"/>
        <w:left w:val="none" w:sz="0" w:space="0" w:color="auto"/>
        <w:bottom w:val="none" w:sz="0" w:space="0" w:color="auto"/>
        <w:right w:val="none" w:sz="0" w:space="0" w:color="auto"/>
      </w:divBdr>
    </w:div>
    <w:div w:id="1689405251">
      <w:bodyDiv w:val="1"/>
      <w:marLeft w:val="0"/>
      <w:marRight w:val="0"/>
      <w:marTop w:val="0"/>
      <w:marBottom w:val="0"/>
      <w:divBdr>
        <w:top w:val="none" w:sz="0" w:space="0" w:color="auto"/>
        <w:left w:val="none" w:sz="0" w:space="0" w:color="auto"/>
        <w:bottom w:val="none" w:sz="0" w:space="0" w:color="auto"/>
        <w:right w:val="none" w:sz="0" w:space="0" w:color="auto"/>
      </w:divBdr>
    </w:div>
    <w:div w:id="1693145945">
      <w:bodyDiv w:val="1"/>
      <w:marLeft w:val="0"/>
      <w:marRight w:val="0"/>
      <w:marTop w:val="0"/>
      <w:marBottom w:val="0"/>
      <w:divBdr>
        <w:top w:val="none" w:sz="0" w:space="0" w:color="auto"/>
        <w:left w:val="none" w:sz="0" w:space="0" w:color="auto"/>
        <w:bottom w:val="none" w:sz="0" w:space="0" w:color="auto"/>
        <w:right w:val="none" w:sz="0" w:space="0" w:color="auto"/>
      </w:divBdr>
    </w:div>
    <w:div w:id="1703045261">
      <w:bodyDiv w:val="1"/>
      <w:marLeft w:val="0"/>
      <w:marRight w:val="0"/>
      <w:marTop w:val="0"/>
      <w:marBottom w:val="0"/>
      <w:divBdr>
        <w:top w:val="none" w:sz="0" w:space="0" w:color="auto"/>
        <w:left w:val="none" w:sz="0" w:space="0" w:color="auto"/>
        <w:bottom w:val="none" w:sz="0" w:space="0" w:color="auto"/>
        <w:right w:val="none" w:sz="0" w:space="0" w:color="auto"/>
      </w:divBdr>
    </w:div>
    <w:div w:id="1758357954">
      <w:bodyDiv w:val="1"/>
      <w:marLeft w:val="0"/>
      <w:marRight w:val="0"/>
      <w:marTop w:val="0"/>
      <w:marBottom w:val="0"/>
      <w:divBdr>
        <w:top w:val="none" w:sz="0" w:space="0" w:color="auto"/>
        <w:left w:val="none" w:sz="0" w:space="0" w:color="auto"/>
        <w:bottom w:val="none" w:sz="0" w:space="0" w:color="auto"/>
        <w:right w:val="none" w:sz="0" w:space="0" w:color="auto"/>
      </w:divBdr>
    </w:div>
    <w:div w:id="1794250326">
      <w:bodyDiv w:val="1"/>
      <w:marLeft w:val="0"/>
      <w:marRight w:val="0"/>
      <w:marTop w:val="0"/>
      <w:marBottom w:val="0"/>
      <w:divBdr>
        <w:top w:val="none" w:sz="0" w:space="0" w:color="auto"/>
        <w:left w:val="none" w:sz="0" w:space="0" w:color="auto"/>
        <w:bottom w:val="none" w:sz="0" w:space="0" w:color="auto"/>
        <w:right w:val="none" w:sz="0" w:space="0" w:color="auto"/>
      </w:divBdr>
    </w:div>
    <w:div w:id="1828083271">
      <w:bodyDiv w:val="1"/>
      <w:marLeft w:val="0"/>
      <w:marRight w:val="0"/>
      <w:marTop w:val="0"/>
      <w:marBottom w:val="0"/>
      <w:divBdr>
        <w:top w:val="none" w:sz="0" w:space="0" w:color="auto"/>
        <w:left w:val="none" w:sz="0" w:space="0" w:color="auto"/>
        <w:bottom w:val="none" w:sz="0" w:space="0" w:color="auto"/>
        <w:right w:val="none" w:sz="0" w:space="0" w:color="auto"/>
      </w:divBdr>
      <w:divsChild>
        <w:div w:id="416751834">
          <w:marLeft w:val="0"/>
          <w:marRight w:val="0"/>
          <w:marTop w:val="0"/>
          <w:marBottom w:val="0"/>
          <w:divBdr>
            <w:top w:val="none" w:sz="0" w:space="10" w:color="auto"/>
            <w:left w:val="single" w:sz="6" w:space="0" w:color="BBBBBB"/>
            <w:bottom w:val="none" w:sz="0" w:space="0" w:color="auto"/>
            <w:right w:val="none" w:sz="0" w:space="0" w:color="auto"/>
          </w:divBdr>
          <w:divsChild>
            <w:div w:id="461847864">
              <w:marLeft w:val="0"/>
              <w:marRight w:val="0"/>
              <w:marTop w:val="0"/>
              <w:marBottom w:val="0"/>
              <w:divBdr>
                <w:top w:val="none" w:sz="0" w:space="0" w:color="auto"/>
                <w:left w:val="none" w:sz="0" w:space="0" w:color="auto"/>
                <w:bottom w:val="none" w:sz="0" w:space="0" w:color="auto"/>
                <w:right w:val="none" w:sz="0" w:space="0" w:color="auto"/>
              </w:divBdr>
              <w:divsChild>
                <w:div w:id="1516917129">
                  <w:marLeft w:val="0"/>
                  <w:marRight w:val="0"/>
                  <w:marTop w:val="0"/>
                  <w:marBottom w:val="0"/>
                  <w:divBdr>
                    <w:top w:val="none" w:sz="0" w:space="0" w:color="auto"/>
                    <w:left w:val="none" w:sz="0" w:space="0" w:color="auto"/>
                    <w:bottom w:val="none" w:sz="0" w:space="0" w:color="auto"/>
                    <w:right w:val="none" w:sz="0" w:space="0" w:color="auto"/>
                  </w:divBdr>
                  <w:divsChild>
                    <w:div w:id="1100493413">
                      <w:marLeft w:val="0"/>
                      <w:marRight w:val="0"/>
                      <w:marTop w:val="0"/>
                      <w:marBottom w:val="0"/>
                      <w:divBdr>
                        <w:top w:val="none" w:sz="0" w:space="0" w:color="auto"/>
                        <w:left w:val="none" w:sz="0" w:space="0" w:color="auto"/>
                        <w:bottom w:val="none" w:sz="0" w:space="0" w:color="auto"/>
                        <w:right w:val="none" w:sz="0" w:space="0" w:color="auto"/>
                      </w:divBdr>
                      <w:divsChild>
                        <w:div w:id="760759546">
                          <w:marLeft w:val="0"/>
                          <w:marRight w:val="0"/>
                          <w:marTop w:val="0"/>
                          <w:marBottom w:val="0"/>
                          <w:divBdr>
                            <w:top w:val="none" w:sz="0" w:space="0" w:color="auto"/>
                            <w:left w:val="none" w:sz="0" w:space="0" w:color="auto"/>
                            <w:bottom w:val="none" w:sz="0" w:space="0" w:color="auto"/>
                            <w:right w:val="none" w:sz="0" w:space="0" w:color="auto"/>
                          </w:divBdr>
                          <w:divsChild>
                            <w:div w:id="10067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710420">
      <w:bodyDiv w:val="1"/>
      <w:marLeft w:val="0"/>
      <w:marRight w:val="0"/>
      <w:marTop w:val="0"/>
      <w:marBottom w:val="0"/>
      <w:divBdr>
        <w:top w:val="none" w:sz="0" w:space="0" w:color="auto"/>
        <w:left w:val="none" w:sz="0" w:space="0" w:color="auto"/>
        <w:bottom w:val="none" w:sz="0" w:space="0" w:color="auto"/>
        <w:right w:val="none" w:sz="0" w:space="0" w:color="auto"/>
      </w:divBdr>
    </w:div>
    <w:div w:id="1874921721">
      <w:bodyDiv w:val="1"/>
      <w:marLeft w:val="0"/>
      <w:marRight w:val="0"/>
      <w:marTop w:val="0"/>
      <w:marBottom w:val="0"/>
      <w:divBdr>
        <w:top w:val="none" w:sz="0" w:space="0" w:color="auto"/>
        <w:left w:val="none" w:sz="0" w:space="0" w:color="auto"/>
        <w:bottom w:val="none" w:sz="0" w:space="0" w:color="auto"/>
        <w:right w:val="none" w:sz="0" w:space="0" w:color="auto"/>
      </w:divBdr>
    </w:div>
    <w:div w:id="2043675451">
      <w:bodyDiv w:val="1"/>
      <w:marLeft w:val="0"/>
      <w:marRight w:val="0"/>
      <w:marTop w:val="0"/>
      <w:marBottom w:val="0"/>
      <w:divBdr>
        <w:top w:val="none" w:sz="0" w:space="0" w:color="auto"/>
        <w:left w:val="none" w:sz="0" w:space="0" w:color="auto"/>
        <w:bottom w:val="none" w:sz="0" w:space="0" w:color="auto"/>
        <w:right w:val="none" w:sz="0" w:space="0" w:color="auto"/>
      </w:divBdr>
    </w:div>
    <w:div w:id="2105570517">
      <w:bodyDiv w:val="1"/>
      <w:marLeft w:val="0"/>
      <w:marRight w:val="0"/>
      <w:marTop w:val="0"/>
      <w:marBottom w:val="0"/>
      <w:divBdr>
        <w:top w:val="none" w:sz="0" w:space="0" w:color="auto"/>
        <w:left w:val="none" w:sz="0" w:space="0" w:color="auto"/>
        <w:bottom w:val="none" w:sz="0" w:space="0" w:color="auto"/>
        <w:right w:val="none" w:sz="0" w:space="0" w:color="auto"/>
      </w:divBdr>
    </w:div>
    <w:div w:id="214581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msdn.microsoft.com/de-de/library/system.data.common.dbproviderfactories.aspx" TargetMode="External"/><Relationship Id="rId84" Type="http://schemas.openxmlformats.org/officeDocument/2006/relationships/image" Target="media/image66.png"/><Relationship Id="rId89" Type="http://schemas.openxmlformats.org/officeDocument/2006/relationships/footer" Target="footer1.xml"/><Relationship Id="rId7" Type="http://schemas.microsoft.com/office/2007/relationships/stylesWithEffects" Target="stylesWithEffects.xml"/><Relationship Id="rId71" Type="http://schemas.openxmlformats.org/officeDocument/2006/relationships/hyperlink" Target="http://msdn.microsoft.com/de-de/library/ms733086.aspx" TargetMode="External"/><Relationship Id="rId9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ocalhost/"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msdn.microsoft.com/de-de/library/ms731320.aspx" TargetMode="External"/><Relationship Id="rId79" Type="http://schemas.openxmlformats.org/officeDocument/2006/relationships/image" Target="media/image61.png"/><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64.png"/><Relationship Id="rId90"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59.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cid:image001.png@01CE7BFB.AE1CE4E0" TargetMode="External"/><Relationship Id="rId75" Type="http://schemas.openxmlformats.org/officeDocument/2006/relationships/hyperlink" Target="http://msdn.microsoft.com/de-de/library/ms731320.aspx" TargetMode="External"/><Relationship Id="rId83" Type="http://schemas.openxmlformats.org/officeDocument/2006/relationships/image" Target="media/image65.png"/><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msdn.microsoft.com/de-de/library/ms731320.aspx"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data\konzept_vorlage_cic2010.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CIC_KundenDokumente" ma:contentTypeID="0x0101008F742F2D7E58D347A8B6FFB64320D64B00FAB04D52B198354AB43A9EE1700A2DC8" ma:contentTypeVersion="3" ma:contentTypeDescription="" ma:contentTypeScope="" ma:versionID="74b734c75bb9d9c45cf6d9804fcaed20">
  <xsd:schema xmlns:xsd="http://www.w3.org/2001/XMLSchema" xmlns:xs="http://www.w3.org/2001/XMLSchema" xmlns:p="http://schemas.microsoft.com/office/2006/metadata/properties" xmlns:ns2="8a9a26e0-ede4-43c9-8ba1-9b3a3087e0fe" targetNamespace="http://schemas.microsoft.com/office/2006/metadata/properties" ma:root="true" ma:fieldsID="64866063312ac4efa6065609f3a294bf" ns2:_="">
    <xsd:import namespace="8a9a26e0-ede4-43c9-8ba1-9b3a3087e0fe"/>
    <xsd:element name="properties">
      <xsd:complexType>
        <xsd:sequence>
          <xsd:element name="documentManagement">
            <xsd:complexType>
              <xsd:all>
                <xsd:element ref="ns2:Kategorie_Projekte" minOccurs="0"/>
                <xsd:element ref="ns2:Meta_KundenseiteTaxHTField0"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9a26e0-ede4-43c9-8ba1-9b3a3087e0fe" elementFormDefault="qualified">
    <xsd:import namespace="http://schemas.microsoft.com/office/2006/documentManagement/types"/>
    <xsd:import namespace="http://schemas.microsoft.com/office/infopath/2007/PartnerControls"/>
    <xsd:element name="Kategorie_Projekte" ma:index="8" nillable="true" ma:displayName="Kategorie_Standard" ma:default="Konzept" ma:format="Dropdown" ma:internalName="Kategorie_Projekte">
      <xsd:simpleType>
        <xsd:restriction base="dms:Choice">
          <xsd:enumeration value="Konzept"/>
          <xsd:enumeration value="Anforderung"/>
          <xsd:enumeration value="Protokoll"/>
          <xsd:enumeration value="Status Report"/>
          <xsd:enumeration value="Organisation"/>
          <xsd:enumeration value="Offene Punkte Liste"/>
          <xsd:enumeration value="Arbeitsliste"/>
          <xsd:enumeration value="Dokumentation"/>
        </xsd:restriction>
      </xsd:simpleType>
    </xsd:element>
    <xsd:element name="Meta_KundenseiteTaxHTField0" ma:index="10" nillable="true" ma:taxonomy="true" ma:internalName="Meta_KundenseiteTaxHTField0" ma:taxonomyFieldName="Meta_Kundenseite" ma:displayName="Meta_Kundenseite" ma:default="" ma:fieldId="{6f671540-87f7-4309-adf5-91a9a85af5cb}" ma:taxonomyMulti="true" ma:sspId="2a359976-e98a-4240-9f79-8c1cdfc9a8f9" ma:termSetId="daf65d92-4bbe-4260-9c69-64102c03653f" ma:anchorId="00000000-0000-0000-0000-000000000000" ma:open="false" ma:isKeyword="false">
      <xsd:complexType>
        <xsd:sequence>
          <xsd:element ref="pc:Terms" minOccurs="0" maxOccurs="1"/>
        </xsd:sequence>
      </xsd:complexType>
    </xsd:element>
    <xsd:element name="TaxCatchAll" ma:index="11" nillable="true" ma:displayName="Taxonomiespalte &quot;Alle abfangen&quot;" ma:hidden="true" ma:list="{42cb7202-f4e8-4359-a343-10df867e3717}" ma:internalName="TaxCatchAll" ma:showField="CatchAllData" ma:web="8a9a26e0-ede4-43c9-8ba1-9b3a3087e0fe">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iespalte &quot;Alle abfangen&quot;1" ma:hidden="true" ma:list="{42cb7202-f4e8-4359-a343-10df867e3717}" ma:internalName="TaxCatchAllLabel" ma:readOnly="true" ma:showField="CatchAllDataLabel" ma:web="8a9a26e0-ede4-43c9-8ba1-9b3a3087e0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Kategorie_Projekte xmlns="8a9a26e0-ede4-43c9-8ba1-9b3a3087e0fe">Dokumentation</Kategorie_Projekte>
    <TaxCatchAll xmlns="8a9a26e0-ede4-43c9-8ba1-9b3a3087e0fe">
      <Value>64</Value>
      <Value>66</Value>
    </TaxCatchAll>
    <Meta_KundenseiteTaxHTField0 xmlns="8a9a26e0-ede4-43c9-8ba1-9b3a3087e0fe">
      <Terms xmlns="http://schemas.microsoft.com/office/infopath/2007/PartnerControls">
        <TermInfo xmlns="http://schemas.microsoft.com/office/infopath/2007/PartnerControls">
          <TermName xmlns="http://schemas.microsoft.com/office/infopath/2007/PartnerControls">technisch</TermName>
          <TermId xmlns="http://schemas.microsoft.com/office/infopath/2007/PartnerControls">8348bb20-4a1c-4cb5-adca-3c2411971e25</TermId>
        </TermInfo>
        <TermInfo xmlns="http://schemas.microsoft.com/office/infopath/2007/PartnerControls">
          <TermName xmlns="http://schemas.microsoft.com/office/infopath/2007/PartnerControls">IT/Architektur</TermName>
          <TermId xmlns="http://schemas.microsoft.com/office/infopath/2007/PartnerControls">6ad3807d-2692-4cbe-ac3c-f13c307939f9</TermId>
        </TermInfo>
      </Terms>
    </Meta_KundenseiteTaxHTField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6EE18-6686-4F09-8F60-A8FA17B489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9a26e0-ede4-43c9-8ba1-9b3a3087e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269787-5583-404C-9E6A-30E041D95F6D}">
  <ds:schemaRefs>
    <ds:schemaRef ds:uri="http://schemas.microsoft.com/office/2006/metadata/properties"/>
    <ds:schemaRef ds:uri="http://schemas.microsoft.com/office/infopath/2007/PartnerControls"/>
    <ds:schemaRef ds:uri="8a9a26e0-ede4-43c9-8ba1-9b3a3087e0fe"/>
  </ds:schemaRefs>
</ds:datastoreItem>
</file>

<file path=customXml/itemProps3.xml><?xml version="1.0" encoding="utf-8"?>
<ds:datastoreItem xmlns:ds="http://schemas.openxmlformats.org/officeDocument/2006/customXml" ds:itemID="{E27496D2-7528-4DC5-9418-1E7B623A5E91}">
  <ds:schemaRefs>
    <ds:schemaRef ds:uri="http://schemas.microsoft.com/sharepoint/v3/contenttype/forms"/>
  </ds:schemaRefs>
</ds:datastoreItem>
</file>

<file path=customXml/itemProps4.xml><?xml version="1.0" encoding="utf-8"?>
<ds:datastoreItem xmlns:ds="http://schemas.openxmlformats.org/officeDocument/2006/customXml" ds:itemID="{32B6B5A8-059E-4A67-84FC-8F1D36972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konzept_vorlage_cic2010.dotx</Template>
  <TotalTime>0</TotalTime>
  <Pages>61</Pages>
  <Words>5492</Words>
  <Characters>34604</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Dokumentation</vt:lpstr>
    </vt:vector>
  </TitlesOfParts>
  <Company>Hewlett-Packard Company</Company>
  <LinksUpToDate>false</LinksUpToDate>
  <CharactersWithSpaces>40016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creator>Jürgen Kamleiter</dc:creator>
  <cp:lastModifiedBy>Jürgen Kamleiter</cp:lastModifiedBy>
  <cp:revision>2</cp:revision>
  <cp:lastPrinted>2012-01-26T14:07:00Z</cp:lastPrinted>
  <dcterms:created xsi:type="dcterms:W3CDTF">2013-07-17T14:30:00Z</dcterms:created>
  <dcterms:modified xsi:type="dcterms:W3CDTF">2013-07-17T14:30:00Z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ta_Teilprojekt">
    <vt:lpwstr>16;#IT / Architektur|92ee91af-6593-444f-8773-bf3bdb8a0649</vt:lpwstr>
  </property>
  <property fmtid="{D5CDD505-2E9C-101B-9397-08002B2CF9AE}" pid="4" name="Dokumentenart">
    <vt:lpwstr>32;#Technisches Konzept|a8aadd7d-4c51-44b8-8b5c-cf9e6c3cb88b</vt:lpwstr>
  </property>
  <property fmtid="{D5CDD505-2E9C-101B-9397-08002B2CF9AE}" pid="5" name="ContentTypeId">
    <vt:lpwstr>0x0101008F742F2D7E58D347A8B6FFB64320D64B00FAB04D52B198354AB43A9EE1700A2DC8</vt:lpwstr>
  </property>
  <property fmtid="{D5CDD505-2E9C-101B-9397-08002B2CF9AE}" pid="6" name="Meta_Kundenseite">
    <vt:lpwstr>66;#technisch|8348bb20-4a1c-4cb5-adca-3c2411971e25;#64;#IT/Architektur|6ad3807d-2692-4cbe-ac3c-f13c307939f9</vt:lpwstr>
  </property>
</Properties>
</file>